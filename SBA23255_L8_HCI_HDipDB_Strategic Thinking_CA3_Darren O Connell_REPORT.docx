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rsidRPr="004D41D9" w14:paraId="2946FC0C" w14:textId="77777777" w:rsidTr="004B7E44">
        <w:trPr>
          <w:trHeight w:val="2536"/>
        </w:trPr>
        <w:tc>
          <w:tcPr>
            <w:tcW w:w="8541" w:type="dxa"/>
            <w:tcBorders>
              <w:top w:val="nil"/>
              <w:left w:val="nil"/>
              <w:bottom w:val="nil"/>
              <w:right w:val="nil"/>
            </w:tcBorders>
          </w:tcPr>
          <w:p w14:paraId="4249ED1B" w14:textId="77777777" w:rsidR="004B7E44" w:rsidRPr="004D41D9" w:rsidRDefault="004B7E44" w:rsidP="004B7E44">
            <w:r w:rsidRPr="004D41D9">
              <w:rPr>
                <w:noProof/>
              </w:rPr>
              <mc:AlternateContent>
                <mc:Choice Requires="wps">
                  <w:drawing>
                    <wp:inline distT="0" distB="0" distL="0" distR="0" wp14:anchorId="7ECE05E1" wp14:editId="5F9BA6A6">
                      <wp:extent cx="5138670" cy="1688123"/>
                      <wp:effectExtent l="0" t="0" r="0" b="7620"/>
                      <wp:docPr id="8" name="Text Box 8"/>
                      <wp:cNvGraphicFramePr/>
                      <a:graphic xmlns:a="http://schemas.openxmlformats.org/drawingml/2006/main">
                        <a:graphicData uri="http://schemas.microsoft.com/office/word/2010/wordprocessingShape">
                          <wps:wsp>
                            <wps:cNvSpPr txBox="1"/>
                            <wps:spPr>
                              <a:xfrm>
                                <a:off x="0" y="0"/>
                                <a:ext cx="5138670" cy="1688123"/>
                              </a:xfrm>
                              <a:prstGeom prst="rect">
                                <a:avLst/>
                              </a:prstGeom>
                              <a:noFill/>
                              <a:ln w="6350">
                                <a:noFill/>
                              </a:ln>
                            </wps:spPr>
                            <wps:txbx>
                              <w:txbxContent>
                                <w:p w14:paraId="44AC0CD8" w14:textId="33AE99BA" w:rsidR="004B7E44" w:rsidRPr="00C155C3" w:rsidRDefault="00EB150B" w:rsidP="00842298">
                                  <w:pPr>
                                    <w:pStyle w:val="Title"/>
                                    <w:rPr>
                                      <w:color w:val="FFFFFF" w:themeColor="background1"/>
                                      <w:sz w:val="56"/>
                                      <w:szCs w:val="56"/>
                                    </w:rPr>
                                  </w:pPr>
                                  <w:r w:rsidRPr="00C155C3">
                                    <w:rPr>
                                      <w:color w:val="FFFFFF" w:themeColor="background1"/>
                                      <w:sz w:val="56"/>
                                      <w:szCs w:val="56"/>
                                    </w:rPr>
                                    <w:t xml:space="preserve">FoSSIL FUEL PRICES, INTEREST RATES, </w:t>
                                  </w:r>
                                  <w:r w:rsidR="00C25F41" w:rsidRPr="00C155C3">
                                    <w:rPr>
                                      <w:color w:val="FFFFFF" w:themeColor="background1"/>
                                      <w:sz w:val="56"/>
                                      <w:szCs w:val="56"/>
                                    </w:rPr>
                                    <w:t>METAL</w:t>
                                  </w:r>
                                  <w:r w:rsidR="00C155C3" w:rsidRPr="00C155C3">
                                    <w:rPr>
                                      <w:color w:val="FFFFFF" w:themeColor="background1"/>
                                      <w:sz w:val="56"/>
                                      <w:szCs w:val="56"/>
                                    </w:rPr>
                                    <w:t xml:space="preserve"> </w:t>
                                  </w:r>
                                  <w:r w:rsidR="00DE0374" w:rsidRPr="00C155C3">
                                    <w:rPr>
                                      <w:color w:val="FFFFFF" w:themeColor="background1"/>
                                      <w:sz w:val="56"/>
                                      <w:szCs w:val="56"/>
                                    </w:rPr>
                                    <w:t xml:space="preserve">PRICES, </w:t>
                                  </w:r>
                                  <w:r w:rsidRPr="00C155C3">
                                    <w:rPr>
                                      <w:color w:val="FFFFFF" w:themeColor="background1"/>
                                      <w:sz w:val="56"/>
                                      <w:szCs w:val="56"/>
                                    </w:rPr>
                                    <w:t>AND</w:t>
                                  </w:r>
                                  <w:r w:rsidR="00ED10A5" w:rsidRPr="00C155C3">
                                    <w:rPr>
                                      <w:color w:val="FFFFFF" w:themeColor="background1"/>
                                      <w:sz w:val="56"/>
                                      <w:szCs w:val="56"/>
                                    </w:rPr>
                                    <w:t xml:space="preserve"> ECONOMIC ACT</w:t>
                                  </w:r>
                                  <w:r w:rsidR="00DA486E" w:rsidRPr="00C155C3">
                                    <w:rPr>
                                      <w:color w:val="FFFFFF" w:themeColor="background1"/>
                                      <w:sz w:val="56"/>
                                      <w:szCs w:val="56"/>
                                    </w:rPr>
                                    <w:t xml:space="preserve">IVITY </w:t>
                                  </w:r>
                                  <w:r w:rsidR="00C01F39" w:rsidRPr="00C155C3">
                                    <w:rPr>
                                      <w:color w:val="FFFFFF" w:themeColor="background1"/>
                                      <w:sz w:val="56"/>
                                      <w:szCs w:val="56"/>
                                    </w:rPr>
                                    <w:t>IN</w:t>
                                  </w:r>
                                  <w:r w:rsidR="00785BF6" w:rsidRPr="00C155C3">
                                    <w:rPr>
                                      <w:color w:val="FFFFFF" w:themeColor="background1"/>
                                      <w:sz w:val="56"/>
                                      <w:szCs w:val="56"/>
                                    </w:rPr>
                                    <w:t xml:space="preserve"> THE </w:t>
                                  </w:r>
                                  <w:r w:rsidR="00C01F39" w:rsidRPr="00C155C3">
                                    <w:rPr>
                                      <w:color w:val="FFFFFF" w:themeColor="background1"/>
                                      <w:sz w:val="56"/>
                                      <w:szCs w:val="56"/>
                                    </w:rPr>
                                    <w:t>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ECE05E1" id="_x0000_t202" coordsize="21600,21600" o:spt="202" path="m,l,21600r21600,l21600,xe">
                      <v:stroke joinstyle="miter"/>
                      <v:path gradientshapeok="t" o:connecttype="rect"/>
                    </v:shapetype>
                    <v:shape id="Text Box 8" o:spid="_x0000_s1026" type="#_x0000_t202" style="width:404.6pt;height:13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" filled="f" stroked="f" strokeweight=".5pt">
                      <v:textbox>
                        <w:txbxContent>
                          <w:p w14:paraId="44AC0CD8" w14:textId="33AE99BA" w:rsidR="004B7E44" w:rsidRPr="00C155C3" w:rsidRDefault="00EB150B" w:rsidP="00842298">
                            <w:pPr>
                              <w:pStyle w:val="Title"/>
                              <w:rPr>
                                <w:color w:val="FFFFFF" w:themeColor="background1"/>
                                <w:sz w:val="56"/>
                                <w:szCs w:val="56"/>
                              </w:rPr>
                            </w:pPr>
                            <w:r w:rsidRPr="00C155C3">
                              <w:rPr>
                                <w:color w:val="FFFFFF" w:themeColor="background1"/>
                                <w:sz w:val="56"/>
                                <w:szCs w:val="56"/>
                              </w:rPr>
                              <w:t xml:space="preserve">FoSSIL FUEL PRICES, INTEREST RATES, </w:t>
                            </w:r>
                            <w:r w:rsidR="00C25F41" w:rsidRPr="00C155C3">
                              <w:rPr>
                                <w:color w:val="FFFFFF" w:themeColor="background1"/>
                                <w:sz w:val="56"/>
                                <w:szCs w:val="56"/>
                              </w:rPr>
                              <w:t>METAL</w:t>
                            </w:r>
                            <w:r w:rsidR="00C155C3" w:rsidRPr="00C155C3">
                              <w:rPr>
                                <w:color w:val="FFFFFF" w:themeColor="background1"/>
                                <w:sz w:val="56"/>
                                <w:szCs w:val="56"/>
                              </w:rPr>
                              <w:t xml:space="preserve"> </w:t>
                            </w:r>
                            <w:r w:rsidR="00DE0374" w:rsidRPr="00C155C3">
                              <w:rPr>
                                <w:color w:val="FFFFFF" w:themeColor="background1"/>
                                <w:sz w:val="56"/>
                                <w:szCs w:val="56"/>
                              </w:rPr>
                              <w:t xml:space="preserve">PRICES, </w:t>
                            </w:r>
                            <w:r w:rsidRPr="00C155C3">
                              <w:rPr>
                                <w:color w:val="FFFFFF" w:themeColor="background1"/>
                                <w:sz w:val="56"/>
                                <w:szCs w:val="56"/>
                              </w:rPr>
                              <w:t>AND</w:t>
                            </w:r>
                            <w:r w:rsidR="00ED10A5" w:rsidRPr="00C155C3">
                              <w:rPr>
                                <w:color w:val="FFFFFF" w:themeColor="background1"/>
                                <w:sz w:val="56"/>
                                <w:szCs w:val="56"/>
                              </w:rPr>
                              <w:t xml:space="preserve"> ECONOMIC ACT</w:t>
                            </w:r>
                            <w:r w:rsidR="00DA486E" w:rsidRPr="00C155C3">
                              <w:rPr>
                                <w:color w:val="FFFFFF" w:themeColor="background1"/>
                                <w:sz w:val="56"/>
                                <w:szCs w:val="56"/>
                              </w:rPr>
                              <w:t xml:space="preserve">IVITY </w:t>
                            </w:r>
                            <w:r w:rsidR="00C01F39" w:rsidRPr="00C155C3">
                              <w:rPr>
                                <w:color w:val="FFFFFF" w:themeColor="background1"/>
                                <w:sz w:val="56"/>
                                <w:szCs w:val="56"/>
                              </w:rPr>
                              <w:t>IN</w:t>
                            </w:r>
                            <w:r w:rsidR="00785BF6" w:rsidRPr="00C155C3">
                              <w:rPr>
                                <w:color w:val="FFFFFF" w:themeColor="background1"/>
                                <w:sz w:val="56"/>
                                <w:szCs w:val="56"/>
                              </w:rPr>
                              <w:t xml:space="preserve"> THE </w:t>
                            </w:r>
                            <w:r w:rsidR="00C01F39" w:rsidRPr="00C155C3">
                              <w:rPr>
                                <w:color w:val="FFFFFF" w:themeColor="background1"/>
                                <w:sz w:val="56"/>
                                <w:szCs w:val="56"/>
                              </w:rPr>
                              <w:t>UNITED STATES</w:t>
                            </w:r>
                          </w:p>
                        </w:txbxContent>
                      </v:textbox>
                      <w10:anchorlock/>
                    </v:shape>
                  </w:pict>
                </mc:Fallback>
              </mc:AlternateContent>
            </w:r>
          </w:p>
          <w:p w14:paraId="291A0A6A" w14:textId="77777777" w:rsidR="004B7E44" w:rsidRPr="004D41D9" w:rsidRDefault="004B7E44" w:rsidP="004B7E44">
            <w:r w:rsidRPr="004D41D9">
              <w:rPr>
                <w:noProof/>
              </w:rPr>
              <mc:AlternateContent>
                <mc:Choice Requires="wps">
                  <w:drawing>
                    <wp:inline distT="0" distB="0" distL="0" distR="0" wp14:anchorId="4F2812E6" wp14:editId="4F69EF40">
                      <wp:extent cx="785611" cy="0"/>
                      <wp:effectExtent l="0" t="38100" r="52705" b="38100"/>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1605950"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670E43AC" w14:textId="77777777" w:rsidR="004B7E44" w:rsidRPr="004D41D9" w:rsidRDefault="004B7E44" w:rsidP="004B7E44">
            <w:r w:rsidRPr="004D41D9">
              <w:rPr>
                <w:noProof/>
              </w:rPr>
              <mc:AlternateContent>
                <mc:Choice Requires="wps">
                  <w:drawing>
                    <wp:inline distT="0" distB="0" distL="0" distR="0" wp14:anchorId="2E0C4118" wp14:editId="6F08EF08">
                      <wp:extent cx="5138670" cy="1351721"/>
                      <wp:effectExtent l="0" t="0" r="0" b="1270"/>
                      <wp:docPr id="3" name="Text Box 3"/>
                      <wp:cNvGraphicFramePr/>
                      <a:graphic xmlns:a="http://schemas.openxmlformats.org/drawingml/2006/main">
                        <a:graphicData uri="http://schemas.microsoft.com/office/word/2010/wordprocessingShape">
                          <wps:wsp>
                            <wps:cNvSpPr txBox="1"/>
                            <wps:spPr>
                              <a:xfrm>
                                <a:off x="0" y="0"/>
                                <a:ext cx="5138670" cy="1351721"/>
                              </a:xfrm>
                              <a:prstGeom prst="rect">
                                <a:avLst/>
                              </a:prstGeom>
                              <a:noFill/>
                              <a:ln w="6350">
                                <a:noFill/>
                              </a:ln>
                            </wps:spPr>
                            <wps:txbx>
                              <w:txbxContent>
                                <w:p w14:paraId="15C740DD" w14:textId="0F5BC098" w:rsidR="004B7E44" w:rsidRDefault="00842298" w:rsidP="00EC1307">
                                  <w:pPr>
                                    <w:pStyle w:val="Subtitle"/>
                                    <w:rPr>
                                      <w:color w:val="FFFFFF" w:themeColor="background1"/>
                                      <w:sz w:val="44"/>
                                      <w:szCs w:val="44"/>
                                    </w:rPr>
                                  </w:pPr>
                                  <w:r w:rsidRPr="004D41D9">
                                    <w:rPr>
                                      <w:color w:val="FFFFFF" w:themeColor="background1"/>
                                      <w:sz w:val="44"/>
                                      <w:szCs w:val="44"/>
                                    </w:rPr>
                                    <w:t xml:space="preserve">Continuous Assessment </w:t>
                                  </w:r>
                                  <w:r w:rsidR="00201F02">
                                    <w:rPr>
                                      <w:color w:val="FFFFFF" w:themeColor="background1"/>
                                      <w:sz w:val="44"/>
                                      <w:szCs w:val="44"/>
                                    </w:rPr>
                                    <w:t>3</w:t>
                                  </w:r>
                                  <w:r w:rsidR="00C822E6">
                                    <w:rPr>
                                      <w:color w:val="FFFFFF" w:themeColor="background1"/>
                                      <w:sz w:val="44"/>
                                      <w:szCs w:val="44"/>
                                    </w:rPr>
                                    <w:t>:</w:t>
                                  </w:r>
                                </w:p>
                                <w:p w14:paraId="4641383A" w14:textId="05D9FAF1" w:rsidR="00C822E6" w:rsidRDefault="00C822E6" w:rsidP="00EC1307">
                                  <w:pPr>
                                    <w:pStyle w:val="Subtitle"/>
                                    <w:rPr>
                                      <w:color w:val="FFFFFF" w:themeColor="background1"/>
                                      <w:sz w:val="44"/>
                                      <w:szCs w:val="44"/>
                                    </w:rPr>
                                  </w:pPr>
                                  <w:r>
                                    <w:rPr>
                                      <w:color w:val="FFFFFF" w:themeColor="background1"/>
                                      <w:sz w:val="44"/>
                                      <w:szCs w:val="44"/>
                                    </w:rPr>
                                    <w:t>Final Capstone Project</w:t>
                                  </w:r>
                                </w:p>
                                <w:p w14:paraId="223653E2" w14:textId="4407307C" w:rsidR="00B1130B" w:rsidRPr="003A1DA5" w:rsidRDefault="002003F6" w:rsidP="00EC1307">
                                  <w:pPr>
                                    <w:pStyle w:val="Subtitle"/>
                                    <w:rPr>
                                      <w:color w:val="FFFFFF" w:themeColor="background1"/>
                                      <w:sz w:val="32"/>
                                      <w:szCs w:val="32"/>
                                    </w:rPr>
                                  </w:pPr>
                                  <w:hyperlink r:id="rId8" w:history="1">
                                    <w:r w:rsidR="00565E67" w:rsidRPr="002003F6">
                                      <w:rPr>
                                        <w:rStyle w:val="Hyperlink"/>
                                        <w:sz w:val="32"/>
                                        <w:szCs w:val="32"/>
                                      </w:rPr>
                                      <w:t>https://www.youtube.com/watch?v=LlFJomgdjzM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0C4118" id="Text Box 3" o:spid="_x0000_s1027" type="#_x0000_t202" style="width:404.6pt;height:10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" filled="f" stroked="f" strokeweight=".5pt">
                      <v:textbox>
                        <w:txbxContent>
                          <w:p w14:paraId="15C740DD" w14:textId="0F5BC098" w:rsidR="004B7E44" w:rsidRDefault="00842298" w:rsidP="00EC1307">
                            <w:pPr>
                              <w:pStyle w:val="Subtitle"/>
                              <w:rPr>
                                <w:color w:val="FFFFFF" w:themeColor="background1"/>
                                <w:sz w:val="44"/>
                                <w:szCs w:val="44"/>
                              </w:rPr>
                            </w:pPr>
                            <w:r w:rsidRPr="004D41D9">
                              <w:rPr>
                                <w:color w:val="FFFFFF" w:themeColor="background1"/>
                                <w:sz w:val="44"/>
                                <w:szCs w:val="44"/>
                              </w:rPr>
                              <w:t xml:space="preserve">Continuous Assessment </w:t>
                            </w:r>
                            <w:r w:rsidR="00201F02">
                              <w:rPr>
                                <w:color w:val="FFFFFF" w:themeColor="background1"/>
                                <w:sz w:val="44"/>
                                <w:szCs w:val="44"/>
                              </w:rPr>
                              <w:t>3</w:t>
                            </w:r>
                            <w:r w:rsidR="00C822E6">
                              <w:rPr>
                                <w:color w:val="FFFFFF" w:themeColor="background1"/>
                                <w:sz w:val="44"/>
                                <w:szCs w:val="44"/>
                              </w:rPr>
                              <w:t>:</w:t>
                            </w:r>
                          </w:p>
                          <w:p w14:paraId="4641383A" w14:textId="05D9FAF1" w:rsidR="00C822E6" w:rsidRDefault="00C822E6" w:rsidP="00EC1307">
                            <w:pPr>
                              <w:pStyle w:val="Subtitle"/>
                              <w:rPr>
                                <w:color w:val="FFFFFF" w:themeColor="background1"/>
                                <w:sz w:val="44"/>
                                <w:szCs w:val="44"/>
                              </w:rPr>
                            </w:pPr>
                            <w:r>
                              <w:rPr>
                                <w:color w:val="FFFFFF" w:themeColor="background1"/>
                                <w:sz w:val="44"/>
                                <w:szCs w:val="44"/>
                              </w:rPr>
                              <w:t>Final Capstone Project</w:t>
                            </w:r>
                          </w:p>
                          <w:p w14:paraId="223653E2" w14:textId="4407307C" w:rsidR="00B1130B" w:rsidRPr="003A1DA5" w:rsidRDefault="002003F6" w:rsidP="00EC1307">
                            <w:pPr>
                              <w:pStyle w:val="Subtitle"/>
                              <w:rPr>
                                <w:color w:val="FFFFFF" w:themeColor="background1"/>
                                <w:sz w:val="32"/>
                                <w:szCs w:val="32"/>
                              </w:rPr>
                            </w:pPr>
                            <w:hyperlink r:id="rId9" w:history="1">
                              <w:r w:rsidR="00565E67" w:rsidRPr="002003F6">
                                <w:rPr>
                                  <w:rStyle w:val="Hyperlink"/>
                                  <w:sz w:val="32"/>
                                  <w:szCs w:val="32"/>
                                </w:rPr>
                                <w:t>https://www.youtube.com/watch?v=LlFJomgdjzM</w:t>
                              </w:r>
                            </w:hyperlink>
                          </w:p>
                        </w:txbxContent>
                      </v:textbox>
                      <w10:anchorlock/>
                    </v:shape>
                  </w:pict>
                </mc:Fallback>
              </mc:AlternateContent>
            </w:r>
          </w:p>
        </w:tc>
      </w:tr>
      <w:tr w:rsidR="004B7E44" w:rsidRPr="004D41D9" w14:paraId="22F9A4FF" w14:textId="77777777" w:rsidTr="004B7E44">
        <w:trPr>
          <w:trHeight w:val="3814"/>
        </w:trPr>
        <w:tc>
          <w:tcPr>
            <w:tcW w:w="8541" w:type="dxa"/>
            <w:tcBorders>
              <w:top w:val="nil"/>
              <w:left w:val="nil"/>
              <w:bottom w:val="nil"/>
              <w:right w:val="nil"/>
            </w:tcBorders>
            <w:vAlign w:val="bottom"/>
          </w:tcPr>
          <w:p w14:paraId="234014AE" w14:textId="4296E335" w:rsidR="004B7E44" w:rsidRPr="004D41D9" w:rsidRDefault="004B7E44" w:rsidP="004B7E44">
            <w:r w:rsidRPr="004D41D9">
              <w:rPr>
                <w:noProof/>
              </w:rPr>
              <mc:AlternateContent>
                <mc:Choice Requires="wps">
                  <w:drawing>
                    <wp:inline distT="0" distB="0" distL="0" distR="0" wp14:anchorId="10E3724F" wp14:editId="00A4FFF1">
                      <wp:extent cx="2842054" cy="469557"/>
                      <wp:effectExtent l="0" t="0" r="0" b="6985"/>
                      <wp:docPr id="6" name="Text Box 6"/>
                      <wp:cNvGraphicFramePr/>
                      <a:graphic xmlns:a="http://schemas.openxmlformats.org/drawingml/2006/main">
                        <a:graphicData uri="http://schemas.microsoft.com/office/word/2010/wordprocessingShape">
                          <wps:wsp>
                            <wps:cNvSpPr txBox="1"/>
                            <wps:spPr>
                              <a:xfrm>
                                <a:off x="0" y="0"/>
                                <a:ext cx="2842054" cy="469557"/>
                              </a:xfrm>
                              <a:prstGeom prst="rect">
                                <a:avLst/>
                              </a:prstGeom>
                              <a:noFill/>
                              <a:ln w="6350">
                                <a:noFill/>
                              </a:ln>
                            </wps:spPr>
                            <wps:txbx>
                              <w:txbxContent>
                                <w:p w14:paraId="3DFBBB31" w14:textId="21111544" w:rsidR="004B7E44" w:rsidRPr="004D41D9" w:rsidRDefault="00C86B9A" w:rsidP="004B7E44">
                                  <w:pPr>
                                    <w:pStyle w:val="Heading1"/>
                                    <w:rPr>
                                      <w:color w:val="FFFFFF" w:themeColor="background1"/>
                                    </w:rPr>
                                  </w:pPr>
                                  <w:r w:rsidRPr="004D41D9">
                                    <w:rPr>
                                      <w:color w:val="FFFFFF" w:themeColor="background1"/>
                                    </w:rPr>
                                    <w:t>Darren O’ Connell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0E3724F" id="Text Box 6" o:spid="_x0000_s1028" type="#_x0000_t202" style="width:223.8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" filled="f" stroked="f" strokeweight=".5pt">
                      <v:textbox>
                        <w:txbxContent>
                          <w:p w14:paraId="3DFBBB31" w14:textId="21111544" w:rsidR="004B7E44" w:rsidRPr="004D41D9" w:rsidRDefault="00C86B9A" w:rsidP="004B7E44">
                            <w:pPr>
                              <w:pStyle w:val="Heading1"/>
                              <w:rPr>
                                <w:color w:val="FFFFFF" w:themeColor="background1"/>
                              </w:rPr>
                            </w:pPr>
                            <w:r w:rsidRPr="004D41D9">
                              <w:rPr>
                                <w:color w:val="FFFFFF" w:themeColor="background1"/>
                              </w:rPr>
                              <w:t>Darren O’ Connell</w:t>
                            </w:r>
                          </w:p>
                        </w:txbxContent>
                      </v:textbox>
                      <w10:anchorlock/>
                    </v:shape>
                  </w:pict>
                </mc:Fallback>
              </mc:AlternateContent>
            </w:r>
          </w:p>
          <w:p w14:paraId="6C661327" w14:textId="5B8C333C" w:rsidR="004B7E44" w:rsidRPr="004D41D9" w:rsidRDefault="004B7E44" w:rsidP="004B7E44">
            <w:r w:rsidRPr="004D41D9">
              <w:rPr>
                <w:noProof/>
              </w:rPr>
              <mc:AlternateContent>
                <mc:Choice Requires="wps">
                  <w:drawing>
                    <wp:inline distT="0" distB="0" distL="0" distR="0" wp14:anchorId="1B0D63C8" wp14:editId="1797CEB8">
                      <wp:extent cx="2215166" cy="605155"/>
                      <wp:effectExtent l="0" t="0" r="0" b="4445"/>
                      <wp:docPr id="10" name="Text Box 10"/>
                      <wp:cNvGraphicFramePr/>
                      <a:graphic xmlns:a="http://schemas.openxmlformats.org/drawingml/2006/main">
                        <a:graphicData uri="http://schemas.microsoft.com/office/word/2010/wordprocessingShape">
                          <wps:wsp>
                            <wps:cNvSpPr txBox="1"/>
                            <wps:spPr>
                              <a:xfrm>
                                <a:off x="0" y="0"/>
                                <a:ext cx="2215166" cy="605155"/>
                              </a:xfrm>
                              <a:prstGeom prst="rect">
                                <a:avLst/>
                              </a:prstGeom>
                              <a:noFill/>
                              <a:ln w="6350">
                                <a:noFill/>
                              </a:ln>
                            </wps:spPr>
                            <wps:txbx>
                              <w:txbxContent>
                                <w:p w14:paraId="6B2BDFE0" w14:textId="5EEA11CC" w:rsidR="004B7E44" w:rsidRPr="004D41D9" w:rsidRDefault="00C86B9A" w:rsidP="004B7E44">
                                  <w:pPr>
                                    <w:rPr>
                                      <w:color w:val="FFFFFF" w:themeColor="background1"/>
                                    </w:rPr>
                                  </w:pPr>
                                  <w:r w:rsidRPr="004D41D9">
                                    <w:rPr>
                                      <w:color w:val="FFFFFF" w:themeColor="background1"/>
                                    </w:rPr>
                                    <w:t>SBA2325</w:t>
                                  </w:r>
                                  <w:r w:rsidR="00F30942" w:rsidRPr="004D41D9">
                                    <w:rPr>
                                      <w:color w:val="FFFFFF" w:themeColor="background1"/>
                                    </w:rPr>
                                    <w:t>5</w:t>
                                  </w:r>
                                </w:p>
                                <w:p w14:paraId="75534E38" w14:textId="77777777" w:rsidR="00AF5A4A" w:rsidRPr="004D41D9" w:rsidRDefault="00AF5A4A" w:rsidP="004B7E44"/>
                                <w:p w14:paraId="6F3C0480" w14:textId="77777777" w:rsidR="00AF5A4A" w:rsidRPr="004D41D9" w:rsidRDefault="00AF5A4A" w:rsidP="004B7E44"/>
                                <w:p w14:paraId="5910FB24" w14:textId="77777777" w:rsidR="00AF5A4A" w:rsidRPr="004D41D9" w:rsidRDefault="00AF5A4A" w:rsidP="004B7E44"/>
                                <w:p w14:paraId="0D3877CF" w14:textId="77777777" w:rsidR="004B7E44" w:rsidRPr="004D41D9" w:rsidRDefault="004B7E44" w:rsidP="004B7E44">
                                  <w:r w:rsidRPr="004D41D9">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0D63C8" id="Text Box 10" o:spid="_x0000_s1029" type="#_x0000_t202" style="width:174.4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" filled="f" stroked="f" strokeweight=".5pt">
                      <v:textbox>
                        <w:txbxContent>
                          <w:p w14:paraId="6B2BDFE0" w14:textId="5EEA11CC" w:rsidR="004B7E44" w:rsidRPr="004D41D9" w:rsidRDefault="00C86B9A" w:rsidP="004B7E44">
                            <w:pPr>
                              <w:rPr>
                                <w:color w:val="FFFFFF" w:themeColor="background1"/>
                              </w:rPr>
                            </w:pPr>
                            <w:r w:rsidRPr="004D41D9">
                              <w:rPr>
                                <w:color w:val="FFFFFF" w:themeColor="background1"/>
                              </w:rPr>
                              <w:t>SBA2325</w:t>
                            </w:r>
                            <w:r w:rsidR="00F30942" w:rsidRPr="004D41D9">
                              <w:rPr>
                                <w:color w:val="FFFFFF" w:themeColor="background1"/>
                              </w:rPr>
                              <w:t>5</w:t>
                            </w:r>
                          </w:p>
                          <w:p w14:paraId="75534E38" w14:textId="77777777" w:rsidR="00AF5A4A" w:rsidRPr="004D41D9" w:rsidRDefault="00AF5A4A" w:rsidP="004B7E44"/>
                          <w:p w14:paraId="6F3C0480" w14:textId="77777777" w:rsidR="00AF5A4A" w:rsidRPr="004D41D9" w:rsidRDefault="00AF5A4A" w:rsidP="004B7E44"/>
                          <w:p w14:paraId="5910FB24" w14:textId="77777777" w:rsidR="00AF5A4A" w:rsidRPr="004D41D9" w:rsidRDefault="00AF5A4A" w:rsidP="004B7E44"/>
                          <w:p w14:paraId="0D3877CF" w14:textId="77777777" w:rsidR="004B7E44" w:rsidRPr="004D41D9" w:rsidRDefault="004B7E44" w:rsidP="004B7E44">
                            <w:r w:rsidRPr="004D41D9">
                              <w:t>Email</w:t>
                            </w:r>
                          </w:p>
                        </w:txbxContent>
                      </v:textbox>
                      <w10:anchorlock/>
                    </v:shape>
                  </w:pict>
                </mc:Fallback>
              </mc:AlternateContent>
            </w:r>
          </w:p>
        </w:tc>
      </w:tr>
    </w:tbl>
    <w:p w14:paraId="5E3B9EC8" w14:textId="2399300C" w:rsidR="004B7E44" w:rsidRPr="004D41D9" w:rsidRDefault="00AA3228" w:rsidP="004B7E44">
      <w:r w:rsidRPr="004D41D9">
        <w:rPr>
          <w:noProof/>
        </w:rPr>
        <w:drawing>
          <wp:anchor distT="0" distB="0" distL="114300" distR="114300" simplePos="0" relativeHeight="251635712" behindDoc="1" locked="0" layoutInCell="1" allowOverlap="1" wp14:anchorId="4BC5603F" wp14:editId="6EC7531E">
            <wp:simplePos x="0" y="0"/>
            <wp:positionH relativeFrom="column">
              <wp:posOffset>-731520</wp:posOffset>
            </wp:positionH>
            <wp:positionV relativeFrom="page">
              <wp:posOffset>21265</wp:posOffset>
            </wp:positionV>
            <wp:extent cx="7760929" cy="100368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760929" cy="10036810"/>
                    </a:xfrm>
                    <a:prstGeom prst="rect">
                      <a:avLst/>
                    </a:prstGeom>
                  </pic:spPr>
                </pic:pic>
              </a:graphicData>
            </a:graphic>
            <wp14:sizeRelH relativeFrom="margin">
              <wp14:pctWidth>0</wp14:pctWidth>
            </wp14:sizeRelH>
            <wp14:sizeRelV relativeFrom="margin">
              <wp14:pctHeight>0</wp14:pctHeight>
            </wp14:sizeRelV>
          </wp:anchor>
        </w:drawing>
      </w:r>
      <w:r w:rsidR="004B7E44" w:rsidRPr="004D41D9">
        <w:rPr>
          <w:noProof/>
        </w:rPr>
        <mc:AlternateContent>
          <mc:Choice Requires="wps">
            <w:drawing>
              <wp:anchor distT="0" distB="0" distL="114300" distR="114300" simplePos="0" relativeHeight="251636736" behindDoc="1" locked="0" layoutInCell="1" allowOverlap="1" wp14:anchorId="190FDC7C" wp14:editId="6FCCA007">
                <wp:simplePos x="0" y="0"/>
                <wp:positionH relativeFrom="column">
                  <wp:posOffset>-731520</wp:posOffset>
                </wp:positionH>
                <wp:positionV relativeFrom="page">
                  <wp:posOffset>2059940</wp:posOffset>
                </wp:positionV>
                <wp:extent cx="6748145" cy="5984875"/>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5DEE9" id="Rectangle 2" o:spid="_x0000_s1026" alt="colored rectangle" style="position:absolute;margin-left:-57.6pt;margin-top:162.2pt;width:531.35pt;height:47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" fillcolor="#1d1c47 [2415]" stroked="f" strokeweight="2pt">
                <w10:wrap anchory="page"/>
              </v:rect>
            </w:pict>
          </mc:Fallback>
        </mc:AlternateContent>
      </w:r>
    </w:p>
    <w:p w14:paraId="304737D2" w14:textId="3CBC7DA0" w:rsidR="00A71EF9" w:rsidRPr="004D41D9" w:rsidRDefault="001159F6">
      <w:pPr>
        <w:spacing w:after="200"/>
      </w:pPr>
      <w:r w:rsidRPr="004D41D9">
        <w:rPr>
          <w:noProof/>
        </w:rPr>
        <w:drawing>
          <wp:anchor distT="0" distB="0" distL="114300" distR="114300" simplePos="0" relativeHeight="251640832" behindDoc="0" locked="0" layoutInCell="1" allowOverlap="1" wp14:anchorId="262C42F6" wp14:editId="3F4867F6">
            <wp:simplePos x="0" y="0"/>
            <wp:positionH relativeFrom="margin">
              <wp:posOffset>-45720</wp:posOffset>
            </wp:positionH>
            <wp:positionV relativeFrom="margin">
              <wp:posOffset>8263978</wp:posOffset>
            </wp:positionV>
            <wp:extent cx="2133898" cy="562053"/>
            <wp:effectExtent l="0" t="0" r="0" b="9525"/>
            <wp:wrapSquare wrapText="bothSides"/>
            <wp:docPr id="791951169" name="Picture 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1169" name="Picture 4" descr="A blue background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33898" cy="562053"/>
                    </a:xfrm>
                    <a:prstGeom prst="rect">
                      <a:avLst/>
                    </a:prstGeom>
                    <a:solidFill>
                      <a:schemeClr val="tx2">
                        <a:lumMod val="75000"/>
                      </a:schemeClr>
                    </a:solidFill>
                  </pic:spPr>
                </pic:pic>
              </a:graphicData>
            </a:graphic>
          </wp:anchor>
        </w:drawing>
      </w:r>
      <w:r w:rsidR="00395624" w:rsidRPr="004D41D9">
        <w:rPr>
          <w:noProof/>
        </w:rPr>
        <mc:AlternateContent>
          <mc:Choice Requires="wps">
            <w:drawing>
              <wp:anchor distT="0" distB="0" distL="114300" distR="114300" simplePos="0" relativeHeight="251639808" behindDoc="0" locked="0" layoutInCell="1" allowOverlap="1" wp14:anchorId="2F208585" wp14:editId="18242FBF">
                <wp:simplePos x="0" y="0"/>
                <wp:positionH relativeFrom="column">
                  <wp:posOffset>-29771</wp:posOffset>
                </wp:positionH>
                <wp:positionV relativeFrom="paragraph">
                  <wp:posOffset>8083520</wp:posOffset>
                </wp:positionV>
                <wp:extent cx="2498651" cy="946298"/>
                <wp:effectExtent l="0" t="0" r="0" b="6350"/>
                <wp:wrapNone/>
                <wp:docPr id="1398720527" name="Text Box 3"/>
                <wp:cNvGraphicFramePr/>
                <a:graphic xmlns:a="http://schemas.openxmlformats.org/drawingml/2006/main">
                  <a:graphicData uri="http://schemas.microsoft.com/office/word/2010/wordprocessingShape">
                    <wps:wsp>
                      <wps:cNvSpPr txBox="1"/>
                      <wps:spPr>
                        <a:xfrm>
                          <a:off x="0" y="0"/>
                          <a:ext cx="2498651" cy="946298"/>
                        </a:xfrm>
                        <a:prstGeom prst="rect">
                          <a:avLst/>
                        </a:prstGeom>
                        <a:noFill/>
                        <a:ln w="6350">
                          <a:noFill/>
                        </a:ln>
                      </wps:spPr>
                      <wps:txbx>
                        <w:txbxContent>
                          <w:p w14:paraId="11340768" w14:textId="1ADFF4C6" w:rsidR="00395624" w:rsidRPr="004D41D9" w:rsidRDefault="003956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08585" id="_x0000_s1030" type="#_x0000_t202" style="position:absolute;left:0;text-align:left;margin-left:-2.35pt;margin-top:636.5pt;width:196.75pt;height:74.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" filled="f" stroked="f" strokeweight=".5pt">
                <v:textbox>
                  <w:txbxContent>
                    <w:p w14:paraId="11340768" w14:textId="1ADFF4C6" w:rsidR="00395624" w:rsidRPr="004D41D9" w:rsidRDefault="00395624"/>
                  </w:txbxContent>
                </v:textbox>
              </v:shape>
            </w:pict>
          </mc:Fallback>
        </mc:AlternateContent>
      </w:r>
      <w:r w:rsidR="004B7E44" w:rsidRPr="004D41D9">
        <w:br w:type="page"/>
      </w:r>
    </w:p>
    <w:p w14:paraId="7C4A43E1" w14:textId="488023DC" w:rsidR="00A71EF9" w:rsidRPr="004D41D9" w:rsidRDefault="003A0EA7" w:rsidP="003A0EA7">
      <w:pPr>
        <w:spacing w:after="200"/>
        <w:jc w:val="center"/>
      </w:pPr>
      <w:r w:rsidRPr="004D41D9">
        <w:rPr>
          <w:noProof/>
        </w:rPr>
        <w:lastRenderedPageBreak/>
        <w:drawing>
          <wp:anchor distT="0" distB="0" distL="114300" distR="114300" simplePos="0" relativeHeight="251721728" behindDoc="0" locked="0" layoutInCell="1" allowOverlap="1" wp14:anchorId="79904F52" wp14:editId="26BE1E56">
            <wp:simplePos x="0" y="0"/>
            <wp:positionH relativeFrom="margin">
              <wp:posOffset>152400</wp:posOffset>
            </wp:positionH>
            <wp:positionV relativeFrom="margin">
              <wp:posOffset>1214120</wp:posOffset>
            </wp:positionV>
            <wp:extent cx="6002655" cy="6249035"/>
            <wp:effectExtent l="0" t="0" r="0" b="0"/>
            <wp:wrapSquare wrapText="bothSides"/>
            <wp:docPr id="685978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847"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6002655" cy="6249035"/>
                    </a:xfrm>
                    <a:prstGeom prst="rect">
                      <a:avLst/>
                    </a:prstGeom>
                  </pic:spPr>
                </pic:pic>
              </a:graphicData>
            </a:graphic>
            <wp14:sizeRelH relativeFrom="margin">
              <wp14:pctWidth>0</wp14:pctWidth>
            </wp14:sizeRelH>
            <wp14:sizeRelV relativeFrom="margin">
              <wp14:pctHeight>0</wp14:pctHeight>
            </wp14:sizeRelV>
          </wp:anchor>
        </w:drawing>
      </w:r>
      <w:r w:rsidR="00785E4B">
        <w:t xml:space="preserve">You Tube link to presentation video: </w:t>
      </w:r>
      <w:hyperlink r:id="rId13" w:history="1">
        <w:r w:rsidR="00785E4B" w:rsidRPr="0014680D">
          <w:rPr>
            <w:rStyle w:val="Hyperlink"/>
            <w:sz w:val="44"/>
            <w:szCs w:val="36"/>
          </w:rPr>
          <w:t>https://www.youtube.com/watch?v=LlFJomgdjzM</w:t>
        </w:r>
      </w:hyperlink>
      <w:r w:rsidR="00A71EF9" w:rsidRPr="004D41D9">
        <w:br w:type="page"/>
      </w:r>
    </w:p>
    <w:p w14:paraId="75D497D2" w14:textId="3110220A" w:rsidR="00436175" w:rsidRDefault="00436175">
      <w:pPr>
        <w:spacing w:after="200" w:line="276" w:lineRule="auto"/>
        <w:jc w:val="left"/>
      </w:pPr>
      <w:r>
        <w:rPr>
          <w:noProof/>
        </w:rPr>
        <w:lastRenderedPageBreak/>
        <w:drawing>
          <wp:anchor distT="0" distB="0" distL="114300" distR="114300" simplePos="0" relativeHeight="251722752" behindDoc="0" locked="0" layoutInCell="1" allowOverlap="1" wp14:anchorId="52F6B7F7" wp14:editId="59774555">
            <wp:simplePos x="731520" y="837028"/>
            <wp:positionH relativeFrom="margin">
              <wp:align>center</wp:align>
            </wp:positionH>
            <wp:positionV relativeFrom="margin">
              <wp:align>center</wp:align>
            </wp:positionV>
            <wp:extent cx="6590455" cy="6480000"/>
            <wp:effectExtent l="0" t="0" r="1270" b="0"/>
            <wp:wrapSquare wrapText="bothSides"/>
            <wp:docPr id="1341874549" name="Picture 10"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4549" name="Picture 10" descr="A document with text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90455" cy="6480000"/>
                    </a:xfrm>
                    <a:prstGeom prst="rect">
                      <a:avLst/>
                    </a:prstGeom>
                  </pic:spPr>
                </pic:pic>
              </a:graphicData>
            </a:graphic>
            <wp14:sizeRelH relativeFrom="margin">
              <wp14:pctWidth>0</wp14:pctWidth>
            </wp14:sizeRelH>
            <wp14:sizeRelV relativeFrom="margin">
              <wp14:pctHeight>0</wp14:pctHeight>
            </wp14:sizeRelV>
          </wp:anchor>
        </w:drawing>
      </w:r>
    </w:p>
    <w:p w14:paraId="4224EC80" w14:textId="128AE735" w:rsidR="0005132C" w:rsidRDefault="0005132C">
      <w:pPr>
        <w:spacing w:after="200" w:line="276" w:lineRule="auto"/>
        <w:jc w:val="left"/>
        <w:rPr>
          <w:rFonts w:asciiTheme="majorHAnsi" w:eastAsia="Times New Roman" w:hAnsiTheme="majorHAnsi" w:cs="Times New Roman"/>
          <w:b/>
          <w:sz w:val="56"/>
          <w:szCs w:val="24"/>
        </w:rPr>
      </w:pPr>
      <w:r>
        <w:br w:type="page"/>
      </w:r>
    </w:p>
    <w:p w14:paraId="1424EDA6" w14:textId="1D2FE07C" w:rsidR="00571512" w:rsidRPr="004D41D9" w:rsidRDefault="002D0B57" w:rsidP="00571512">
      <w:pPr>
        <w:pStyle w:val="Heading1"/>
        <w:spacing w:line="276" w:lineRule="auto"/>
      </w:pPr>
      <w:r w:rsidRPr="004D41D9">
        <w:lastRenderedPageBreak/>
        <w:t>Fossil Fuel Price</w:t>
      </w:r>
      <w:r w:rsidR="0005132C">
        <w:t>s</w:t>
      </w:r>
      <w:r w:rsidRPr="004D41D9">
        <w:t>, Interest Rates,</w:t>
      </w:r>
      <w:r w:rsidR="00C155C3">
        <w:t xml:space="preserve"> Metal</w:t>
      </w:r>
      <w:r w:rsidR="00352976">
        <w:t xml:space="preserve"> </w:t>
      </w:r>
      <w:r w:rsidR="001D7276">
        <w:t>Prices</w:t>
      </w:r>
      <w:r w:rsidR="00DE0374">
        <w:t xml:space="preserve">, </w:t>
      </w:r>
      <w:r w:rsidRPr="004D41D9">
        <w:t xml:space="preserve">and </w:t>
      </w:r>
      <w:r w:rsidR="00127889" w:rsidRPr="004D41D9">
        <w:t xml:space="preserve">Economic Activity </w:t>
      </w:r>
      <w:r w:rsidRPr="004D41D9">
        <w:t>in the United States</w:t>
      </w:r>
    </w:p>
    <w:p w14:paraId="664C4930" w14:textId="77777777" w:rsidR="00C03A5E" w:rsidRDefault="00C03A5E" w:rsidP="001F1E7A"/>
    <w:p w14:paraId="5C8891E8" w14:textId="77777777" w:rsidR="00C237B1" w:rsidRPr="004D41D9" w:rsidRDefault="00C237B1" w:rsidP="001F1E7A"/>
    <w:p w14:paraId="6E749F41" w14:textId="15486747" w:rsidR="005F6BCB" w:rsidRPr="004D41D9" w:rsidRDefault="005A1D93" w:rsidP="009A0D83">
      <w:pPr>
        <w:pStyle w:val="Heading2"/>
      </w:pPr>
      <w:r w:rsidRPr="004D41D9">
        <w:t>Abstract</w:t>
      </w:r>
    </w:p>
    <w:p w14:paraId="08A89317" w14:textId="77777777" w:rsidR="005F6BCB" w:rsidRPr="004D41D9" w:rsidRDefault="005F6BCB" w:rsidP="005F6BCB"/>
    <w:p w14:paraId="52150D7D" w14:textId="1032354A" w:rsidR="00E82953" w:rsidRDefault="007247EC" w:rsidP="004019AA">
      <w:r>
        <w:t>This study explored time series data extracted from the FRED repository</w:t>
      </w:r>
      <w:r w:rsidR="00412AD0">
        <w:t xml:space="preserve"> using the CRISP-DM </w:t>
      </w:r>
      <w:r w:rsidR="00086559">
        <w:t xml:space="preserve">methodology. </w:t>
      </w:r>
      <w:r w:rsidR="00D80399">
        <w:t>Initial exploratory analysis revealed strong correlations betwee</w:t>
      </w:r>
      <w:r w:rsidR="003E1B0D">
        <w:t>n commodity prices for crude oil, gold, iron ore, and copper with the target variable, US manufacturers’ sales</w:t>
      </w:r>
      <w:r w:rsidR="002C1B4E">
        <w:t>.</w:t>
      </w:r>
      <w:r w:rsidR="00232F50">
        <w:t xml:space="preserve"> The target variable was </w:t>
      </w:r>
      <w:r w:rsidR="00E665DF">
        <w:t>used as a</w:t>
      </w:r>
      <w:r w:rsidR="00037544">
        <w:t xml:space="preserve">n expedient </w:t>
      </w:r>
      <w:r w:rsidR="00E665DF">
        <w:t>proxy barometer of economic activity</w:t>
      </w:r>
      <w:r w:rsidR="003C3B9E">
        <w:t xml:space="preserve"> in the United States</w:t>
      </w:r>
      <w:r w:rsidR="00C55053">
        <w:t>.</w:t>
      </w:r>
      <w:r w:rsidR="00B35F8C">
        <w:t xml:space="preserve"> </w:t>
      </w:r>
      <w:r w:rsidR="00885C21" w:rsidRPr="00885C21">
        <w:t>Feature contribution analysis using Pearson and Spearman correlation coefficients respectively and mutual information regression confirmed that these features were appropriate for subsequent modelling and evaluation.</w:t>
      </w:r>
      <w:r w:rsidR="00885C21">
        <w:t xml:space="preserve"> </w:t>
      </w:r>
      <w:r w:rsidR="00C55053">
        <w:t>Stationarity tests (</w:t>
      </w:r>
      <w:r w:rsidR="00885C21">
        <w:t xml:space="preserve">viz., </w:t>
      </w:r>
      <w:r w:rsidR="00C55053">
        <w:t>ADF</w:t>
      </w:r>
      <w:r w:rsidR="00885C21">
        <w:t xml:space="preserve"> and </w:t>
      </w:r>
      <w:r w:rsidR="00C55053">
        <w:t>KPSS)</w:t>
      </w:r>
      <w:r w:rsidR="00AF2B30">
        <w:t xml:space="preserve"> </w:t>
      </w:r>
      <w:r w:rsidR="00EF5712">
        <w:t>confirmed the non-stationary nature of</w:t>
      </w:r>
      <w:r w:rsidR="00885C21">
        <w:t xml:space="preserve"> most features in the </w:t>
      </w:r>
      <w:r w:rsidR="00EF5712">
        <w:t>data</w:t>
      </w:r>
      <w:r w:rsidR="00885C21">
        <w:t>set</w:t>
      </w:r>
      <w:r w:rsidR="00EF5712">
        <w:t>.</w:t>
      </w:r>
      <w:r w:rsidR="0093221E">
        <w:t xml:space="preserve"> </w:t>
      </w:r>
      <w:r w:rsidR="00B80556">
        <w:t>Subsequent d</w:t>
      </w:r>
      <w:r w:rsidR="0093221E">
        <w:t>etrending by differences</w:t>
      </w:r>
      <w:r w:rsidR="000814D8">
        <w:t xml:space="preserve"> led to significantly weaker correlations between </w:t>
      </w:r>
      <w:r w:rsidR="00885C21">
        <w:t xml:space="preserve">the </w:t>
      </w:r>
      <w:r w:rsidR="000814D8">
        <w:t xml:space="preserve">independent </w:t>
      </w:r>
      <w:r w:rsidR="008643DA">
        <w:t>and target variables.</w:t>
      </w:r>
      <w:r w:rsidR="005A32E6">
        <w:t xml:space="preserve"> Hence, </w:t>
      </w:r>
      <w:r w:rsidR="00817CD8">
        <w:t>modelling</w:t>
      </w:r>
      <w:r w:rsidR="00A3515E">
        <w:t xml:space="preserve"> </w:t>
      </w:r>
      <w:r w:rsidR="00CF1738">
        <w:t xml:space="preserve">exclusively </w:t>
      </w:r>
      <w:r w:rsidR="00817CD8">
        <w:t>employ</w:t>
      </w:r>
      <w:r w:rsidR="00A3515E">
        <w:t xml:space="preserve">ed </w:t>
      </w:r>
      <w:r w:rsidR="00817CD8">
        <w:t>non-stationary data to capture underlying patterns and trend dynamics</w:t>
      </w:r>
      <w:r w:rsidR="006E350F">
        <w:t xml:space="preserve"> </w:t>
      </w:r>
      <w:r w:rsidR="004019AA">
        <w:t>not inherent in the detrended data</w:t>
      </w:r>
      <w:r w:rsidR="00CF1738">
        <w:t xml:space="preserve">. Four tuned </w:t>
      </w:r>
      <w:r w:rsidR="00E811C4">
        <w:t xml:space="preserve">and cross-validated </w:t>
      </w:r>
      <w:r w:rsidR="00CF1738">
        <w:t>conventional machine learning algorithms and one deep learning neural network were trained on normalised data and evaluated using</w:t>
      </w:r>
      <w:r w:rsidR="00A968BE">
        <w:t xml:space="preserve"> the optimum </w:t>
      </w:r>
      <w:r w:rsidR="00CF1738">
        <w:t>test split.</w:t>
      </w:r>
      <w:r w:rsidR="00E811C4">
        <w:t xml:space="preserve"> The best conventional model, XG Boost outperformed the neural network with a Mean Absolute Percentage Error (MAPE) of 12.47% compared to 83.79% respectively. </w:t>
      </w:r>
      <w:r w:rsidR="00BA409A">
        <w:t>XG Boost was subsequently trained on normalised data featur</w:t>
      </w:r>
      <w:r w:rsidR="00577B27">
        <w:t xml:space="preserve">ing </w:t>
      </w:r>
      <w:r w:rsidR="00BA409A">
        <w:t>a temporal lag of 1 month and evaluated using</w:t>
      </w:r>
      <w:r w:rsidR="004B3866">
        <w:t xml:space="preserve"> the optimum test split</w:t>
      </w:r>
      <w:r w:rsidR="00BA409A">
        <w:t>. Residual analysis</w:t>
      </w:r>
      <w:r w:rsidR="0069544C">
        <w:t xml:space="preserve"> </w:t>
      </w:r>
      <w:r w:rsidR="00BA409A">
        <w:t>confirmed that</w:t>
      </w:r>
      <w:r w:rsidR="0069544C">
        <w:t xml:space="preserve"> the model </w:t>
      </w:r>
      <w:r w:rsidR="00BA409A">
        <w:t xml:space="preserve">fitted well to the lagged data. In contrast to the </w:t>
      </w:r>
      <w:r w:rsidR="00BA409A">
        <w:lastRenderedPageBreak/>
        <w:t xml:space="preserve">unlagged data, the MAPE score increased to 23.1%. </w:t>
      </w:r>
      <w:r w:rsidR="007B6EAD">
        <w:t xml:space="preserve">According to SHAP analysis, gold and copper exerted the most influence on the predictive output of XG Boost when exposed to test data lagged by 1 month. </w:t>
      </w:r>
      <w:r w:rsidR="00351FA5">
        <w:t>Feature ablation analysis</w:t>
      </w:r>
      <w:r w:rsidR="009E49C0">
        <w:t xml:space="preserve"> </w:t>
      </w:r>
      <w:r w:rsidR="00351FA5">
        <w:t>confirmed that gold and iron ore</w:t>
      </w:r>
      <w:r w:rsidR="00697138">
        <w:t xml:space="preserve"> exhibit </w:t>
      </w:r>
      <w:r w:rsidR="00351FA5">
        <w:t>the most significant impact upon model performance</w:t>
      </w:r>
      <w:r w:rsidR="003E3AC9">
        <w:t xml:space="preserve"> for both lagged and unlagged data</w:t>
      </w:r>
      <w:r w:rsidR="000D0C2A">
        <w:t xml:space="preserve">. These features may be leveraged as potential signals when forecasting changes in economic activity in the United States. </w:t>
      </w:r>
      <w:r w:rsidR="000D0C2A" w:rsidRPr="000D0C2A">
        <w:t>Since economic activity is influenced by a myriad of factors not explored in this study, further research is necessary before</w:t>
      </w:r>
      <w:r w:rsidR="00DD0956">
        <w:t xml:space="preserve"> definitive </w:t>
      </w:r>
      <w:r w:rsidR="000D0C2A" w:rsidRPr="000D0C2A">
        <w:t>conclusions can be drawn about the optimal signal mix for economic forecasting.</w:t>
      </w:r>
      <w:r w:rsidR="00165235">
        <w:t xml:space="preserve"> </w:t>
      </w:r>
      <w:r w:rsidR="00976C3E">
        <w:t>[32</w:t>
      </w:r>
      <w:r w:rsidR="009333CB">
        <w:t>7</w:t>
      </w:r>
      <w:r w:rsidR="00976C3E">
        <w:t>]</w:t>
      </w:r>
    </w:p>
    <w:p w14:paraId="38CA96E5" w14:textId="77777777" w:rsidR="00C237B1" w:rsidRDefault="00C237B1" w:rsidP="004019AA"/>
    <w:p w14:paraId="46A151FD" w14:textId="4E58D899" w:rsidR="000564EA" w:rsidRPr="002E17D9" w:rsidRDefault="002E17D9" w:rsidP="00AC521A">
      <w:pPr>
        <w:rPr>
          <w:b/>
          <w:bCs/>
        </w:rPr>
      </w:pPr>
      <w:r w:rsidRPr="002E17D9">
        <w:rPr>
          <w:b/>
          <w:bCs/>
        </w:rPr>
        <w:t>Keywords</w:t>
      </w:r>
      <w:r w:rsidR="004976F1">
        <w:rPr>
          <w:b/>
          <w:bCs/>
        </w:rPr>
        <w:t>:</w:t>
      </w:r>
    </w:p>
    <w:p w14:paraId="1488F35E" w14:textId="45AC13A6" w:rsidR="002E17D9" w:rsidRDefault="0059379D" w:rsidP="00AC521A">
      <w:r>
        <w:t>CRISP-DM</w:t>
      </w:r>
      <w:r w:rsidR="005B4A32">
        <w:t xml:space="preserve">, </w:t>
      </w:r>
      <w:r w:rsidR="004A142A">
        <w:t xml:space="preserve">FRED, </w:t>
      </w:r>
      <w:r w:rsidR="005B4A32">
        <w:t xml:space="preserve">ADF, KPSS, </w:t>
      </w:r>
      <w:r w:rsidR="004B3FF3">
        <w:t xml:space="preserve">XG Boost, SHAP, feature ablation, </w:t>
      </w:r>
      <w:r w:rsidR="005B4A32">
        <w:t>stationarity, detrending,</w:t>
      </w:r>
      <w:r w:rsidR="004A142A">
        <w:t xml:space="preserve"> commodity prices</w:t>
      </w:r>
      <w:r w:rsidR="005F66B8">
        <w:t>, economic a</w:t>
      </w:r>
      <w:r w:rsidR="00CE52F1">
        <w:t xml:space="preserve">ctivity, </w:t>
      </w:r>
      <w:r w:rsidR="004B3FF3">
        <w:t xml:space="preserve">economic forecasting, </w:t>
      </w:r>
      <w:r w:rsidR="00CE52F1">
        <w:t>United States</w:t>
      </w:r>
      <w:r w:rsidR="004B3FF3">
        <w:t>.</w:t>
      </w:r>
    </w:p>
    <w:p w14:paraId="0BDCC7A8" w14:textId="77777777" w:rsidR="0059379D" w:rsidRPr="004D41D9" w:rsidRDefault="0059379D" w:rsidP="00AC521A"/>
    <w:p w14:paraId="76BB1469" w14:textId="64C854F1" w:rsidR="00565DF7" w:rsidRDefault="00903362" w:rsidP="00565DF7">
      <w:pPr>
        <w:jc w:val="left"/>
      </w:pPr>
      <w:r w:rsidRPr="004D41D9">
        <w:rPr>
          <w:b/>
          <w:bCs/>
        </w:rPr>
        <w:t>GitHub</w:t>
      </w:r>
      <w:r w:rsidR="00E82953" w:rsidRPr="004D41D9">
        <w:rPr>
          <w:b/>
          <w:bCs/>
        </w:rPr>
        <w:t xml:space="preserve"> link:</w:t>
      </w:r>
    </w:p>
    <w:p w14:paraId="2E49B4C9" w14:textId="495CD15F" w:rsidR="007079C5" w:rsidRDefault="00565DF7" w:rsidP="00565DF7">
      <w:pPr>
        <w:jc w:val="left"/>
      </w:pPr>
      <w:hyperlink r:id="rId15" w:history="1">
        <w:r w:rsidRPr="00AF6B8A">
          <w:rPr>
            <w:rStyle w:val="Hyperlink"/>
          </w:rPr>
          <w:t>https://github.com/Darren-SBA23255-CCT-L8/Strategic_Thinking_HCI_S2</w:t>
        </w:r>
      </w:hyperlink>
      <w:r>
        <w:t xml:space="preserve"> </w:t>
      </w:r>
    </w:p>
    <w:p w14:paraId="76F3898B" w14:textId="77777777" w:rsidR="00246060" w:rsidRDefault="00246060" w:rsidP="00565DF7">
      <w:pPr>
        <w:jc w:val="left"/>
      </w:pPr>
    </w:p>
    <w:p w14:paraId="6439BA4A" w14:textId="4F7FDC83" w:rsidR="00246060" w:rsidRDefault="00246060" w:rsidP="00565DF7">
      <w:pPr>
        <w:jc w:val="left"/>
        <w:rPr>
          <w:b/>
          <w:bCs/>
        </w:rPr>
      </w:pPr>
      <w:r>
        <w:rPr>
          <w:b/>
          <w:bCs/>
        </w:rPr>
        <w:t>Word Count:</w:t>
      </w:r>
    </w:p>
    <w:p w14:paraId="5CEDB5BB" w14:textId="78697249" w:rsidR="00246060" w:rsidRPr="00246060" w:rsidRDefault="00246060" w:rsidP="00565DF7">
      <w:pPr>
        <w:jc w:val="left"/>
      </w:pPr>
      <w:r w:rsidRPr="0095110A">
        <w:t>49</w:t>
      </w:r>
      <w:r w:rsidR="005202D2">
        <w:t>94</w:t>
      </w:r>
      <w:r w:rsidR="0095110A">
        <w:t xml:space="preserve"> – </w:t>
      </w:r>
      <w:r>
        <w:t>Exclud</w:t>
      </w:r>
      <w:r w:rsidR="00CE5620">
        <w:t xml:space="preserve">es </w:t>
      </w:r>
      <w:r>
        <w:t>titles, sub-titles</w:t>
      </w:r>
      <w:r w:rsidR="00CE5620">
        <w:t>, figure captions</w:t>
      </w:r>
      <w:r w:rsidR="00805D0B">
        <w:t>, and references.</w:t>
      </w:r>
    </w:p>
    <w:p w14:paraId="4AEE82C8" w14:textId="77777777" w:rsidR="005276B1" w:rsidRDefault="009A0D83">
      <w:pPr>
        <w:spacing w:after="200" w:line="276" w:lineRule="auto"/>
        <w:jc w:val="left"/>
      </w:pPr>
      <w:r w:rsidRPr="004D41D9">
        <w:br w:type="page"/>
      </w:r>
    </w:p>
    <w:p w14:paraId="16DAA283" w14:textId="77777777" w:rsidR="00A6769C" w:rsidRDefault="00A6769C">
      <w:pPr>
        <w:spacing w:after="200" w:line="276" w:lineRule="auto"/>
        <w:jc w:val="left"/>
        <w:sectPr w:rsidR="00A6769C" w:rsidSect="00233101">
          <w:headerReference w:type="default" r:id="rId16"/>
          <w:footerReference w:type="default" r:id="rId17"/>
          <w:pgSz w:w="12240" w:h="15840"/>
          <w:pgMar w:top="720" w:right="1152" w:bottom="737" w:left="1152" w:header="0" w:footer="113" w:gutter="0"/>
          <w:cols w:space="720"/>
          <w:titlePg/>
          <w:docGrid w:linePitch="381"/>
        </w:sectPr>
      </w:pPr>
    </w:p>
    <w:p w14:paraId="3CD3646C" w14:textId="7CF6B798" w:rsidR="005276B1" w:rsidRDefault="003C7DE1">
      <w:pPr>
        <w:spacing w:after="200" w:line="276" w:lineRule="auto"/>
        <w:jc w:val="left"/>
      </w:pPr>
      <w:r w:rsidRPr="003C7DE1">
        <w:rPr>
          <w:noProof/>
        </w:rPr>
        <w:lastRenderedPageBreak/>
        <w:drawing>
          <wp:anchor distT="0" distB="0" distL="114300" distR="114300" simplePos="0" relativeHeight="251876352" behindDoc="0" locked="0" layoutInCell="1" allowOverlap="1" wp14:anchorId="1FEE2BCC" wp14:editId="1358A362">
            <wp:simplePos x="469127" y="731520"/>
            <wp:positionH relativeFrom="margin">
              <wp:align>center</wp:align>
            </wp:positionH>
            <wp:positionV relativeFrom="margin">
              <wp:align>center</wp:align>
            </wp:positionV>
            <wp:extent cx="9133205" cy="3107690"/>
            <wp:effectExtent l="0" t="0" r="0" b="0"/>
            <wp:wrapSquare wrapText="bothSides"/>
            <wp:docPr id="1119946993" name="Picture 1" descr="A white background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46993" name="Picture 1" descr="A white background with many small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9133205" cy="3107690"/>
                    </a:xfrm>
                    <a:prstGeom prst="rect">
                      <a:avLst/>
                    </a:prstGeom>
                  </pic:spPr>
                </pic:pic>
              </a:graphicData>
            </a:graphic>
          </wp:anchor>
        </w:drawing>
      </w:r>
    </w:p>
    <w:p w14:paraId="4694F9E6" w14:textId="3B1C0407" w:rsidR="001A3E1A" w:rsidRDefault="001A3E1A">
      <w:pPr>
        <w:spacing w:after="200" w:line="276" w:lineRule="auto"/>
        <w:jc w:val="left"/>
      </w:pPr>
      <w:r>
        <w:br w:type="page"/>
      </w:r>
    </w:p>
    <w:p w14:paraId="5FD9E6FF" w14:textId="77777777" w:rsidR="00063462" w:rsidRDefault="00063462" w:rsidP="00130F32">
      <w:pPr>
        <w:pStyle w:val="Heading2"/>
        <w:sectPr w:rsidR="00063462" w:rsidSect="008301F9">
          <w:pgSz w:w="15840" w:h="12240" w:orient="landscape"/>
          <w:pgMar w:top="1152" w:right="720" w:bottom="1152" w:left="737" w:header="0" w:footer="113" w:gutter="0"/>
          <w:cols w:space="720"/>
          <w:titlePg/>
          <w:docGrid w:linePitch="381"/>
        </w:sectPr>
      </w:pPr>
    </w:p>
    <w:p w14:paraId="631E11BC" w14:textId="511D88A9" w:rsidR="002112F1" w:rsidRPr="004D41D9" w:rsidRDefault="00E04D6A" w:rsidP="00130F32">
      <w:pPr>
        <w:pStyle w:val="Heading2"/>
      </w:pPr>
      <w:r w:rsidRPr="004D41D9">
        <w:lastRenderedPageBreak/>
        <w:t>Table of Contents</w:t>
      </w:r>
    </w:p>
    <w:p w14:paraId="71FA44A6" w14:textId="77777777" w:rsidR="00757076" w:rsidRPr="004D41D9" w:rsidRDefault="00757076" w:rsidP="00AC521A"/>
    <w:p w14:paraId="2F37539B" w14:textId="77777777" w:rsidR="00B5250D" w:rsidRDefault="00B5250D" w:rsidP="00AC521A"/>
    <w:p w14:paraId="76AA7D0F" w14:textId="792C8097" w:rsidR="005A2043" w:rsidRPr="004D41D9" w:rsidRDefault="005A2043" w:rsidP="00A21A47">
      <w:r>
        <w:t>Project Management Flowchart</w:t>
      </w:r>
      <w:r>
        <w:tab/>
      </w:r>
      <w:r>
        <w:tab/>
      </w:r>
      <w:r>
        <w:tab/>
      </w:r>
      <w:r>
        <w:tab/>
      </w:r>
      <w:r>
        <w:tab/>
      </w:r>
      <w:r>
        <w:tab/>
      </w:r>
      <w:r>
        <w:tab/>
      </w:r>
      <w:r w:rsidR="004F200E">
        <w:t xml:space="preserve"> </w:t>
      </w:r>
      <w:r w:rsidR="003F1A52">
        <w:t>9</w:t>
      </w:r>
    </w:p>
    <w:p w14:paraId="65E98D42" w14:textId="241CFDF5" w:rsidR="00032C72" w:rsidRDefault="00536703" w:rsidP="00A21A47">
      <w:r>
        <w:t>Introduction</w:t>
      </w:r>
      <w:r>
        <w:tab/>
      </w:r>
      <w:r>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3F1A52">
        <w:t>10</w:t>
      </w:r>
    </w:p>
    <w:p w14:paraId="7F3A263A" w14:textId="4E9F1819" w:rsidR="00AA67A1" w:rsidRDefault="00AA67A1" w:rsidP="00A21A47">
      <w:r>
        <w:t>Objectives</w:t>
      </w:r>
      <w:r>
        <w:tab/>
      </w:r>
      <w:r>
        <w:tab/>
      </w:r>
      <w:r>
        <w:tab/>
      </w:r>
      <w:r>
        <w:tab/>
      </w:r>
      <w:r>
        <w:tab/>
      </w:r>
      <w:r>
        <w:tab/>
      </w:r>
      <w:r>
        <w:tab/>
      </w:r>
      <w:r>
        <w:tab/>
      </w:r>
      <w:r>
        <w:tab/>
      </w:r>
      <w:r>
        <w:tab/>
      </w:r>
      <w:r>
        <w:tab/>
      </w:r>
      <w:r w:rsidR="00D16992">
        <w:t>11</w:t>
      </w:r>
    </w:p>
    <w:p w14:paraId="1615A1D4" w14:textId="399260E0" w:rsidR="00AA67A1" w:rsidRPr="004D41D9" w:rsidRDefault="00AA67A1" w:rsidP="00A21A47">
      <w:r>
        <w:t>Problem Definition</w:t>
      </w:r>
      <w:r>
        <w:tab/>
      </w:r>
      <w:r>
        <w:tab/>
      </w:r>
      <w:r>
        <w:tab/>
      </w:r>
      <w:r>
        <w:tab/>
      </w:r>
      <w:r>
        <w:tab/>
      </w:r>
      <w:r>
        <w:tab/>
      </w:r>
      <w:r>
        <w:tab/>
      </w:r>
      <w:r>
        <w:tab/>
      </w:r>
      <w:r>
        <w:tab/>
      </w:r>
      <w:r w:rsidR="00D16992">
        <w:t>11</w:t>
      </w:r>
    </w:p>
    <w:p w14:paraId="16328A2C" w14:textId="49E30E61" w:rsidR="00B36688" w:rsidRDefault="006E6AAE" w:rsidP="00A21A47">
      <w:r w:rsidRPr="004D41D9">
        <w:t>Data Sources</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D16992">
        <w:t>12</w:t>
      </w:r>
    </w:p>
    <w:p w14:paraId="679EB679" w14:textId="17561562" w:rsidR="00EC5469" w:rsidRPr="004D41D9" w:rsidRDefault="00EC5469" w:rsidP="00A21A47">
      <w:r>
        <w:t>Ethical considerations</w:t>
      </w:r>
      <w:r>
        <w:tab/>
      </w:r>
      <w:r>
        <w:tab/>
      </w:r>
      <w:r>
        <w:tab/>
      </w:r>
      <w:r>
        <w:tab/>
      </w:r>
      <w:r>
        <w:tab/>
      </w:r>
      <w:r>
        <w:tab/>
      </w:r>
      <w:r>
        <w:tab/>
      </w:r>
      <w:r>
        <w:tab/>
      </w:r>
      <w:r>
        <w:tab/>
      </w:r>
      <w:r w:rsidR="00D16992">
        <w:t>13</w:t>
      </w:r>
    </w:p>
    <w:p w14:paraId="1825809F" w14:textId="3AF0D948" w:rsidR="006E6AAE" w:rsidRPr="004D41D9" w:rsidRDefault="006E6AAE" w:rsidP="00A21A47">
      <w:r w:rsidRPr="004D41D9">
        <w:t>Data Understanding</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D16992">
        <w:t>14</w:t>
      </w:r>
    </w:p>
    <w:p w14:paraId="58694CAF" w14:textId="09C207BD" w:rsidR="00262704" w:rsidRDefault="006E6AAE" w:rsidP="00A21A47">
      <w:r w:rsidRPr="004D41D9">
        <w:t>Data Preparation</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D16992">
        <w:t>16</w:t>
      </w:r>
    </w:p>
    <w:p w14:paraId="254774E0" w14:textId="1FCADF02" w:rsidR="00262704" w:rsidRDefault="00262704" w:rsidP="00A21A47">
      <w:r>
        <w:t>Further E</w:t>
      </w:r>
      <w:r w:rsidR="008954B6">
        <w:t>xploratory Data Analysis</w:t>
      </w:r>
      <w:r w:rsidR="0074218A">
        <w:tab/>
      </w:r>
      <w:r>
        <w:tab/>
      </w:r>
      <w:r>
        <w:tab/>
      </w:r>
      <w:r>
        <w:tab/>
      </w:r>
      <w:r>
        <w:tab/>
      </w:r>
      <w:r>
        <w:tab/>
      </w:r>
      <w:r>
        <w:tab/>
      </w:r>
      <w:r w:rsidR="00D16992">
        <w:t>18</w:t>
      </w:r>
    </w:p>
    <w:p w14:paraId="5D868471" w14:textId="2762C3CA" w:rsidR="00A158C9" w:rsidRPr="004D41D9" w:rsidRDefault="00A158C9" w:rsidP="00A21A47">
      <w:r>
        <w:t>Feature Selection</w:t>
      </w:r>
      <w:r>
        <w:tab/>
      </w:r>
      <w:r>
        <w:tab/>
      </w:r>
      <w:r>
        <w:tab/>
      </w:r>
      <w:r>
        <w:tab/>
      </w:r>
      <w:r>
        <w:tab/>
      </w:r>
      <w:r>
        <w:tab/>
      </w:r>
      <w:r>
        <w:tab/>
      </w:r>
      <w:r>
        <w:tab/>
      </w:r>
      <w:r>
        <w:tab/>
      </w:r>
      <w:r w:rsidR="00F702A9">
        <w:t>33</w:t>
      </w:r>
    </w:p>
    <w:p w14:paraId="58DFB80E" w14:textId="204349C2" w:rsidR="006E6AAE" w:rsidRPr="004D41D9" w:rsidRDefault="0091094C" w:rsidP="00A21A47">
      <w:r>
        <w:t>Stationarity Tests</w:t>
      </w:r>
      <w:r w:rsidR="00D71BBF">
        <w:tab/>
      </w:r>
      <w:r w:rsidR="00D71BBF">
        <w:tab/>
      </w:r>
      <w:r w:rsidR="00D71BBF">
        <w:tab/>
      </w:r>
      <w:r w:rsidR="00D71BBF">
        <w:tab/>
      </w:r>
      <w:r w:rsidR="00D71BBF">
        <w:tab/>
      </w:r>
      <w:r w:rsidR="00D71BBF">
        <w:tab/>
      </w:r>
      <w:r w:rsidR="00D71BBF">
        <w:tab/>
      </w:r>
      <w:r w:rsidR="00D71BBF">
        <w:tab/>
      </w:r>
      <w:r w:rsidR="00D71BBF">
        <w:tab/>
      </w:r>
      <w:r w:rsidR="00F702A9">
        <w:t>35</w:t>
      </w:r>
    </w:p>
    <w:p w14:paraId="63A1E567" w14:textId="4AE2849D" w:rsidR="006E6AAE" w:rsidRPr="004D41D9" w:rsidRDefault="006E6AAE" w:rsidP="00A21A47">
      <w:r w:rsidRPr="004D41D9">
        <w:t>Modelling</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F702A9">
        <w:t>58</w:t>
      </w:r>
    </w:p>
    <w:p w14:paraId="65F7B36C" w14:textId="5ADF6A80" w:rsidR="006E6AAE" w:rsidRDefault="006E6AAE" w:rsidP="00A21A47">
      <w:r w:rsidRPr="004D41D9">
        <w:t>Evaluation</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F702A9">
        <w:t>59</w:t>
      </w:r>
    </w:p>
    <w:p w14:paraId="6B217497" w14:textId="19160555" w:rsidR="00AB2618" w:rsidRDefault="00AB2618" w:rsidP="00A24D8A">
      <w:pPr>
        <w:tabs>
          <w:tab w:val="left" w:pos="340"/>
        </w:tabs>
      </w:pPr>
      <w:r>
        <w:tab/>
        <w:t>Untuned Model Evaluation</w:t>
      </w:r>
      <w:r>
        <w:tab/>
      </w:r>
      <w:r>
        <w:tab/>
      </w:r>
      <w:r>
        <w:tab/>
      </w:r>
      <w:r>
        <w:tab/>
      </w:r>
      <w:r>
        <w:tab/>
      </w:r>
      <w:r>
        <w:tab/>
      </w:r>
      <w:r>
        <w:tab/>
        <w:t>60</w:t>
      </w:r>
    </w:p>
    <w:p w14:paraId="6B5FF5CB" w14:textId="4C5EE430" w:rsidR="00AB2618" w:rsidRDefault="00AB2618" w:rsidP="00A24D8A">
      <w:pPr>
        <w:tabs>
          <w:tab w:val="left" w:pos="340"/>
        </w:tabs>
      </w:pPr>
      <w:r>
        <w:tab/>
        <w:t>Tuned Model Evaluation</w:t>
      </w:r>
      <w:r>
        <w:tab/>
      </w:r>
      <w:r>
        <w:tab/>
      </w:r>
      <w:r>
        <w:tab/>
      </w:r>
      <w:r>
        <w:tab/>
      </w:r>
      <w:r>
        <w:tab/>
      </w:r>
      <w:r>
        <w:tab/>
      </w:r>
      <w:r>
        <w:tab/>
      </w:r>
      <w:r w:rsidR="00A24D8A">
        <w:tab/>
      </w:r>
      <w:r w:rsidR="00A64A19">
        <w:t>66</w:t>
      </w:r>
    </w:p>
    <w:p w14:paraId="7C263CAA" w14:textId="4D2CFD30" w:rsidR="00A64A19" w:rsidRDefault="00A64A19" w:rsidP="00A24D8A">
      <w:pPr>
        <w:tabs>
          <w:tab w:val="left" w:pos="340"/>
        </w:tabs>
      </w:pPr>
      <w:r>
        <w:tab/>
        <w:t>RNN Model Evaluation</w:t>
      </w:r>
      <w:r>
        <w:tab/>
      </w:r>
      <w:r>
        <w:tab/>
      </w:r>
      <w:r>
        <w:tab/>
      </w:r>
      <w:r>
        <w:tab/>
      </w:r>
      <w:r>
        <w:tab/>
      </w:r>
      <w:r>
        <w:tab/>
      </w:r>
      <w:r>
        <w:tab/>
      </w:r>
      <w:r>
        <w:tab/>
        <w:t>73</w:t>
      </w:r>
    </w:p>
    <w:p w14:paraId="492864FF" w14:textId="6F489B2B" w:rsidR="00CC1494" w:rsidRPr="004D41D9" w:rsidRDefault="00CC1494" w:rsidP="00A21A47">
      <w:r>
        <w:t>Challenges</w:t>
      </w:r>
      <w:r>
        <w:tab/>
      </w:r>
      <w:r>
        <w:tab/>
      </w:r>
      <w:r>
        <w:tab/>
      </w:r>
      <w:r>
        <w:tab/>
      </w:r>
      <w:r>
        <w:tab/>
      </w:r>
      <w:r>
        <w:tab/>
      </w:r>
      <w:r>
        <w:tab/>
      </w:r>
      <w:r>
        <w:tab/>
      </w:r>
      <w:r>
        <w:tab/>
      </w:r>
      <w:r>
        <w:tab/>
      </w:r>
      <w:r>
        <w:tab/>
      </w:r>
      <w:r w:rsidR="00F702A9">
        <w:t>77</w:t>
      </w:r>
    </w:p>
    <w:p w14:paraId="7849BBEF" w14:textId="15DF8A98" w:rsidR="006E6AAE" w:rsidRPr="004D41D9" w:rsidRDefault="006E6AAE" w:rsidP="00A21A47">
      <w:r w:rsidRPr="004D41D9">
        <w:t>Conclusions</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FB4B86">
        <w:t>78</w:t>
      </w:r>
    </w:p>
    <w:p w14:paraId="5D40EDB0" w14:textId="402875C9" w:rsidR="006E6AAE" w:rsidRPr="004D41D9" w:rsidRDefault="004F200E" w:rsidP="00A21A47">
      <w:r>
        <w:t>Recommendations</w:t>
      </w:r>
      <w:r>
        <w:tab/>
      </w:r>
      <w:r>
        <w:tab/>
      </w:r>
      <w:r>
        <w:tab/>
      </w:r>
      <w:r>
        <w:tab/>
      </w:r>
      <w:r>
        <w:tab/>
      </w:r>
      <w:r>
        <w:tab/>
      </w:r>
      <w:r>
        <w:tab/>
      </w:r>
      <w:r>
        <w:tab/>
      </w:r>
      <w:r>
        <w:tab/>
      </w:r>
      <w:r w:rsidR="00FB4B86">
        <w:t>79</w:t>
      </w:r>
    </w:p>
    <w:p w14:paraId="484BA601" w14:textId="73A01906" w:rsidR="006E6AAE" w:rsidRPr="004D41D9" w:rsidRDefault="006E6AAE" w:rsidP="00A21A47">
      <w:r w:rsidRPr="004D41D9">
        <w:t>References</w:t>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E96590" w:rsidRPr="004D41D9">
        <w:tab/>
      </w:r>
      <w:r w:rsidR="00FB4B86">
        <w:t>80</w:t>
      </w:r>
    </w:p>
    <w:p w14:paraId="7C085BA2" w14:textId="77777777" w:rsidR="00E96590" w:rsidRPr="004D41D9" w:rsidRDefault="00E96590" w:rsidP="00AC521A"/>
    <w:p w14:paraId="6C733439" w14:textId="77777777" w:rsidR="00032C72" w:rsidRPr="004D41D9" w:rsidRDefault="00032C72">
      <w:pPr>
        <w:spacing w:after="200"/>
      </w:pPr>
      <w:r w:rsidRPr="004D41D9">
        <w:br w:type="page"/>
      </w:r>
    </w:p>
    <w:p w14:paraId="65BC6BBE" w14:textId="77777777" w:rsidR="00954753" w:rsidRDefault="00954753" w:rsidP="00954753">
      <w:pPr>
        <w:pStyle w:val="Heading2"/>
        <w:sectPr w:rsidR="00954753" w:rsidSect="00063462">
          <w:pgSz w:w="12240" w:h="15840"/>
          <w:pgMar w:top="720" w:right="1152" w:bottom="737" w:left="1152" w:header="0" w:footer="113" w:gutter="0"/>
          <w:cols w:space="720"/>
          <w:titlePg/>
          <w:docGrid w:linePitch="381"/>
        </w:sectPr>
      </w:pPr>
    </w:p>
    <w:p w14:paraId="606874E0" w14:textId="5F1C62AE" w:rsidR="009D5104" w:rsidRDefault="00954753" w:rsidP="00954753">
      <w:pPr>
        <w:pStyle w:val="Heading2"/>
      </w:pPr>
      <w:r>
        <w:lastRenderedPageBreak/>
        <w:t xml:space="preserve">Project Management Flowchart </w:t>
      </w:r>
    </w:p>
    <w:p w14:paraId="47A7BACB" w14:textId="77777777" w:rsidR="00954753" w:rsidRDefault="00954753" w:rsidP="00334091"/>
    <w:p w14:paraId="43A38116" w14:textId="65CC5B0F" w:rsidR="00954753" w:rsidRDefault="00954753" w:rsidP="00A15E2C">
      <w:pPr>
        <w:jc w:val="center"/>
      </w:pPr>
      <w:r>
        <w:rPr>
          <w:noProof/>
        </w:rPr>
        <w:drawing>
          <wp:inline distT="0" distB="0" distL="0" distR="0" wp14:anchorId="6BCE3493" wp14:editId="411548F1">
            <wp:extent cx="9000000" cy="5334841"/>
            <wp:effectExtent l="0" t="0" r="0" b="0"/>
            <wp:docPr id="1849224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416" name="Picture 27"/>
                    <pic:cNvPicPr/>
                  </pic:nvPicPr>
                  <pic:blipFill>
                    <a:blip r:embed="rId19">
                      <a:extLst>
                        <a:ext uri="{28A0092B-C50C-407E-A947-70E740481C1C}">
                          <a14:useLocalDpi xmlns:a14="http://schemas.microsoft.com/office/drawing/2010/main" val="0"/>
                        </a:ext>
                      </a:extLst>
                    </a:blip>
                    <a:stretch>
                      <a:fillRect/>
                    </a:stretch>
                  </pic:blipFill>
                  <pic:spPr>
                    <a:xfrm>
                      <a:off x="0" y="0"/>
                      <a:ext cx="9000000" cy="5334841"/>
                    </a:xfrm>
                    <a:prstGeom prst="rect">
                      <a:avLst/>
                    </a:prstGeom>
                  </pic:spPr>
                </pic:pic>
              </a:graphicData>
            </a:graphic>
          </wp:inline>
        </w:drawing>
      </w:r>
    </w:p>
    <w:p w14:paraId="490A4E70" w14:textId="77777777" w:rsidR="00954753" w:rsidRDefault="00954753" w:rsidP="00334091"/>
    <w:p w14:paraId="087E5216" w14:textId="77777777" w:rsidR="00400CA9" w:rsidRDefault="00400CA9" w:rsidP="00334091">
      <w:pPr>
        <w:sectPr w:rsidR="00400CA9" w:rsidSect="00233101">
          <w:headerReference w:type="first" r:id="rId20"/>
          <w:pgSz w:w="15840" w:h="12240" w:orient="landscape"/>
          <w:pgMar w:top="1151" w:right="720" w:bottom="737" w:left="720" w:header="0" w:footer="113" w:gutter="0"/>
          <w:pgNumType w:start="1"/>
          <w:cols w:space="720"/>
          <w:titlePg/>
          <w:docGrid w:linePitch="381"/>
        </w:sectPr>
      </w:pPr>
    </w:p>
    <w:p w14:paraId="75A789E2" w14:textId="77777777" w:rsidR="00E27167" w:rsidRDefault="00E27167" w:rsidP="00FE7C7D"/>
    <w:p w14:paraId="4B67A577" w14:textId="721AA479" w:rsidR="004F3000" w:rsidRPr="003407EC" w:rsidRDefault="004F3000" w:rsidP="003407EC">
      <w:pPr>
        <w:pStyle w:val="Heading2"/>
      </w:pPr>
      <w:r w:rsidRPr="003407EC">
        <w:t>Introduction</w:t>
      </w:r>
    </w:p>
    <w:p w14:paraId="772F55E1" w14:textId="77777777" w:rsidR="000449B5" w:rsidRDefault="000449B5" w:rsidP="00994B28"/>
    <w:p w14:paraId="6243A6A9" w14:textId="1CA4BE90" w:rsidR="004F3000" w:rsidRDefault="004F3000" w:rsidP="00994B28">
      <w:r w:rsidRPr="00D4410A">
        <w:t xml:space="preserve">Economic forecasting is the science of attempting to anticipate economic activity using a myriad of key economic indicators. Traditionally, economic forecasting entails the application of conventional statistical models in a bid to calculate the economic growth rate. Metrics such as inflation, interest rates, industrial production, consumer sentiment, worker productivity, retail sales, and unemployment rates are </w:t>
      </w:r>
      <w:r w:rsidR="00994B28" w:rsidRPr="00D4410A">
        <w:t>analysed</w:t>
      </w:r>
      <w:r w:rsidRPr="00D4410A">
        <w:t xml:space="preserve"> to determine expected economic activity (Liberto, 2024). However, economic forecasting is not necessarily an exact science, since human bias and subjectivity when interpreting economic metrics can lead to inaccurate predictive models.</w:t>
      </w:r>
      <w:r w:rsidR="0097049D">
        <w:t xml:space="preserve"> [87]</w:t>
      </w:r>
    </w:p>
    <w:p w14:paraId="585D98D4" w14:textId="77777777" w:rsidR="004F3000" w:rsidRDefault="004F3000" w:rsidP="00994B28"/>
    <w:p w14:paraId="19BCEB63" w14:textId="33B1E7DB" w:rsidR="004F3000" w:rsidRPr="00AC521A" w:rsidRDefault="004F3000" w:rsidP="00994B28">
      <w:r w:rsidRPr="00AC521A">
        <w:t>Crude oil and natural gas are two of the most important energy commodities in the world (US Federal Government, 2020). Previous research (Baumeister and Kilian, 2017; Baumeister, Kilian, and Zhou, 2018) shows that increases in the real price of crude oil inexorably lead</w:t>
      </w:r>
      <w:r>
        <w:t>s</w:t>
      </w:r>
      <w:r w:rsidRPr="00AC521A">
        <w:t xml:space="preserve"> to higher gasoline and energy prices accompanied by a discernible reduction in household disposable income. At the same time, higher gasoline prices raise the operating cost of vehicles, therefore increasing transportation costs throughout the economy.</w:t>
      </w:r>
      <w:r>
        <w:t xml:space="preserve"> Suffice it to say that fluctuations in fossil fuel prices exert an appreciable impact upon economic activity.</w:t>
      </w:r>
      <w:r w:rsidR="0097049D">
        <w:t xml:space="preserve"> [95]</w:t>
      </w:r>
    </w:p>
    <w:p w14:paraId="7F9EFDCB" w14:textId="77777777" w:rsidR="004F3000" w:rsidRDefault="004F3000" w:rsidP="00994B28">
      <w:pPr>
        <w:spacing w:after="200"/>
      </w:pPr>
    </w:p>
    <w:p w14:paraId="117B43DE" w14:textId="5F9B81A1" w:rsidR="004F3000" w:rsidRDefault="004F3000" w:rsidP="00994B28">
      <w:r w:rsidRPr="00AC521A">
        <w:t>Changes in interest rates by the US Federal Reserve can also impact economic activity (Maverick, 2023). The US Federal Reserve typically adjusts interest rates in order to combat inflation or promote economic activity. When interest rates are low, borrowing becomes more affordable for individuals and businesses, while higher interest rates make borrowing more expensive.</w:t>
      </w:r>
      <w:r w:rsidR="0097049D">
        <w:t xml:space="preserve"> [54]</w:t>
      </w:r>
    </w:p>
    <w:p w14:paraId="78CB11BA" w14:textId="77777777" w:rsidR="00DE4E3B" w:rsidRDefault="00DE4E3B" w:rsidP="00994B28"/>
    <w:p w14:paraId="7B969F9F" w14:textId="26AD5B57" w:rsidR="00DE4E3B" w:rsidRDefault="00DE4E3B" w:rsidP="00994B28">
      <w:r>
        <w:lastRenderedPageBreak/>
        <w:t>Since</w:t>
      </w:r>
      <w:r w:rsidR="00A70536">
        <w:t xml:space="preserve"> </w:t>
      </w:r>
      <w:r w:rsidR="00C40FB1">
        <w:t>gold and other precious metals (</w:t>
      </w:r>
      <w:r w:rsidR="002C4052">
        <w:t>Fernando, 2024), copper</w:t>
      </w:r>
      <w:r w:rsidR="003546F7">
        <w:t xml:space="preserve"> (</w:t>
      </w:r>
      <w:r w:rsidR="00C74DF0">
        <w:t xml:space="preserve">Chen, 2021), and </w:t>
      </w:r>
      <w:r w:rsidR="004106DD">
        <w:t>iron ore (Murry, 2022) are deeply intertwined with the global economy,</w:t>
      </w:r>
      <w:r w:rsidR="00493BA2">
        <w:t xml:space="preserve"> shifts in their prices</w:t>
      </w:r>
      <w:r w:rsidR="00EF4B75">
        <w:t xml:space="preserve"> may </w:t>
      </w:r>
      <w:r w:rsidR="002D49B2">
        <w:t xml:space="preserve">signal </w:t>
      </w:r>
      <w:r w:rsidR="00226D78">
        <w:t xml:space="preserve">potential upward or downward trends </w:t>
      </w:r>
      <w:r w:rsidR="002D49B2">
        <w:t>in economic activity</w:t>
      </w:r>
      <w:r w:rsidR="009D6BBA">
        <w:t>.</w:t>
      </w:r>
      <w:r w:rsidR="0072628B">
        <w:t xml:space="preserve"> [37]</w:t>
      </w:r>
    </w:p>
    <w:p w14:paraId="40E75D83" w14:textId="77777777" w:rsidR="004F3000" w:rsidRDefault="004F3000" w:rsidP="004F3000"/>
    <w:p w14:paraId="06FB3778" w14:textId="77777777" w:rsidR="004F3000" w:rsidRDefault="004F3000" w:rsidP="0062108B">
      <w:pPr>
        <w:pStyle w:val="Heading2"/>
        <w:rPr>
          <w:i/>
        </w:rPr>
      </w:pPr>
      <w:r>
        <w:t>Objectives</w:t>
      </w:r>
    </w:p>
    <w:p w14:paraId="6E8BB801" w14:textId="77777777" w:rsidR="004F3000" w:rsidRDefault="004F3000" w:rsidP="004F3000">
      <w:pPr>
        <w:rPr>
          <w:rFonts w:eastAsia="Times New Roman"/>
        </w:rPr>
      </w:pPr>
    </w:p>
    <w:p w14:paraId="011EEE29" w14:textId="785CEDD1" w:rsidR="004F3000" w:rsidRDefault="004F3000" w:rsidP="00994B28">
      <w:r w:rsidRPr="001F65E5">
        <w:t>The objective of th</w:t>
      </w:r>
      <w:r w:rsidR="00AD0C72">
        <w:t>is study</w:t>
      </w:r>
      <w:r w:rsidR="00EB6F26">
        <w:t xml:space="preserve"> was </w:t>
      </w:r>
      <w:r w:rsidRPr="001F65E5">
        <w:t>to elucidate any causal linkages between global fossil fuel prices,</w:t>
      </w:r>
      <w:r w:rsidR="004B6834">
        <w:t xml:space="preserve"> </w:t>
      </w:r>
      <w:r w:rsidR="00304AFD">
        <w:t>liquefied natural gas (</w:t>
      </w:r>
      <w:r w:rsidR="004B6834">
        <w:t>LNG</w:t>
      </w:r>
      <w:r w:rsidR="00304AFD">
        <w:t>)</w:t>
      </w:r>
      <w:r w:rsidR="004B6834">
        <w:t>,</w:t>
      </w:r>
      <w:r w:rsidR="00D25503">
        <w:t xml:space="preserve"> metals, </w:t>
      </w:r>
      <w:r w:rsidR="00311C2D">
        <w:t xml:space="preserve">consumer price index (CPI), </w:t>
      </w:r>
      <w:r w:rsidR="00D25503">
        <w:t xml:space="preserve">and interest rates with </w:t>
      </w:r>
      <w:r w:rsidR="00A43277" w:rsidRPr="004D41D9">
        <w:t xml:space="preserve">economic activity </w:t>
      </w:r>
      <w:r w:rsidR="00A43277">
        <w:t>in the United States using the CRISP-DM methodology (</w:t>
      </w:r>
      <w:r w:rsidR="00A43277" w:rsidRPr="00AE6A5B">
        <w:t>Martínez-</w:t>
      </w:r>
      <w:r w:rsidR="00A43277" w:rsidRPr="00FE00A6">
        <w:t>Plumed et al.,</w:t>
      </w:r>
      <w:r w:rsidR="00A43277">
        <w:t xml:space="preserve"> 2021). </w:t>
      </w:r>
      <w:r w:rsidR="00A43277" w:rsidRPr="004D41D9">
        <w:t>Manufacturers’ sales</w:t>
      </w:r>
      <w:r w:rsidR="004832F1">
        <w:t xml:space="preserve"> were </w:t>
      </w:r>
      <w:r w:rsidR="00A43277" w:rsidRPr="004D41D9">
        <w:t>used as a proxy barometer of economic activity.</w:t>
      </w:r>
      <w:r w:rsidR="00A821AC">
        <w:t xml:space="preserve"> Moreover, machine </w:t>
      </w:r>
      <w:r w:rsidRPr="001F65E5">
        <w:t>learning models</w:t>
      </w:r>
      <w:r>
        <w:t xml:space="preserve"> </w:t>
      </w:r>
      <w:r w:rsidR="00231FC4">
        <w:t>and neural networks</w:t>
      </w:r>
      <w:r w:rsidR="00543F4E">
        <w:t xml:space="preserve"> were </w:t>
      </w:r>
      <w:r w:rsidRPr="001F65E5">
        <w:t>developed in a bid to predict manufactur</w:t>
      </w:r>
      <w:r>
        <w:t xml:space="preserve">ers’ </w:t>
      </w:r>
      <w:r w:rsidRPr="001F65E5">
        <w:t>sales - and by extension</w:t>
      </w:r>
      <w:r w:rsidR="00174EAD">
        <w:t xml:space="preserve">, </w:t>
      </w:r>
      <w:r>
        <w:t>economic activity</w:t>
      </w:r>
      <w:r w:rsidRPr="001F65E5">
        <w:t xml:space="preserve"> - for a specific period in time</w:t>
      </w:r>
      <w:r w:rsidR="006D164B">
        <w:t xml:space="preserve">. </w:t>
      </w:r>
      <w:r w:rsidR="0097049D">
        <w:t>[</w:t>
      </w:r>
      <w:r w:rsidR="00C03555">
        <w:t>83</w:t>
      </w:r>
      <w:r w:rsidR="0097049D">
        <w:t>]</w:t>
      </w:r>
    </w:p>
    <w:p w14:paraId="1AA34EAC" w14:textId="77777777" w:rsidR="004F3000" w:rsidRPr="00814995" w:rsidRDefault="004F3000" w:rsidP="004F3000"/>
    <w:p w14:paraId="060DE3AC" w14:textId="77777777" w:rsidR="004F3000" w:rsidRDefault="004F3000" w:rsidP="0062108B">
      <w:pPr>
        <w:pStyle w:val="Heading2"/>
        <w:rPr>
          <w:i/>
        </w:rPr>
      </w:pPr>
      <w:r>
        <w:t>Problem Definition</w:t>
      </w:r>
    </w:p>
    <w:p w14:paraId="5DE3EB87" w14:textId="77777777" w:rsidR="004F3000" w:rsidRDefault="004F3000" w:rsidP="004F3000">
      <w:pPr>
        <w:rPr>
          <w:rFonts w:eastAsia="Times New Roman"/>
        </w:rPr>
      </w:pPr>
    </w:p>
    <w:p w14:paraId="0BCF786B" w14:textId="7413763E" w:rsidR="004F3000" w:rsidRPr="00D4410A" w:rsidRDefault="004F3000" w:rsidP="00994B28">
      <w:r w:rsidRPr="00D4410A">
        <w:t xml:space="preserve">While machine learning has been used in the recent past to forecast fluctuations in crude oil prices (Qin et al., 2023, Abdullah and Zeng, 2010) and LNG prices (Yang et al., 2023, Kim et al., 2022), no substantive research has been carried out to explore if machine learning </w:t>
      </w:r>
      <w:r w:rsidR="00140E48">
        <w:t xml:space="preserve">and neural networks </w:t>
      </w:r>
      <w:r w:rsidRPr="00D4410A">
        <w:t>can be used to predict economic activity on the basis of variations in fossil fuel prices</w:t>
      </w:r>
      <w:r w:rsidR="00881665">
        <w:t xml:space="preserve">, </w:t>
      </w:r>
      <w:r w:rsidR="005D04F1">
        <w:t>metals</w:t>
      </w:r>
      <w:r w:rsidR="003833EF">
        <w:t xml:space="preserve"> prices</w:t>
      </w:r>
      <w:r w:rsidR="005D04F1">
        <w:t>,</w:t>
      </w:r>
      <w:r w:rsidR="00DC77E9">
        <w:t xml:space="preserve"> </w:t>
      </w:r>
      <w:r w:rsidRPr="00D4410A">
        <w:t>interest rates</w:t>
      </w:r>
      <w:r w:rsidR="00DC77E9">
        <w:t xml:space="preserve">, and CPI. </w:t>
      </w:r>
      <w:r w:rsidR="0097049D">
        <w:t>[</w:t>
      </w:r>
      <w:r w:rsidR="0088295A">
        <w:t>73</w:t>
      </w:r>
      <w:r w:rsidR="0097049D">
        <w:t>]</w:t>
      </w:r>
    </w:p>
    <w:p w14:paraId="314B5EEA" w14:textId="77777777" w:rsidR="004F3000" w:rsidRDefault="004F3000" w:rsidP="00994B28"/>
    <w:p w14:paraId="3B49CE20" w14:textId="592082C9" w:rsidR="00F03E9A" w:rsidRDefault="004F3000" w:rsidP="00F03E9A">
      <w:r w:rsidRPr="00D4410A">
        <w:t>For this reason, this</w:t>
      </w:r>
      <w:r w:rsidR="00BA7575">
        <w:t xml:space="preserve"> study</w:t>
      </w:r>
      <w:r w:rsidR="006B0E65">
        <w:t xml:space="preserve"> endeavoured</w:t>
      </w:r>
      <w:r w:rsidR="00080EEC">
        <w:t xml:space="preserve"> </w:t>
      </w:r>
      <w:r w:rsidRPr="00D4410A">
        <w:t>to apply machine learning methodologies to predict</w:t>
      </w:r>
      <w:r w:rsidR="006B7EB4">
        <w:t xml:space="preserve"> US manufacturers’ sales</w:t>
      </w:r>
      <w:r w:rsidR="009E3B61">
        <w:t xml:space="preserve"> for a given month</w:t>
      </w:r>
      <w:r w:rsidRPr="00D4410A">
        <w:t>.</w:t>
      </w:r>
      <w:r>
        <w:t xml:space="preserve"> Moreover</w:t>
      </w:r>
      <w:r w:rsidR="000D62D0">
        <w:t xml:space="preserve">, </w:t>
      </w:r>
      <w:r w:rsidR="003B1AD0">
        <w:t>attempts</w:t>
      </w:r>
      <w:r w:rsidR="00BC041B">
        <w:t xml:space="preserve"> were </w:t>
      </w:r>
      <w:r w:rsidR="003B1AD0">
        <w:t xml:space="preserve">made to identify </w:t>
      </w:r>
      <w:r w:rsidR="000D62D0">
        <w:t xml:space="preserve">one or more specific features </w:t>
      </w:r>
      <w:r w:rsidR="00593063">
        <w:t xml:space="preserve">that may be leveraged as potential signals </w:t>
      </w:r>
      <w:r w:rsidR="009327BF">
        <w:t>for economic forecasting. [4</w:t>
      </w:r>
      <w:r w:rsidR="00154A25">
        <w:t>1</w:t>
      </w:r>
      <w:r w:rsidR="009327BF">
        <w:t>]</w:t>
      </w:r>
      <w:r w:rsidR="00F03E9A">
        <w:br w:type="page"/>
      </w:r>
    </w:p>
    <w:p w14:paraId="31E8C36B" w14:textId="77777777" w:rsidR="00A47911" w:rsidRPr="006035B1" w:rsidRDefault="00A47911" w:rsidP="006035B1">
      <w:pPr>
        <w:pStyle w:val="Heading2"/>
      </w:pPr>
      <w:r w:rsidRPr="006035B1">
        <w:lastRenderedPageBreak/>
        <w:t>Data Sources</w:t>
      </w:r>
    </w:p>
    <w:p w14:paraId="7E5A8A09" w14:textId="77777777" w:rsidR="000B0012" w:rsidRDefault="000B0012" w:rsidP="00A47911"/>
    <w:p w14:paraId="59606AFD" w14:textId="2DAB15E4" w:rsidR="00A47911" w:rsidRDefault="00A47911" w:rsidP="00A47911">
      <w:r w:rsidRPr="004D41D9">
        <w:t>The</w:t>
      </w:r>
      <w:r w:rsidR="004B5FDC">
        <w:t xml:space="preserve"> </w:t>
      </w:r>
      <w:r w:rsidRPr="004D41D9">
        <w:t>data</w:t>
      </w:r>
      <w:r w:rsidR="000C0BBE" w:rsidRPr="004D41D9">
        <w:t xml:space="preserve"> </w:t>
      </w:r>
      <w:r w:rsidR="004B5FDC">
        <w:t xml:space="preserve">used in this study </w:t>
      </w:r>
      <w:r w:rsidR="000C0BBE" w:rsidRPr="004D41D9">
        <w:t xml:space="preserve">is </w:t>
      </w:r>
      <w:r w:rsidRPr="004D41D9">
        <w:t>primarily extracted from FRED, an online database comprising hundreds of thousands of economic time series aggregated from national, international, public, and private sources. FRED is maintained by the Research Department at the Federal Reserve Bank of St. Louis, Missouri, United States.</w:t>
      </w:r>
      <w:r w:rsidR="00AB6291">
        <w:t xml:space="preserve"> [48]</w:t>
      </w:r>
    </w:p>
    <w:p w14:paraId="6ED21EA1" w14:textId="77777777" w:rsidR="004F2402" w:rsidRPr="004D41D9" w:rsidRDefault="004F2402" w:rsidP="00A47911"/>
    <w:p w14:paraId="7257BE1A" w14:textId="3E8B9DDA" w:rsidR="00C50115" w:rsidRPr="004D41D9" w:rsidRDefault="00A47911" w:rsidP="00F300F0">
      <w:pPr>
        <w:pStyle w:val="ListParagraph"/>
        <w:numPr>
          <w:ilvl w:val="0"/>
          <w:numId w:val="9"/>
        </w:numPr>
        <w:jc w:val="left"/>
      </w:pPr>
      <w:r w:rsidRPr="004D41D9">
        <w:t xml:space="preserve">Crude Oil Prices: Brent </w:t>
      </w:r>
      <w:r w:rsidR="00C50115" w:rsidRPr="004D41D9">
        <w:t>–</w:t>
      </w:r>
      <w:r w:rsidRPr="004D41D9">
        <w:t xml:space="preserve"> Europe</w:t>
      </w:r>
    </w:p>
    <w:p w14:paraId="5D583A9D" w14:textId="128CAD32" w:rsidR="00ED65FB" w:rsidRPr="004D41D9" w:rsidRDefault="00F300F0" w:rsidP="00F300F0">
      <w:pPr>
        <w:ind w:left="720" w:firstLine="360"/>
        <w:jc w:val="left"/>
      </w:pPr>
      <w:hyperlink r:id="rId21" w:history="1">
        <w:r w:rsidRPr="00AF6B8A">
          <w:rPr>
            <w:rStyle w:val="Hyperlink"/>
          </w:rPr>
          <w:t>https://fred.stlouisfed.org/series/DCOILBRENTEU</w:t>
        </w:r>
      </w:hyperlink>
      <w:r w:rsidR="00AA07A5" w:rsidRPr="004D41D9">
        <w:t xml:space="preserve"> </w:t>
      </w:r>
    </w:p>
    <w:p w14:paraId="1CADD33D" w14:textId="15998157" w:rsidR="00C50115" w:rsidRPr="004D41D9" w:rsidRDefault="00A47911" w:rsidP="00F300F0">
      <w:pPr>
        <w:pStyle w:val="ListParagraph"/>
        <w:numPr>
          <w:ilvl w:val="0"/>
          <w:numId w:val="9"/>
        </w:numPr>
        <w:jc w:val="left"/>
      </w:pPr>
      <w:r w:rsidRPr="004D41D9">
        <w:t xml:space="preserve">Crude Oil Prices: West Texas Intermediate (WTI) to Cushing, Oklahoma </w:t>
      </w:r>
    </w:p>
    <w:p w14:paraId="130CF269" w14:textId="0C5E9A43" w:rsidR="00ED65FB" w:rsidRPr="004D41D9" w:rsidRDefault="00F300F0" w:rsidP="00F300F0">
      <w:pPr>
        <w:pStyle w:val="ListParagraph"/>
        <w:ind w:left="1080"/>
        <w:jc w:val="left"/>
      </w:pPr>
      <w:hyperlink r:id="rId22" w:history="1">
        <w:r w:rsidRPr="00AF6B8A">
          <w:rPr>
            <w:rStyle w:val="Hyperlink"/>
          </w:rPr>
          <w:t>https://fred.stlouisfed.org/series/DCOILWTICO</w:t>
        </w:r>
      </w:hyperlink>
      <w:r w:rsidR="00AA07A5" w:rsidRPr="004D41D9">
        <w:t xml:space="preserve"> </w:t>
      </w:r>
    </w:p>
    <w:p w14:paraId="1A848F99" w14:textId="4E3A93CA" w:rsidR="00C50115" w:rsidRPr="004D41D9" w:rsidRDefault="00A47911" w:rsidP="00F300F0">
      <w:pPr>
        <w:pStyle w:val="ListParagraph"/>
        <w:numPr>
          <w:ilvl w:val="0"/>
          <w:numId w:val="9"/>
        </w:numPr>
        <w:jc w:val="left"/>
      </w:pPr>
      <w:r w:rsidRPr="004D41D9">
        <w:t>Global Price of LNG, Asia</w:t>
      </w:r>
    </w:p>
    <w:p w14:paraId="3DF803BF" w14:textId="1677B8FC" w:rsidR="00ED65FB" w:rsidRPr="004D41D9" w:rsidRDefault="00F300F0" w:rsidP="00F300F0">
      <w:pPr>
        <w:pStyle w:val="ListParagraph"/>
        <w:ind w:left="1080"/>
        <w:jc w:val="left"/>
      </w:pPr>
      <w:hyperlink r:id="rId23" w:history="1">
        <w:r w:rsidRPr="00AF6B8A">
          <w:rPr>
            <w:rStyle w:val="Hyperlink"/>
          </w:rPr>
          <w:t>https://fred.stlouisfed.org/series/PNGASJPUSDM</w:t>
        </w:r>
      </w:hyperlink>
      <w:r w:rsidR="00AA07A5" w:rsidRPr="004D41D9">
        <w:t xml:space="preserve"> </w:t>
      </w:r>
    </w:p>
    <w:p w14:paraId="5D03A7C7" w14:textId="77777777" w:rsidR="00C50115" w:rsidRPr="004D41D9" w:rsidRDefault="00A47911" w:rsidP="00F300F0">
      <w:pPr>
        <w:pStyle w:val="ListParagraph"/>
        <w:numPr>
          <w:ilvl w:val="0"/>
          <w:numId w:val="9"/>
        </w:numPr>
        <w:jc w:val="left"/>
      </w:pPr>
      <w:r w:rsidRPr="004D41D9">
        <w:t>Commercial Bank Interest Rate on Credit Card Plans</w:t>
      </w:r>
    </w:p>
    <w:p w14:paraId="1E7B64DA" w14:textId="5C0829C5" w:rsidR="00ED65FB" w:rsidRPr="004D41D9" w:rsidRDefault="00F300F0" w:rsidP="00F300F0">
      <w:pPr>
        <w:pStyle w:val="ListParagraph"/>
        <w:ind w:left="1080"/>
        <w:jc w:val="left"/>
      </w:pPr>
      <w:hyperlink r:id="rId24" w:anchor="0" w:history="1">
        <w:r w:rsidRPr="00AF6B8A">
          <w:rPr>
            <w:rStyle w:val="Hyperlink"/>
          </w:rPr>
          <w:t>https://fred.stlouisfed.org/series/TERMCBCCALLNS#0</w:t>
        </w:r>
      </w:hyperlink>
      <w:r w:rsidR="001B701B" w:rsidRPr="004D41D9">
        <w:t xml:space="preserve"> </w:t>
      </w:r>
    </w:p>
    <w:p w14:paraId="61B5DC3A" w14:textId="2CEDD480" w:rsidR="00C50115" w:rsidRPr="004D41D9" w:rsidRDefault="00A47911" w:rsidP="00F300F0">
      <w:pPr>
        <w:pStyle w:val="ListParagraph"/>
        <w:numPr>
          <w:ilvl w:val="0"/>
          <w:numId w:val="9"/>
        </w:numPr>
        <w:jc w:val="left"/>
      </w:pPr>
      <w:r w:rsidRPr="004D41D9">
        <w:t>Flexible Price Consumer Price Index</w:t>
      </w:r>
      <w:r w:rsidR="00204B6E">
        <w:t xml:space="preserve"> (CPI) </w:t>
      </w:r>
      <w:r w:rsidRPr="004D41D9">
        <w:t>- excluding food and energy</w:t>
      </w:r>
    </w:p>
    <w:p w14:paraId="304FD567" w14:textId="073B8ED0" w:rsidR="001D4B57" w:rsidRDefault="00F300F0" w:rsidP="00F300F0">
      <w:pPr>
        <w:pStyle w:val="ListParagraph"/>
        <w:ind w:left="1080"/>
        <w:jc w:val="left"/>
      </w:pPr>
      <w:hyperlink r:id="rId25" w:history="1">
        <w:r w:rsidRPr="00AF6B8A">
          <w:rPr>
            <w:rStyle w:val="Hyperlink"/>
          </w:rPr>
          <w:t>https://fred.stlouisfed.org/series/FLEXCPIM679SFRBATL</w:t>
        </w:r>
      </w:hyperlink>
    </w:p>
    <w:p w14:paraId="2D56A527" w14:textId="0CC6752B" w:rsidR="001D4B57" w:rsidRDefault="00BA5152" w:rsidP="00F300F0">
      <w:pPr>
        <w:pStyle w:val="ListParagraph"/>
        <w:numPr>
          <w:ilvl w:val="0"/>
          <w:numId w:val="9"/>
        </w:numPr>
        <w:jc w:val="left"/>
      </w:pPr>
      <w:r w:rsidRPr="00BA5152">
        <w:t>Export Price Index (End Use): Nonmonetary Gold</w:t>
      </w:r>
    </w:p>
    <w:p w14:paraId="0C1252C9" w14:textId="38E84E4D" w:rsidR="00BA5152" w:rsidRDefault="00F300F0" w:rsidP="00F300F0">
      <w:pPr>
        <w:pStyle w:val="ListParagraph"/>
        <w:ind w:left="1080"/>
        <w:jc w:val="left"/>
      </w:pPr>
      <w:hyperlink r:id="rId26" w:history="1">
        <w:r w:rsidRPr="00AF6B8A">
          <w:rPr>
            <w:rStyle w:val="Hyperlink"/>
          </w:rPr>
          <w:t>https://fred.stlouisfed.org/series/IQ12260</w:t>
        </w:r>
      </w:hyperlink>
      <w:r w:rsidR="00586562">
        <w:t xml:space="preserve"> </w:t>
      </w:r>
    </w:p>
    <w:p w14:paraId="08033AA6" w14:textId="2ED95D7E" w:rsidR="00586562" w:rsidRDefault="00586562" w:rsidP="00F300F0">
      <w:pPr>
        <w:pStyle w:val="ListParagraph"/>
        <w:numPr>
          <w:ilvl w:val="0"/>
          <w:numId w:val="9"/>
        </w:numPr>
        <w:jc w:val="left"/>
      </w:pPr>
      <w:r w:rsidRPr="00586562">
        <w:t>Global price of Iron Ore</w:t>
      </w:r>
    </w:p>
    <w:p w14:paraId="28B0E73C" w14:textId="57AD075B" w:rsidR="00586562" w:rsidRDefault="00F300F0" w:rsidP="00F300F0">
      <w:pPr>
        <w:pStyle w:val="ListParagraph"/>
        <w:ind w:left="1080"/>
        <w:jc w:val="left"/>
      </w:pPr>
      <w:hyperlink r:id="rId27" w:history="1">
        <w:r w:rsidRPr="00AF6B8A">
          <w:rPr>
            <w:rStyle w:val="Hyperlink"/>
          </w:rPr>
          <w:t>https://fred.stlouisfed.org/series/PIORECRUSDM</w:t>
        </w:r>
      </w:hyperlink>
      <w:r w:rsidR="00586562">
        <w:t xml:space="preserve"> </w:t>
      </w:r>
    </w:p>
    <w:p w14:paraId="186F7F25" w14:textId="00387A62" w:rsidR="00586562" w:rsidRDefault="00F300F0" w:rsidP="00F300F0">
      <w:pPr>
        <w:pStyle w:val="ListParagraph"/>
        <w:numPr>
          <w:ilvl w:val="0"/>
          <w:numId w:val="9"/>
        </w:numPr>
        <w:jc w:val="left"/>
      </w:pPr>
      <w:r w:rsidRPr="00F300F0">
        <w:t>Global price of Copper</w:t>
      </w:r>
    </w:p>
    <w:p w14:paraId="47B39B3E" w14:textId="73833D18" w:rsidR="00F300F0" w:rsidRPr="004D41D9" w:rsidRDefault="00F300F0" w:rsidP="00F300F0">
      <w:pPr>
        <w:pStyle w:val="ListParagraph"/>
        <w:ind w:left="1080"/>
        <w:jc w:val="left"/>
      </w:pPr>
      <w:hyperlink r:id="rId28" w:history="1">
        <w:r w:rsidRPr="00AF6B8A">
          <w:rPr>
            <w:rStyle w:val="Hyperlink"/>
          </w:rPr>
          <w:t>https://fred.stlouisfed.org/series/PCOPPUSDM</w:t>
        </w:r>
      </w:hyperlink>
      <w:r>
        <w:t xml:space="preserve"> </w:t>
      </w:r>
    </w:p>
    <w:p w14:paraId="489D7B81" w14:textId="227F3DD3" w:rsidR="00C50115" w:rsidRPr="004D41D9" w:rsidRDefault="001B701B" w:rsidP="00F300F0">
      <w:pPr>
        <w:pStyle w:val="ListParagraph"/>
        <w:numPr>
          <w:ilvl w:val="0"/>
          <w:numId w:val="9"/>
        </w:numPr>
        <w:jc w:val="left"/>
      </w:pPr>
      <w:r w:rsidRPr="004D41D9">
        <w:t>US</w:t>
      </w:r>
      <w:r w:rsidR="00DE782D">
        <w:t xml:space="preserve"> m</w:t>
      </w:r>
      <w:r w:rsidR="00A47911" w:rsidRPr="004D41D9">
        <w:t xml:space="preserve">anufacturers' </w:t>
      </w:r>
      <w:r w:rsidR="00DE782D">
        <w:t>s</w:t>
      </w:r>
      <w:r w:rsidR="00A47911" w:rsidRPr="004D41D9">
        <w:t>ales</w:t>
      </w:r>
    </w:p>
    <w:p w14:paraId="3CA9EE48" w14:textId="66266661" w:rsidR="001B701B" w:rsidRPr="004D41D9" w:rsidRDefault="00F300F0" w:rsidP="00F300F0">
      <w:pPr>
        <w:ind w:left="720" w:firstLine="360"/>
        <w:jc w:val="left"/>
      </w:pPr>
      <w:hyperlink r:id="rId29" w:history="1">
        <w:r w:rsidRPr="00AF6B8A">
          <w:rPr>
            <w:rStyle w:val="Hyperlink"/>
          </w:rPr>
          <w:t>https://fred.stlouisfed.org/series/MNFCTRSMNSA</w:t>
        </w:r>
      </w:hyperlink>
      <w:r w:rsidR="006E59DE" w:rsidRPr="004D41D9">
        <w:t xml:space="preserve"> </w:t>
      </w:r>
    </w:p>
    <w:p w14:paraId="1B2515FD" w14:textId="77777777" w:rsidR="00A47911" w:rsidRPr="004D41D9" w:rsidRDefault="00A47911" w:rsidP="00A47911"/>
    <w:p w14:paraId="1116C74E" w14:textId="304D0FD1" w:rsidR="00A47911" w:rsidRPr="004D41D9" w:rsidRDefault="00A47911" w:rsidP="00FE54B6">
      <w:r w:rsidRPr="004D41D9">
        <w:lastRenderedPageBreak/>
        <w:t>The frequency of the time series data is monthly for ease of</w:t>
      </w:r>
      <w:r w:rsidR="00D07A87">
        <w:t xml:space="preserve"> </w:t>
      </w:r>
      <w:r w:rsidRPr="004D41D9">
        <w:t>analysis.</w:t>
      </w:r>
      <w:r w:rsidR="000927BE">
        <w:t xml:space="preserve"> </w:t>
      </w:r>
      <w:r w:rsidRPr="004D41D9">
        <w:t>Non-seasonally adjusted (NSA) dat</w:t>
      </w:r>
      <w:r w:rsidR="00FA2172" w:rsidRPr="004D41D9">
        <w:t>a</w:t>
      </w:r>
      <w:r w:rsidR="003925A8">
        <w:t xml:space="preserve"> was</w:t>
      </w:r>
      <w:r w:rsidR="005C0192">
        <w:t xml:space="preserve"> </w:t>
      </w:r>
      <w:r w:rsidRPr="004D41D9">
        <w:t>used to ensure fair comparisons between disparate datasets. Seasonally adjusted data</w:t>
      </w:r>
      <w:r w:rsidR="005C0192">
        <w:t xml:space="preserve"> was </w:t>
      </w:r>
      <w:r w:rsidRPr="004D41D9">
        <w:t>not used to avoid introducing biases into the</w:t>
      </w:r>
      <w:r w:rsidR="000756C0">
        <w:t xml:space="preserve"> </w:t>
      </w:r>
      <w:r w:rsidRPr="004D41D9">
        <w:t>datasets (Doppelt, 2023).</w:t>
      </w:r>
      <w:r w:rsidR="0097049D">
        <w:t xml:space="preserve"> [</w:t>
      </w:r>
      <w:r w:rsidR="00782BE6">
        <w:t>11</w:t>
      </w:r>
      <w:r w:rsidR="003342EC">
        <w:t>7</w:t>
      </w:r>
      <w:r w:rsidR="0097049D">
        <w:t>]</w:t>
      </w:r>
    </w:p>
    <w:p w14:paraId="606C28C4" w14:textId="77777777" w:rsidR="00CC0F04" w:rsidRPr="004D41D9" w:rsidRDefault="00CC0F04" w:rsidP="00FE54B6"/>
    <w:p w14:paraId="28F49F21" w14:textId="0D9EEE69" w:rsidR="00CC0F04" w:rsidRPr="0097049D" w:rsidRDefault="00CC0F04" w:rsidP="00FE54B6">
      <w:r w:rsidRPr="004D41D9">
        <w:t>The relevant</w:t>
      </w:r>
      <w:r w:rsidR="001227A3">
        <w:t xml:space="preserve"> time series data</w:t>
      </w:r>
      <w:r w:rsidR="001C1E0C">
        <w:t xml:space="preserve"> were </w:t>
      </w:r>
      <w:r w:rsidRPr="004D41D9">
        <w:t>consolidated</w:t>
      </w:r>
      <w:r w:rsidR="003043A8" w:rsidRPr="004D41D9">
        <w:t xml:space="preserve"> in a Microsoft Excel spreadsheet to create </w:t>
      </w:r>
      <w:r w:rsidR="00210A57" w:rsidRPr="004D41D9">
        <w:t xml:space="preserve">the </w:t>
      </w:r>
      <w:r w:rsidR="00446176">
        <w:t xml:space="preserve">final </w:t>
      </w:r>
      <w:r w:rsidR="00210A57" w:rsidRPr="004D41D9">
        <w:t xml:space="preserve">dataset, “Consolidated FRED Source Dataset.csv”. </w:t>
      </w:r>
      <w:r w:rsidR="00043C74" w:rsidRPr="004D41D9">
        <w:t>This dataset</w:t>
      </w:r>
      <w:r w:rsidR="00B77CA8">
        <w:t xml:space="preserve"> was </w:t>
      </w:r>
      <w:r w:rsidR="00043C74" w:rsidRPr="004D41D9">
        <w:t>imported into a Jupyter notebook</w:t>
      </w:r>
      <w:r w:rsidR="002D0154">
        <w:t xml:space="preserve"> </w:t>
      </w:r>
      <w:r w:rsidR="00BD581F" w:rsidRPr="004D41D9">
        <w:t>for</w:t>
      </w:r>
      <w:r w:rsidR="007461C4">
        <w:t xml:space="preserve"> </w:t>
      </w:r>
      <w:r w:rsidR="00BD581F" w:rsidRPr="004D41D9">
        <w:t>exploratory data analysis</w:t>
      </w:r>
      <w:r w:rsidR="00FF5EE1" w:rsidRPr="004D41D9">
        <w:t xml:space="preserve"> (EDA)</w:t>
      </w:r>
      <w:r w:rsidR="00446176">
        <w:t xml:space="preserve"> and data preparation</w:t>
      </w:r>
      <w:r w:rsidR="00FF5EE1" w:rsidRPr="004D41D9">
        <w:t xml:space="preserve">. A preview of the </w:t>
      </w:r>
      <w:r w:rsidR="0012623B">
        <w:t xml:space="preserve">consolidated </w:t>
      </w:r>
      <w:r w:rsidR="00FF5EE1" w:rsidRPr="004D41D9">
        <w:t xml:space="preserve">dataset is shown in </w:t>
      </w:r>
      <w:r w:rsidR="00FF5EE1" w:rsidRPr="004D41D9">
        <w:rPr>
          <w:b/>
          <w:bCs/>
        </w:rPr>
        <w:t>Figure 1.</w:t>
      </w:r>
      <w:r w:rsidR="0097049D">
        <w:rPr>
          <w:b/>
          <w:bCs/>
        </w:rPr>
        <w:t xml:space="preserve"> </w:t>
      </w:r>
      <w:r w:rsidR="0097049D" w:rsidRPr="0097049D">
        <w:t>[</w:t>
      </w:r>
      <w:r w:rsidR="00CA5A4A">
        <w:t>4</w:t>
      </w:r>
      <w:r w:rsidR="0037532F">
        <w:t>8</w:t>
      </w:r>
      <w:r w:rsidR="0097049D" w:rsidRPr="0097049D">
        <w:t>]</w:t>
      </w:r>
    </w:p>
    <w:p w14:paraId="5A1ED614" w14:textId="77777777" w:rsidR="00FF5EE1" w:rsidRPr="0097049D" w:rsidRDefault="00FF5EE1" w:rsidP="00FE54B6"/>
    <w:p w14:paraId="40913845" w14:textId="77777777" w:rsidR="003D7709" w:rsidRPr="004D41D9" w:rsidRDefault="005D7F3F" w:rsidP="003D7709">
      <w:pPr>
        <w:keepNext/>
        <w:jc w:val="center"/>
      </w:pPr>
      <w:r w:rsidRPr="004D41D9">
        <w:rPr>
          <w:noProof/>
        </w:rPr>
        <w:drawing>
          <wp:inline distT="0" distB="0" distL="0" distR="0" wp14:anchorId="595CCE9E" wp14:editId="7CC1E946">
            <wp:extent cx="6226750" cy="2109470"/>
            <wp:effectExtent l="0" t="0" r="3175" b="5080"/>
            <wp:docPr id="654054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4074" name="Picture 9"/>
                    <pic:cNvPicPr/>
                  </pic:nvPicPr>
                  <pic:blipFill>
                    <a:blip r:embed="rId30">
                      <a:extLst>
                        <a:ext uri="{28A0092B-C50C-407E-A947-70E740481C1C}">
                          <a14:useLocalDpi xmlns:a14="http://schemas.microsoft.com/office/drawing/2010/main" val="0"/>
                        </a:ext>
                      </a:extLst>
                    </a:blip>
                    <a:stretch>
                      <a:fillRect/>
                    </a:stretch>
                  </pic:blipFill>
                  <pic:spPr>
                    <a:xfrm>
                      <a:off x="0" y="0"/>
                      <a:ext cx="6226750" cy="2109470"/>
                    </a:xfrm>
                    <a:prstGeom prst="rect">
                      <a:avLst/>
                    </a:prstGeom>
                  </pic:spPr>
                </pic:pic>
              </a:graphicData>
            </a:graphic>
          </wp:inline>
        </w:drawing>
      </w:r>
    </w:p>
    <w:p w14:paraId="7E58C925" w14:textId="2CAAA6EF" w:rsidR="00FF5EE1" w:rsidRPr="004D41D9" w:rsidRDefault="003D7709" w:rsidP="003D7709">
      <w:pPr>
        <w:pStyle w:val="Caption"/>
        <w:jc w:val="center"/>
        <w:rPr>
          <w:i w:val="0"/>
          <w:iCs w:val="0"/>
          <w:sz w:val="20"/>
          <w:szCs w:val="20"/>
        </w:rPr>
      </w:pPr>
      <w:r w:rsidRPr="004D41D9">
        <w:rPr>
          <w:i w:val="0"/>
          <w:iCs w:val="0"/>
          <w:sz w:val="20"/>
          <w:szCs w:val="20"/>
        </w:rPr>
        <w:t>Figure</w:t>
      </w:r>
      <w:r w:rsidR="00461CAD">
        <w:rPr>
          <w:i w:val="0"/>
          <w:iCs w:val="0"/>
          <w:sz w:val="20"/>
          <w:szCs w:val="20"/>
        </w:rPr>
        <w:t xml:space="preserve"> 1. </w:t>
      </w:r>
      <w:r w:rsidRPr="004D41D9">
        <w:rPr>
          <w:i w:val="0"/>
          <w:iCs w:val="0"/>
          <w:sz w:val="20"/>
          <w:szCs w:val="20"/>
        </w:rPr>
        <w:t>A preview of the imported dataset, "Consolidated FRED Source Dataset.csv".</w:t>
      </w:r>
    </w:p>
    <w:p w14:paraId="58FFC015" w14:textId="77777777" w:rsidR="00BA2428" w:rsidRDefault="00BA2428" w:rsidP="00BA2428"/>
    <w:p w14:paraId="6678C490" w14:textId="77777777" w:rsidR="00BA2428" w:rsidRDefault="00BA2428" w:rsidP="006E1CB6">
      <w:pPr>
        <w:pStyle w:val="Heading2"/>
        <w:rPr>
          <w:i/>
        </w:rPr>
      </w:pPr>
      <w:r>
        <w:t>Ethical Considerations</w:t>
      </w:r>
    </w:p>
    <w:p w14:paraId="4219A779" w14:textId="77777777" w:rsidR="00BA2428" w:rsidRDefault="00BA2428" w:rsidP="00BA2428"/>
    <w:p w14:paraId="6D3A9AA8" w14:textId="6BD79C00" w:rsidR="00BA2428" w:rsidRPr="00DC1C25" w:rsidRDefault="00BA2428" w:rsidP="009229E7">
      <w:r w:rsidRPr="00DC1C25">
        <w:t xml:space="preserve">According to a paper presented at the 2018 Conference on Fairness, Accountability, and Transparency in Machine Learning, R. Binns contended that there are several key ethical considerations that must be addressed when </w:t>
      </w:r>
      <w:r w:rsidR="00E43D04" w:rsidRPr="00DC1C25">
        <w:t>analysing</w:t>
      </w:r>
      <w:r w:rsidRPr="00DC1C25">
        <w:t xml:space="preserve"> datasets relating to macroeconomic activity. These ethical considerations are presented</w:t>
      </w:r>
      <w:r w:rsidR="00AC5F26">
        <w:t xml:space="preserve"> below</w:t>
      </w:r>
      <w:r w:rsidRPr="00DC1C25">
        <w:t>:</w:t>
      </w:r>
    </w:p>
    <w:p w14:paraId="7C4C06BB" w14:textId="77777777" w:rsidR="00BA2428" w:rsidRPr="00DC1C25" w:rsidRDefault="00BA2428" w:rsidP="00BA2428"/>
    <w:p w14:paraId="0BAB1CC3" w14:textId="77777777" w:rsidR="00BA2428" w:rsidRPr="00DC1C25" w:rsidRDefault="00BA2428" w:rsidP="009229E7">
      <w:pPr>
        <w:pStyle w:val="ListParagraph"/>
        <w:numPr>
          <w:ilvl w:val="0"/>
          <w:numId w:val="3"/>
        </w:numPr>
        <w:ind w:left="714" w:hanging="357"/>
      </w:pPr>
      <w:r w:rsidRPr="00DC1C25">
        <w:t>Data Privacy and Confidentiality</w:t>
      </w:r>
    </w:p>
    <w:p w14:paraId="3E7B1CD0" w14:textId="77777777" w:rsidR="00BA2428" w:rsidRPr="00DC1C25" w:rsidRDefault="00BA2428" w:rsidP="009229E7">
      <w:pPr>
        <w:pStyle w:val="ListParagraph"/>
        <w:numPr>
          <w:ilvl w:val="0"/>
          <w:numId w:val="3"/>
        </w:numPr>
        <w:ind w:left="714" w:hanging="357"/>
      </w:pPr>
      <w:r w:rsidRPr="00DC1C25">
        <w:lastRenderedPageBreak/>
        <w:t>Informed Consent</w:t>
      </w:r>
    </w:p>
    <w:p w14:paraId="140D2557" w14:textId="77777777" w:rsidR="00BA2428" w:rsidRPr="00DC1C25" w:rsidRDefault="00BA2428" w:rsidP="009229E7">
      <w:pPr>
        <w:pStyle w:val="ListParagraph"/>
        <w:numPr>
          <w:ilvl w:val="0"/>
          <w:numId w:val="3"/>
        </w:numPr>
        <w:ind w:left="714" w:hanging="357"/>
      </w:pPr>
      <w:r w:rsidRPr="00DC1C25">
        <w:t>Bias and Fairness</w:t>
      </w:r>
    </w:p>
    <w:p w14:paraId="575E42E9" w14:textId="77777777" w:rsidR="00BA2428" w:rsidRPr="00DC1C25" w:rsidRDefault="00BA2428" w:rsidP="009229E7">
      <w:pPr>
        <w:pStyle w:val="ListParagraph"/>
        <w:numPr>
          <w:ilvl w:val="0"/>
          <w:numId w:val="3"/>
        </w:numPr>
        <w:ind w:left="714" w:hanging="357"/>
      </w:pPr>
      <w:r w:rsidRPr="00DC1C25">
        <w:t>Potential for Misuse</w:t>
      </w:r>
    </w:p>
    <w:p w14:paraId="5639C959" w14:textId="77777777" w:rsidR="00BA2428" w:rsidRPr="00DC1C25" w:rsidRDefault="00BA2428" w:rsidP="009229E7">
      <w:pPr>
        <w:pStyle w:val="ListParagraph"/>
        <w:numPr>
          <w:ilvl w:val="0"/>
          <w:numId w:val="3"/>
        </w:numPr>
        <w:ind w:left="714" w:hanging="357"/>
      </w:pPr>
      <w:r w:rsidRPr="00DC1C25">
        <w:t>Impact on Vulnerable Populations</w:t>
      </w:r>
    </w:p>
    <w:p w14:paraId="01EE39F8" w14:textId="77777777" w:rsidR="00BA2428" w:rsidRPr="00DC1C25" w:rsidRDefault="00BA2428" w:rsidP="009229E7">
      <w:pPr>
        <w:pStyle w:val="ListParagraph"/>
        <w:numPr>
          <w:ilvl w:val="0"/>
          <w:numId w:val="3"/>
        </w:numPr>
        <w:ind w:left="714" w:hanging="357"/>
      </w:pPr>
      <w:r w:rsidRPr="00DC1C25">
        <w:t>Transparency and Accountability</w:t>
      </w:r>
    </w:p>
    <w:p w14:paraId="2B32A262" w14:textId="77777777" w:rsidR="00BA2428" w:rsidRPr="00DC1C25" w:rsidRDefault="00BA2428" w:rsidP="009229E7">
      <w:pPr>
        <w:pStyle w:val="ListParagraph"/>
        <w:numPr>
          <w:ilvl w:val="0"/>
          <w:numId w:val="3"/>
        </w:numPr>
        <w:ind w:left="714" w:hanging="357"/>
      </w:pPr>
      <w:r w:rsidRPr="00DC1C25">
        <w:t>Long-term Data Stewardship</w:t>
      </w:r>
    </w:p>
    <w:p w14:paraId="508C416D" w14:textId="30B1FDC8" w:rsidR="00BA2428" w:rsidRPr="00DC1C25" w:rsidRDefault="00BA2428" w:rsidP="009229E7">
      <w:pPr>
        <w:pStyle w:val="ListParagraph"/>
        <w:numPr>
          <w:ilvl w:val="0"/>
          <w:numId w:val="3"/>
        </w:numPr>
        <w:ind w:left="714" w:hanging="357"/>
      </w:pPr>
      <w:r w:rsidRPr="00DC1C25">
        <w:t>Regulatory Compliance</w:t>
      </w:r>
      <w:r w:rsidR="0097049D">
        <w:t xml:space="preserve"> [</w:t>
      </w:r>
      <w:r w:rsidR="00FA528C">
        <w:t>68</w:t>
      </w:r>
      <w:r w:rsidR="0097049D">
        <w:t>]</w:t>
      </w:r>
    </w:p>
    <w:p w14:paraId="2FB6C971" w14:textId="77777777" w:rsidR="00BA2428" w:rsidRPr="00DC1C25" w:rsidRDefault="00BA2428" w:rsidP="00BA2428"/>
    <w:p w14:paraId="125ABB89" w14:textId="5CA4AA17" w:rsidR="00BA2428" w:rsidRPr="00DC1C25" w:rsidRDefault="00BA2428" w:rsidP="002B3520">
      <w:r w:rsidRPr="00DC1C25">
        <w:t>Most of the ethical considerations alluded to above are not relevant to this</w:t>
      </w:r>
      <w:r w:rsidR="009F52E4">
        <w:t xml:space="preserve"> study</w:t>
      </w:r>
      <w:r w:rsidRPr="00DC1C25">
        <w:t>. Since the source datasets extracted from the FRED repository are public domain and aggregated, there is no inherent risk of compromising data privacy and confidentiality. Seasonally adjusted data</w:t>
      </w:r>
      <w:r w:rsidR="00610CBA">
        <w:t xml:space="preserve"> is </w:t>
      </w:r>
      <w:r w:rsidRPr="00DC1C25">
        <w:t>eschewed to minimize the risk of introducing biases into the source datasets (Mamedli, 2021)</w:t>
      </w:r>
      <w:r w:rsidR="006226BD">
        <w:t>. I</w:t>
      </w:r>
      <w:r w:rsidRPr="00DC1C25">
        <w:t xml:space="preserve">nstead, unadjusted time series data is used for more accurate comparative analysis between different datasets for a specific time period as well as optimizing the predictive capabilities of machine learning models </w:t>
      </w:r>
      <w:r w:rsidR="00E70562">
        <w:t xml:space="preserve">and neutral networks </w:t>
      </w:r>
      <w:r w:rsidRPr="00DC1C25">
        <w:t>trained on the</w:t>
      </w:r>
      <w:r w:rsidR="008F1BB5">
        <w:t xml:space="preserve"> </w:t>
      </w:r>
      <w:r w:rsidRPr="00DC1C25">
        <w:t>data.</w:t>
      </w:r>
      <w:r w:rsidR="0097049D">
        <w:t xml:space="preserve"> [9</w:t>
      </w:r>
      <w:r w:rsidR="007964F8">
        <w:t>5</w:t>
      </w:r>
      <w:r w:rsidR="0097049D">
        <w:t>]</w:t>
      </w:r>
    </w:p>
    <w:p w14:paraId="35F15000" w14:textId="77777777" w:rsidR="00BA2428" w:rsidRPr="004D41D9" w:rsidRDefault="00BA2428" w:rsidP="00FE54B6"/>
    <w:p w14:paraId="55B0937F" w14:textId="77777777" w:rsidR="00586993" w:rsidRPr="00E434AF" w:rsidRDefault="00586993" w:rsidP="00E434AF">
      <w:pPr>
        <w:pStyle w:val="Heading2"/>
      </w:pPr>
      <w:r w:rsidRPr="00E434AF">
        <w:t>Data Understanding</w:t>
      </w:r>
    </w:p>
    <w:p w14:paraId="72176213" w14:textId="77777777" w:rsidR="00586993" w:rsidRPr="004D41D9" w:rsidRDefault="00586993" w:rsidP="00586993">
      <w:pPr>
        <w:rPr>
          <w:rFonts w:eastAsia="Times New Roman"/>
        </w:rPr>
      </w:pPr>
    </w:p>
    <w:p w14:paraId="2D521BF0" w14:textId="2D7BC53D" w:rsidR="00346F96" w:rsidRPr="004D41D9" w:rsidRDefault="00BC729D" w:rsidP="002B3520">
      <w:r w:rsidRPr="004D41D9">
        <w:t>The dataset comprises</w:t>
      </w:r>
      <w:r w:rsidR="00A1036A">
        <w:t xml:space="preserve"> 20</w:t>
      </w:r>
      <w:r w:rsidR="00656017">
        <w:t xml:space="preserve"> features </w:t>
      </w:r>
      <w:r w:rsidR="00435FC8" w:rsidRPr="004D41D9">
        <w:t xml:space="preserve">distributed amongst float and object data types. </w:t>
      </w:r>
      <w:r w:rsidR="007C4B48" w:rsidRPr="004D41D9">
        <w:t>There are 689 observations in the un</w:t>
      </w:r>
      <w:r w:rsidR="00060EDB">
        <w:t xml:space="preserve">preprocessed </w:t>
      </w:r>
      <w:r w:rsidR="007C4B48" w:rsidRPr="004D41D9">
        <w:t>dataset</w:t>
      </w:r>
      <w:r w:rsidR="001751FC" w:rsidRPr="004D41D9">
        <w:t>.</w:t>
      </w:r>
    </w:p>
    <w:p w14:paraId="0F10A5D3" w14:textId="77777777" w:rsidR="0022054D" w:rsidRPr="004D41D9" w:rsidRDefault="0022054D" w:rsidP="00FE54B6"/>
    <w:p w14:paraId="649114BA" w14:textId="20539BE4" w:rsidR="00875BFD" w:rsidRDefault="00380FF9" w:rsidP="00FE54B6">
      <w:r w:rsidRPr="004D41D9">
        <w:t>The scope of the</w:t>
      </w:r>
      <w:r w:rsidR="00FC7F0C">
        <w:t xml:space="preserve"> time </w:t>
      </w:r>
      <w:r w:rsidRPr="004D41D9">
        <w:t>series applicable to ea</w:t>
      </w:r>
      <w:r w:rsidR="00A53B24">
        <w:t>ch</w:t>
      </w:r>
      <w:r w:rsidR="00FC7F0C">
        <w:t xml:space="preserve"> </w:t>
      </w:r>
      <w:r w:rsidR="00A53B24">
        <w:t xml:space="preserve">feature </w:t>
      </w:r>
      <w:r w:rsidR="00875BFD" w:rsidRPr="004D41D9">
        <w:t>is shown in the following statement:</w:t>
      </w:r>
    </w:p>
    <w:p w14:paraId="10DE9B70" w14:textId="77777777" w:rsidR="00E045E3" w:rsidRPr="004D41D9" w:rsidRDefault="00E045E3" w:rsidP="00FE54B6"/>
    <w:p w14:paraId="0520F341" w14:textId="5929CBA2" w:rsidR="00875BFD" w:rsidRPr="004D41D9" w:rsidRDefault="00D45DAA" w:rsidP="004F7AE6">
      <w:pPr>
        <w:ind w:left="1440"/>
        <w:rPr>
          <w:b/>
          <w:bCs/>
        </w:rPr>
      </w:pPr>
      <w:r w:rsidRPr="004D41D9">
        <w:rPr>
          <w:b/>
          <w:bCs/>
        </w:rPr>
        <w:t>Flexible Price CPI (% change):</w:t>
      </w:r>
    </w:p>
    <w:p w14:paraId="27C60995" w14:textId="1F536B4A" w:rsidR="008C6A79" w:rsidRPr="004D41D9" w:rsidRDefault="00920802" w:rsidP="004F7AE6">
      <w:pPr>
        <w:ind w:left="1440"/>
      </w:pPr>
      <w:r w:rsidRPr="004D41D9">
        <w:t>01-02-1967</w:t>
      </w:r>
      <w:r w:rsidR="00DB0FA5" w:rsidRPr="004D41D9">
        <w:t xml:space="preserve"> to </w:t>
      </w:r>
      <w:r w:rsidR="00D14CF8" w:rsidRPr="004D41D9">
        <w:t>01-06-2024</w:t>
      </w:r>
    </w:p>
    <w:p w14:paraId="57CDF9D4" w14:textId="2A47CF1F" w:rsidR="00D14CF8" w:rsidRPr="004D41D9" w:rsidRDefault="004B0CC3" w:rsidP="004F7AE6">
      <w:pPr>
        <w:ind w:left="1440"/>
        <w:rPr>
          <w:b/>
          <w:bCs/>
        </w:rPr>
      </w:pPr>
      <w:r w:rsidRPr="004D41D9">
        <w:rPr>
          <w:b/>
          <w:bCs/>
        </w:rPr>
        <w:t>US crude oil prices per barrel (USD $):</w:t>
      </w:r>
    </w:p>
    <w:p w14:paraId="53624171" w14:textId="1676D744" w:rsidR="008C6A79" w:rsidRPr="004D41D9" w:rsidRDefault="006D0A19" w:rsidP="004F7AE6">
      <w:pPr>
        <w:ind w:left="1440"/>
      </w:pPr>
      <w:r w:rsidRPr="004D41D9">
        <w:lastRenderedPageBreak/>
        <w:t>01-01-1986</w:t>
      </w:r>
      <w:r w:rsidR="00DB0FA5" w:rsidRPr="004D41D9">
        <w:t xml:space="preserve"> to </w:t>
      </w:r>
      <w:r w:rsidRPr="004D41D9">
        <w:t>01-06-2024</w:t>
      </w:r>
    </w:p>
    <w:p w14:paraId="7483A7CE" w14:textId="470C9AE0" w:rsidR="006D0A19" w:rsidRPr="004D41D9" w:rsidRDefault="00D47B09" w:rsidP="004F7AE6">
      <w:pPr>
        <w:ind w:left="1440"/>
        <w:rPr>
          <w:b/>
          <w:bCs/>
        </w:rPr>
      </w:pPr>
      <w:r w:rsidRPr="004D41D9">
        <w:rPr>
          <w:b/>
          <w:bCs/>
        </w:rPr>
        <w:t>Brent crude oil prices (Europe) per barrel (USD $):</w:t>
      </w:r>
    </w:p>
    <w:p w14:paraId="412A42CF" w14:textId="10ABDAF2" w:rsidR="00CD7EA0" w:rsidRPr="004D41D9" w:rsidRDefault="00760CD5" w:rsidP="004F7AE6">
      <w:pPr>
        <w:ind w:left="1440"/>
      </w:pPr>
      <w:r w:rsidRPr="004D41D9">
        <w:t>01-05-1987</w:t>
      </w:r>
      <w:r w:rsidR="00DB0FA5" w:rsidRPr="004D41D9">
        <w:t xml:space="preserve"> to </w:t>
      </w:r>
      <w:r w:rsidRPr="004D41D9">
        <w:t>01-06-2024</w:t>
      </w:r>
    </w:p>
    <w:p w14:paraId="5BB12C8D" w14:textId="77777777" w:rsidR="007F58F7" w:rsidRPr="004D41D9" w:rsidRDefault="007F58F7" w:rsidP="004F7AE6">
      <w:pPr>
        <w:ind w:left="1440"/>
        <w:rPr>
          <w:b/>
          <w:bCs/>
        </w:rPr>
      </w:pPr>
      <w:r w:rsidRPr="004D41D9">
        <w:rPr>
          <w:b/>
          <w:bCs/>
        </w:rPr>
        <w:t>Global LNG price per million metric British thermal unit (BTU):</w:t>
      </w:r>
    </w:p>
    <w:p w14:paraId="16C114AA" w14:textId="3A2AAF6F" w:rsidR="00CD7EA0" w:rsidRPr="004D41D9" w:rsidRDefault="007F58F7" w:rsidP="004F7AE6">
      <w:pPr>
        <w:ind w:left="1440"/>
      </w:pPr>
      <w:r w:rsidRPr="004D41D9">
        <w:t>01-01-1992</w:t>
      </w:r>
      <w:r w:rsidR="00DB0FA5" w:rsidRPr="004D41D9">
        <w:t xml:space="preserve"> to </w:t>
      </w:r>
      <w:r w:rsidRPr="004D41D9">
        <w:t>01-06-2024</w:t>
      </w:r>
    </w:p>
    <w:p w14:paraId="777D8249" w14:textId="2C3CB0BE" w:rsidR="00CD7EA0" w:rsidRPr="004D41D9" w:rsidRDefault="000C1BD5" w:rsidP="004F7AE6">
      <w:pPr>
        <w:ind w:left="1440"/>
        <w:rPr>
          <w:b/>
          <w:bCs/>
        </w:rPr>
      </w:pPr>
      <w:r w:rsidRPr="004D41D9">
        <w:rPr>
          <w:b/>
          <w:bCs/>
        </w:rPr>
        <w:t>US manufacturers’ sales (</w:t>
      </w:r>
      <w:r w:rsidR="00587F6E">
        <w:rPr>
          <w:b/>
          <w:bCs/>
        </w:rPr>
        <w:t xml:space="preserve">millions, </w:t>
      </w:r>
      <w:r w:rsidRPr="004D41D9">
        <w:rPr>
          <w:b/>
          <w:bCs/>
        </w:rPr>
        <w:t>USD $):</w:t>
      </w:r>
    </w:p>
    <w:p w14:paraId="190FBA47" w14:textId="24430CF6" w:rsidR="00E45590" w:rsidRPr="004D41D9" w:rsidRDefault="00DB0FA5" w:rsidP="004F7AE6">
      <w:pPr>
        <w:ind w:left="1440"/>
      </w:pPr>
      <w:r w:rsidRPr="004D41D9">
        <w:t>01-01-1992 to 01-06-2024</w:t>
      </w:r>
    </w:p>
    <w:p w14:paraId="7A408110" w14:textId="652F5BDE" w:rsidR="00E45590" w:rsidRPr="004D41D9" w:rsidRDefault="004A0E19" w:rsidP="004F7AE6">
      <w:pPr>
        <w:ind w:left="1440"/>
        <w:rPr>
          <w:b/>
          <w:bCs/>
        </w:rPr>
      </w:pPr>
      <w:r w:rsidRPr="004D41D9">
        <w:rPr>
          <w:b/>
          <w:bCs/>
        </w:rPr>
        <w:t>US credit card rates (%):</w:t>
      </w:r>
    </w:p>
    <w:p w14:paraId="4D326EFE" w14:textId="2C5793FC" w:rsidR="00904E50" w:rsidRDefault="00E45590" w:rsidP="004F7AE6">
      <w:pPr>
        <w:ind w:left="1440"/>
      </w:pPr>
      <w:r w:rsidRPr="004D41D9">
        <w:t>01-11-1994 to 01-06-2024</w:t>
      </w:r>
    </w:p>
    <w:p w14:paraId="752329D1" w14:textId="75B05731" w:rsidR="00904E50" w:rsidRDefault="00904E50" w:rsidP="004F7AE6">
      <w:pPr>
        <w:ind w:left="1440"/>
        <w:rPr>
          <w:b/>
          <w:bCs/>
        </w:rPr>
      </w:pPr>
      <w:r>
        <w:rPr>
          <w:b/>
          <w:bCs/>
        </w:rPr>
        <w:t>Gold (USD per 100kg):</w:t>
      </w:r>
    </w:p>
    <w:p w14:paraId="1D825D6E" w14:textId="0855D80B" w:rsidR="00C163B7" w:rsidRDefault="00C163B7" w:rsidP="004F7AE6">
      <w:pPr>
        <w:ind w:left="1440"/>
      </w:pPr>
      <w:r>
        <w:t>01-11-1994 to 01-06-2024</w:t>
      </w:r>
    </w:p>
    <w:p w14:paraId="196D5311" w14:textId="0D402FCE" w:rsidR="00C163B7" w:rsidRDefault="00C163B7" w:rsidP="004F7AE6">
      <w:pPr>
        <w:ind w:left="1440"/>
        <w:rPr>
          <w:b/>
          <w:bCs/>
        </w:rPr>
      </w:pPr>
      <w:r>
        <w:rPr>
          <w:b/>
          <w:bCs/>
        </w:rPr>
        <w:t>Copper (USD per metric tonne):</w:t>
      </w:r>
    </w:p>
    <w:p w14:paraId="3341DB0C" w14:textId="651DF11A" w:rsidR="00C163B7" w:rsidRDefault="00E045E3" w:rsidP="004F7AE6">
      <w:pPr>
        <w:ind w:left="1440"/>
      </w:pPr>
      <w:r>
        <w:t>01-11-1994 to 01-06-2024</w:t>
      </w:r>
    </w:p>
    <w:p w14:paraId="347D7344" w14:textId="3B986987" w:rsidR="00E045E3" w:rsidRDefault="00E045E3" w:rsidP="004F7AE6">
      <w:pPr>
        <w:ind w:left="1440"/>
        <w:rPr>
          <w:b/>
          <w:bCs/>
        </w:rPr>
      </w:pPr>
      <w:r>
        <w:rPr>
          <w:b/>
          <w:bCs/>
        </w:rPr>
        <w:t>Iron Ore (USD per metric tonne):</w:t>
      </w:r>
    </w:p>
    <w:p w14:paraId="0806B182" w14:textId="63E47C1A" w:rsidR="00E045E3" w:rsidRDefault="00E045E3" w:rsidP="004F7AE6">
      <w:pPr>
        <w:ind w:left="1440"/>
      </w:pPr>
      <w:r>
        <w:t>01-11-1994 to 01-06-2024</w:t>
      </w:r>
      <w:r w:rsidR="0097049D">
        <w:t xml:space="preserve"> [12</w:t>
      </w:r>
      <w:r w:rsidR="00E24D73">
        <w:t>1</w:t>
      </w:r>
      <w:r w:rsidR="0097049D">
        <w:t>]</w:t>
      </w:r>
    </w:p>
    <w:p w14:paraId="57BA96B7" w14:textId="77777777" w:rsidR="00E045E3" w:rsidRDefault="00E045E3" w:rsidP="008F4244"/>
    <w:p w14:paraId="69DDF922" w14:textId="77777777" w:rsidR="00FB1421" w:rsidRPr="004D41D9" w:rsidRDefault="00FB1421" w:rsidP="00FB1421">
      <w:pPr>
        <w:keepNext/>
        <w:jc w:val="center"/>
      </w:pPr>
      <w:r w:rsidRPr="004D41D9">
        <w:rPr>
          <w:noProof/>
        </w:rPr>
        <w:lastRenderedPageBreak/>
        <w:drawing>
          <wp:inline distT="0" distB="0" distL="0" distR="0" wp14:anchorId="65DE43B7" wp14:editId="05E9A401">
            <wp:extent cx="4382279" cy="3797495"/>
            <wp:effectExtent l="0" t="0" r="0" b="0"/>
            <wp:docPr id="161654623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6234" name="Picture 12"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82279" cy="3797495"/>
                    </a:xfrm>
                    <a:prstGeom prst="rect">
                      <a:avLst/>
                    </a:prstGeom>
                  </pic:spPr>
                </pic:pic>
              </a:graphicData>
            </a:graphic>
          </wp:inline>
        </w:drawing>
      </w:r>
    </w:p>
    <w:p w14:paraId="03AB8371" w14:textId="4D451FFF" w:rsidR="00FB1421" w:rsidRPr="004D41D9" w:rsidRDefault="00FB1421" w:rsidP="00FB1421">
      <w:pPr>
        <w:pStyle w:val="Caption"/>
        <w:jc w:val="center"/>
        <w:rPr>
          <w:i w:val="0"/>
          <w:iCs w:val="0"/>
          <w:sz w:val="20"/>
          <w:szCs w:val="20"/>
        </w:rPr>
      </w:pPr>
      <w:r w:rsidRPr="004D41D9">
        <w:rPr>
          <w:i w:val="0"/>
          <w:iCs w:val="0"/>
          <w:sz w:val="20"/>
          <w:szCs w:val="20"/>
        </w:rPr>
        <w:t>Figure</w:t>
      </w:r>
      <w:r w:rsidR="00461CAD">
        <w:rPr>
          <w:i w:val="0"/>
          <w:iCs w:val="0"/>
          <w:sz w:val="20"/>
          <w:szCs w:val="20"/>
        </w:rPr>
        <w:t xml:space="preserve"> 2.</w:t>
      </w:r>
      <w:r w:rsidR="007E101C">
        <w:rPr>
          <w:i w:val="0"/>
          <w:iCs w:val="0"/>
          <w:sz w:val="20"/>
          <w:szCs w:val="20"/>
        </w:rPr>
        <w:t xml:space="preserve"> L</w:t>
      </w:r>
      <w:r w:rsidRPr="004D41D9">
        <w:rPr>
          <w:i w:val="0"/>
          <w:iCs w:val="0"/>
          <w:sz w:val="20"/>
          <w:szCs w:val="20"/>
        </w:rPr>
        <w:t>ist of data types associated with each dimension in the dataset.</w:t>
      </w:r>
    </w:p>
    <w:p w14:paraId="09B11777" w14:textId="77777777" w:rsidR="00FB1421" w:rsidRDefault="00FB1421" w:rsidP="008F4244"/>
    <w:p w14:paraId="24E7D2F2" w14:textId="609FC750" w:rsidR="00946CC2" w:rsidRDefault="00406212" w:rsidP="002B3520">
      <w:r w:rsidRPr="004D41D9">
        <w:t>Since th</w:t>
      </w:r>
      <w:r w:rsidR="00CE3EEE">
        <w:t xml:space="preserve">e time </w:t>
      </w:r>
      <w:r w:rsidRPr="004D41D9">
        <w:t>series associated with each dimension does not begin at the same date</w:t>
      </w:r>
      <w:r w:rsidR="00F5303D" w:rsidRPr="004D41D9">
        <w:t xml:space="preserve"> (e.g., 01-02-1967)</w:t>
      </w:r>
      <w:r w:rsidRPr="004D41D9">
        <w:t xml:space="preserve">, </w:t>
      </w:r>
      <w:r w:rsidR="000A1E62" w:rsidRPr="004D41D9">
        <w:t>there is a significant</w:t>
      </w:r>
      <w:r w:rsidR="002B3ABA">
        <w:t xml:space="preserve"> quantity </w:t>
      </w:r>
      <w:r w:rsidR="000A1E62" w:rsidRPr="004D41D9">
        <w:t>of missing values</w:t>
      </w:r>
      <w:r w:rsidR="00F5303D" w:rsidRPr="004D41D9">
        <w:t xml:space="preserve">. </w:t>
      </w:r>
      <w:r w:rsidR="000371E0" w:rsidRPr="004D41D9">
        <w:t>In order to minimise the adverse influence of missing values</w:t>
      </w:r>
      <w:r w:rsidR="00220D80" w:rsidRPr="004D41D9">
        <w:t xml:space="preserve"> on data </w:t>
      </w:r>
      <w:r w:rsidR="00F5303D" w:rsidRPr="004D41D9">
        <w:t xml:space="preserve">completeness and </w:t>
      </w:r>
      <w:r w:rsidR="00220D80" w:rsidRPr="004D41D9">
        <w:t>quality</w:t>
      </w:r>
      <w:r w:rsidR="000371E0" w:rsidRPr="004D41D9">
        <w:t xml:space="preserve">, the </w:t>
      </w:r>
      <w:r w:rsidR="00C04262" w:rsidRPr="004D41D9">
        <w:t>scope of the dataset</w:t>
      </w:r>
      <w:r w:rsidR="00474B90">
        <w:t xml:space="preserve"> was </w:t>
      </w:r>
      <w:r w:rsidR="00C04262" w:rsidRPr="004D41D9">
        <w:t>truncated from 1</w:t>
      </w:r>
      <w:r w:rsidR="00C04262" w:rsidRPr="004D41D9">
        <w:rPr>
          <w:vertAlign w:val="superscript"/>
        </w:rPr>
        <w:t>st</w:t>
      </w:r>
      <w:r w:rsidR="00D05119" w:rsidRPr="004D41D9">
        <w:t xml:space="preserve"> November 1994 to 1</w:t>
      </w:r>
      <w:r w:rsidR="00D05119" w:rsidRPr="004D41D9">
        <w:rPr>
          <w:vertAlign w:val="superscript"/>
        </w:rPr>
        <w:t>st</w:t>
      </w:r>
      <w:r w:rsidR="00D05119" w:rsidRPr="004D41D9">
        <w:t xml:space="preserve"> June 2024.</w:t>
      </w:r>
      <w:r w:rsidR="00CD00E4">
        <w:t xml:space="preserve"> </w:t>
      </w:r>
      <w:r w:rsidR="0097049D">
        <w:t>[</w:t>
      </w:r>
      <w:r w:rsidR="00CD00E4">
        <w:t>5</w:t>
      </w:r>
      <w:r w:rsidR="0097049D">
        <w:t>5]</w:t>
      </w:r>
    </w:p>
    <w:p w14:paraId="47310C56" w14:textId="6F456ECF" w:rsidR="00D3380E" w:rsidRDefault="00D3380E" w:rsidP="002B3520"/>
    <w:p w14:paraId="668F9EBE" w14:textId="730E395E" w:rsidR="005F6BCB" w:rsidRPr="0001613F" w:rsidRDefault="004B210C" w:rsidP="0001613F">
      <w:pPr>
        <w:pStyle w:val="Heading2"/>
      </w:pPr>
      <w:r w:rsidRPr="0001613F">
        <w:t>Data Preparation</w:t>
      </w:r>
    </w:p>
    <w:p w14:paraId="7DFFEA0A" w14:textId="77777777" w:rsidR="005F6BCB" w:rsidRPr="004D41D9" w:rsidRDefault="005F6BCB" w:rsidP="005F6BCB"/>
    <w:p w14:paraId="154E2F57" w14:textId="45F662E3" w:rsidR="008B4285" w:rsidRPr="004D41D9" w:rsidRDefault="008B4285" w:rsidP="002B3520">
      <w:r w:rsidRPr="004D41D9">
        <w:t>During the data preparation stage, the following sequential steps were take</w:t>
      </w:r>
      <w:r w:rsidR="00D63E3E" w:rsidRPr="004D41D9">
        <w:t>n to improve data consistency</w:t>
      </w:r>
      <w:r w:rsidR="0029715A" w:rsidRPr="004D41D9">
        <w:t xml:space="preserve"> and </w:t>
      </w:r>
      <w:r w:rsidR="00D63E3E" w:rsidRPr="004D41D9">
        <w:t>quality:</w:t>
      </w:r>
    </w:p>
    <w:p w14:paraId="777F07DE" w14:textId="77777777" w:rsidR="000E4757" w:rsidRPr="004D41D9" w:rsidRDefault="000E4757" w:rsidP="002B3520"/>
    <w:p w14:paraId="07A6B48D" w14:textId="26123355" w:rsidR="006449A5" w:rsidRPr="004D41D9" w:rsidRDefault="006449A5" w:rsidP="002B3520">
      <w:pPr>
        <w:pStyle w:val="ListParagraph"/>
        <w:numPr>
          <w:ilvl w:val="0"/>
          <w:numId w:val="5"/>
        </w:numPr>
      </w:pPr>
      <w:r w:rsidRPr="004D41D9">
        <w:t>The dataset</w:t>
      </w:r>
      <w:r w:rsidR="00AD00BE">
        <w:t xml:space="preserve"> was </w:t>
      </w:r>
      <w:r w:rsidRPr="004D41D9">
        <w:t>truncated to remove any data prior to 1</w:t>
      </w:r>
      <w:r w:rsidRPr="004D41D9">
        <w:rPr>
          <w:vertAlign w:val="superscript"/>
        </w:rPr>
        <w:t>st</w:t>
      </w:r>
      <w:r w:rsidRPr="004D41D9">
        <w:t xml:space="preserve"> November </w:t>
      </w:r>
      <w:r w:rsidR="005E3663">
        <w:t>199</w:t>
      </w:r>
      <w:r w:rsidRPr="004D41D9">
        <w:t>4.</w:t>
      </w:r>
    </w:p>
    <w:p w14:paraId="69F4B871" w14:textId="323A7F99" w:rsidR="000E4757" w:rsidRPr="004D41D9" w:rsidRDefault="000E4757" w:rsidP="002B3520">
      <w:pPr>
        <w:pStyle w:val="ListParagraph"/>
        <w:numPr>
          <w:ilvl w:val="0"/>
          <w:numId w:val="5"/>
        </w:numPr>
      </w:pPr>
      <w:r w:rsidRPr="004D41D9">
        <w:t>Superfluous date dimensions</w:t>
      </w:r>
      <w:r w:rsidR="00D028C9">
        <w:t xml:space="preserve"> were </w:t>
      </w:r>
      <w:r w:rsidRPr="004D41D9">
        <w:t>removed from the dataset</w:t>
      </w:r>
      <w:r w:rsidR="008B4285" w:rsidRPr="004D41D9">
        <w:t>.</w:t>
      </w:r>
    </w:p>
    <w:p w14:paraId="68111824" w14:textId="58DB650C" w:rsidR="0029715A" w:rsidRPr="004D41D9" w:rsidRDefault="001F2905" w:rsidP="002B3520">
      <w:pPr>
        <w:pStyle w:val="ListParagraph"/>
        <w:numPr>
          <w:ilvl w:val="0"/>
          <w:numId w:val="5"/>
        </w:numPr>
      </w:pPr>
      <w:r w:rsidRPr="004D41D9">
        <w:lastRenderedPageBreak/>
        <w:t>Object data types associated with “Date”</w:t>
      </w:r>
      <w:r w:rsidR="00D028C9">
        <w:t xml:space="preserve"> were </w:t>
      </w:r>
      <w:r w:rsidRPr="004D41D9">
        <w:t>transformed into datetime data types.</w:t>
      </w:r>
    </w:p>
    <w:p w14:paraId="5C4791D5" w14:textId="4320036D" w:rsidR="001F2905" w:rsidRPr="004D41D9" w:rsidRDefault="00106ECE" w:rsidP="002B3520">
      <w:pPr>
        <w:pStyle w:val="ListParagraph"/>
        <w:numPr>
          <w:ilvl w:val="0"/>
          <w:numId w:val="5"/>
        </w:numPr>
      </w:pPr>
      <w:r w:rsidRPr="004D41D9">
        <w:t>Selected</w:t>
      </w:r>
      <w:r w:rsidR="0015245D">
        <w:t xml:space="preserve"> features</w:t>
      </w:r>
      <w:r w:rsidR="002C1634">
        <w:t xml:space="preserve"> were </w:t>
      </w:r>
      <w:r w:rsidRPr="004D41D9">
        <w:t>renamed to</w:t>
      </w:r>
      <w:r w:rsidR="00B10D51" w:rsidRPr="004D41D9">
        <w:t xml:space="preserve"> render the corresponding labels concise</w:t>
      </w:r>
      <w:r w:rsidR="00794F53" w:rsidRPr="004D41D9">
        <w:t xml:space="preserve"> and more readable</w:t>
      </w:r>
      <w:r w:rsidR="004152BF" w:rsidRPr="004D41D9">
        <w:t>. For example,</w:t>
      </w:r>
      <w:r w:rsidR="0015245D">
        <w:t xml:space="preserve"> </w:t>
      </w:r>
      <w:r w:rsidR="004152BF" w:rsidRPr="004D41D9">
        <w:t>“Actual Manufacturer's Sales (USD, millions)”</w:t>
      </w:r>
      <w:r w:rsidR="002C1634">
        <w:t xml:space="preserve"> was </w:t>
      </w:r>
      <w:r w:rsidR="004152BF" w:rsidRPr="004D41D9">
        <w:t>convert</w:t>
      </w:r>
      <w:r w:rsidR="008C6A79" w:rsidRPr="004D41D9">
        <w:t xml:space="preserve">ed </w:t>
      </w:r>
      <w:r w:rsidR="004152BF" w:rsidRPr="004D41D9">
        <w:t>into</w:t>
      </w:r>
      <w:r w:rsidR="008C6A79" w:rsidRPr="004D41D9">
        <w:t xml:space="preserve"> “Manu Sales (USD, millions)”.</w:t>
      </w:r>
    </w:p>
    <w:p w14:paraId="2B2E150A" w14:textId="77777777" w:rsidR="008C6A79" w:rsidRPr="004D41D9" w:rsidRDefault="008C6A79" w:rsidP="002B3520"/>
    <w:p w14:paraId="28014838" w14:textId="5E2953BD" w:rsidR="008C6A79" w:rsidRPr="004D41D9" w:rsidRDefault="008C6A79" w:rsidP="002B3520">
      <w:r w:rsidRPr="004D41D9">
        <w:t>The Python code pertaining to the preceding</w:t>
      </w:r>
      <w:r w:rsidR="00642919">
        <w:t xml:space="preserve"> preprocessing </w:t>
      </w:r>
      <w:r w:rsidRPr="004D41D9">
        <w:t xml:space="preserve">steps is shown in </w:t>
      </w:r>
      <w:r w:rsidRPr="004D41D9">
        <w:rPr>
          <w:b/>
          <w:bCs/>
        </w:rPr>
        <w:t xml:space="preserve">Figure </w:t>
      </w:r>
      <w:r w:rsidR="00B062DA">
        <w:rPr>
          <w:b/>
          <w:bCs/>
        </w:rPr>
        <w:t>3</w:t>
      </w:r>
      <w:r w:rsidRPr="004D41D9">
        <w:rPr>
          <w:b/>
          <w:bCs/>
        </w:rPr>
        <w:t>.</w:t>
      </w:r>
      <w:r w:rsidR="0097049D">
        <w:t xml:space="preserve"> [9</w:t>
      </w:r>
      <w:r w:rsidR="008122C8">
        <w:t>1</w:t>
      </w:r>
      <w:r w:rsidR="0097049D">
        <w:t>]</w:t>
      </w:r>
    </w:p>
    <w:p w14:paraId="04D2C845" w14:textId="77777777" w:rsidR="008C6A79" w:rsidRPr="004D41D9" w:rsidRDefault="008C6A79" w:rsidP="000E4757"/>
    <w:p w14:paraId="609AEE29" w14:textId="77777777" w:rsidR="00F33DBE" w:rsidRPr="004D41D9" w:rsidRDefault="00A953FA" w:rsidP="00F33DBE">
      <w:pPr>
        <w:keepNext/>
        <w:jc w:val="center"/>
      </w:pPr>
      <w:r w:rsidRPr="004D41D9">
        <w:rPr>
          <w:noProof/>
        </w:rPr>
        <w:drawing>
          <wp:inline distT="0" distB="0" distL="0" distR="0" wp14:anchorId="67F761F3" wp14:editId="78F34593">
            <wp:extent cx="6309360" cy="2419350"/>
            <wp:effectExtent l="0" t="0" r="0" b="0"/>
            <wp:docPr id="94536746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7468" name="Picture 10"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309360" cy="2419350"/>
                    </a:xfrm>
                    <a:prstGeom prst="rect">
                      <a:avLst/>
                    </a:prstGeom>
                  </pic:spPr>
                </pic:pic>
              </a:graphicData>
            </a:graphic>
          </wp:inline>
        </w:drawing>
      </w:r>
    </w:p>
    <w:p w14:paraId="0D9963DC" w14:textId="27106FAB" w:rsidR="008C6A79" w:rsidRPr="004D41D9" w:rsidRDefault="00F33DBE" w:rsidP="00F33DBE">
      <w:pPr>
        <w:pStyle w:val="Caption"/>
        <w:rPr>
          <w:i w:val="0"/>
          <w:iCs w:val="0"/>
          <w:sz w:val="20"/>
          <w:szCs w:val="20"/>
        </w:rPr>
      </w:pPr>
      <w:r w:rsidRPr="004D41D9">
        <w:rPr>
          <w:i w:val="0"/>
          <w:iCs w:val="0"/>
          <w:sz w:val="20"/>
          <w:szCs w:val="20"/>
        </w:rPr>
        <w:t xml:space="preserve">Figure </w:t>
      </w:r>
      <w:r w:rsidR="00B062DA">
        <w:rPr>
          <w:i w:val="0"/>
          <w:iCs w:val="0"/>
          <w:sz w:val="20"/>
          <w:szCs w:val="20"/>
        </w:rPr>
        <w:t>3</w:t>
      </w:r>
      <w:r w:rsidRPr="004D41D9">
        <w:rPr>
          <w:i w:val="0"/>
          <w:iCs w:val="0"/>
          <w:sz w:val="20"/>
          <w:szCs w:val="20"/>
        </w:rPr>
        <w:t>. The Python code shown in this figure is used to restrict the date range of the dataset, remove extraneous</w:t>
      </w:r>
      <w:r w:rsidR="00891A1F">
        <w:rPr>
          <w:i w:val="0"/>
          <w:iCs w:val="0"/>
          <w:sz w:val="20"/>
          <w:szCs w:val="20"/>
        </w:rPr>
        <w:t xml:space="preserve"> features</w:t>
      </w:r>
      <w:r w:rsidRPr="004D41D9">
        <w:rPr>
          <w:i w:val="0"/>
          <w:iCs w:val="0"/>
          <w:sz w:val="20"/>
          <w:szCs w:val="20"/>
        </w:rPr>
        <w:t>, and rename selected</w:t>
      </w:r>
      <w:r w:rsidR="00891A1F">
        <w:rPr>
          <w:i w:val="0"/>
          <w:iCs w:val="0"/>
          <w:sz w:val="20"/>
          <w:szCs w:val="20"/>
        </w:rPr>
        <w:t xml:space="preserve"> features</w:t>
      </w:r>
      <w:r w:rsidRPr="004D41D9">
        <w:rPr>
          <w:i w:val="0"/>
          <w:iCs w:val="0"/>
          <w:sz w:val="20"/>
          <w:szCs w:val="20"/>
        </w:rPr>
        <w:t>.</w:t>
      </w:r>
    </w:p>
    <w:p w14:paraId="7E3743C0" w14:textId="77777777" w:rsidR="008C6A79" w:rsidRPr="004D41D9" w:rsidRDefault="008C6A79" w:rsidP="000E4757"/>
    <w:p w14:paraId="58C4CB88" w14:textId="14EEC2A1" w:rsidR="00216D6E" w:rsidRPr="004D41D9" w:rsidRDefault="00C34A45" w:rsidP="000E4757">
      <w:r w:rsidRPr="004D41D9">
        <w:t>The next step entail</w:t>
      </w:r>
      <w:r w:rsidR="009249B7">
        <w:t xml:space="preserve">ed </w:t>
      </w:r>
      <w:r w:rsidRPr="004D41D9">
        <w:t>the application of the “find</w:t>
      </w:r>
      <w:r w:rsidR="009A5043" w:rsidRPr="004D41D9">
        <w:t>_missing_values” function to the truncated dataset.</w:t>
      </w:r>
      <w:r w:rsidR="00AF247F" w:rsidRPr="004D41D9">
        <w:t xml:space="preserve"> There</w:t>
      </w:r>
      <w:r w:rsidR="005B48B7">
        <w:t xml:space="preserve"> were </w:t>
      </w:r>
      <w:r w:rsidR="007B298B" w:rsidRPr="004D41D9">
        <w:t xml:space="preserve">237 missing values within the dataset relating to the dimension, “US credit card rates (%)”. </w:t>
      </w:r>
      <w:r w:rsidR="0099719A" w:rsidRPr="004D41D9">
        <w:t>No other missing data</w:t>
      </w:r>
      <w:r w:rsidR="005B48B7">
        <w:t xml:space="preserve"> was </w:t>
      </w:r>
      <w:r w:rsidR="0099719A" w:rsidRPr="004D41D9">
        <w:t>reported. The</w:t>
      </w:r>
      <w:r w:rsidR="005E088E" w:rsidRPr="004D41D9">
        <w:t xml:space="preserve"> “pad” </w:t>
      </w:r>
      <w:r w:rsidR="004D351D" w:rsidRPr="004D41D9">
        <w:t xml:space="preserve">(or forward fill) </w:t>
      </w:r>
      <w:r w:rsidR="005E088E" w:rsidRPr="004D41D9">
        <w:t>method</w:t>
      </w:r>
      <w:r w:rsidR="005B48B7">
        <w:t xml:space="preserve"> was </w:t>
      </w:r>
      <w:r w:rsidR="006A33F9" w:rsidRPr="004D41D9">
        <w:t>used to propagate the last valid observation forward to the next valid observation</w:t>
      </w:r>
      <w:r w:rsidR="00040A8C" w:rsidRPr="004D41D9">
        <w:t>. Accordingly, missing values</w:t>
      </w:r>
      <w:r w:rsidR="006E23DE">
        <w:t xml:space="preserve"> for </w:t>
      </w:r>
      <w:r w:rsidR="00040A8C" w:rsidRPr="004D41D9">
        <w:t>“US credit card rates (%)”</w:t>
      </w:r>
      <w:r w:rsidR="00F962BF">
        <w:t xml:space="preserve"> were </w:t>
      </w:r>
      <w:r w:rsidR="00040A8C" w:rsidRPr="004D41D9">
        <w:t>filled.</w:t>
      </w:r>
      <w:r w:rsidR="00D11A30" w:rsidRPr="004D41D9">
        <w:t xml:space="preserve"> The Python code relating to the preceding steps are shown in </w:t>
      </w:r>
      <w:r w:rsidR="00D11A30" w:rsidRPr="004D41D9">
        <w:rPr>
          <w:b/>
          <w:bCs/>
        </w:rPr>
        <w:t xml:space="preserve">Figure </w:t>
      </w:r>
      <w:r w:rsidR="005333FD">
        <w:rPr>
          <w:b/>
          <w:bCs/>
        </w:rPr>
        <w:t>4</w:t>
      </w:r>
      <w:r w:rsidR="009A7EC1" w:rsidRPr="004D41D9">
        <w:rPr>
          <w:b/>
          <w:bCs/>
        </w:rPr>
        <w:t>.</w:t>
      </w:r>
      <w:r w:rsidR="0097049D">
        <w:rPr>
          <w:b/>
          <w:bCs/>
        </w:rPr>
        <w:t xml:space="preserve"> </w:t>
      </w:r>
      <w:r w:rsidR="0097049D" w:rsidRPr="0097049D">
        <w:t>[8</w:t>
      </w:r>
      <w:r w:rsidR="0054249F">
        <w:t>1</w:t>
      </w:r>
      <w:r w:rsidR="0097049D" w:rsidRPr="0097049D">
        <w:t>]</w:t>
      </w:r>
    </w:p>
    <w:p w14:paraId="0DD164C0" w14:textId="77777777" w:rsidR="009A7EC1" w:rsidRPr="004D41D9" w:rsidRDefault="009A7EC1" w:rsidP="000E4757"/>
    <w:p w14:paraId="08943062" w14:textId="77777777" w:rsidR="00B81BBC" w:rsidRPr="004D41D9" w:rsidRDefault="009A7EC1" w:rsidP="00B81BBC">
      <w:pPr>
        <w:keepNext/>
        <w:jc w:val="center"/>
      </w:pPr>
      <w:r w:rsidRPr="004D41D9">
        <w:rPr>
          <w:noProof/>
        </w:rPr>
        <w:lastRenderedPageBreak/>
        <w:drawing>
          <wp:inline distT="0" distB="0" distL="0" distR="0" wp14:anchorId="582396A7" wp14:editId="04EF8148">
            <wp:extent cx="3472406" cy="1620000"/>
            <wp:effectExtent l="0" t="0" r="0" b="0"/>
            <wp:docPr id="1782732867" name="Picture 1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32867" name="Picture 13" descr="A screenshot of a computer cod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472406" cy="1620000"/>
                    </a:xfrm>
                    <a:prstGeom prst="rect">
                      <a:avLst/>
                    </a:prstGeom>
                  </pic:spPr>
                </pic:pic>
              </a:graphicData>
            </a:graphic>
          </wp:inline>
        </w:drawing>
      </w:r>
    </w:p>
    <w:p w14:paraId="2CF64024" w14:textId="172E58F5" w:rsidR="009A7EC1" w:rsidRPr="004D41D9" w:rsidRDefault="00B81BBC" w:rsidP="00B81BBC">
      <w:pPr>
        <w:pStyle w:val="Caption"/>
        <w:rPr>
          <w:i w:val="0"/>
          <w:iCs w:val="0"/>
          <w:sz w:val="20"/>
          <w:szCs w:val="20"/>
        </w:rPr>
      </w:pPr>
      <w:r w:rsidRPr="004D41D9">
        <w:rPr>
          <w:i w:val="0"/>
          <w:iCs w:val="0"/>
          <w:sz w:val="20"/>
          <w:szCs w:val="20"/>
        </w:rPr>
        <w:t xml:space="preserve">Figure </w:t>
      </w:r>
      <w:r w:rsidR="005333FD">
        <w:rPr>
          <w:i w:val="0"/>
          <w:iCs w:val="0"/>
          <w:sz w:val="20"/>
          <w:szCs w:val="20"/>
        </w:rPr>
        <w:t>4</w:t>
      </w:r>
      <w:r w:rsidRPr="004D41D9">
        <w:rPr>
          <w:i w:val="0"/>
          <w:iCs w:val="0"/>
          <w:sz w:val="20"/>
          <w:szCs w:val="20"/>
        </w:rPr>
        <w:t xml:space="preserve">. </w:t>
      </w:r>
      <w:bookmarkStart w:id="0" w:name="_Hlk195400169"/>
      <w:r w:rsidRPr="004D41D9">
        <w:rPr>
          <w:i w:val="0"/>
          <w:iCs w:val="0"/>
          <w:sz w:val="20"/>
          <w:szCs w:val="20"/>
        </w:rPr>
        <w:t>The “find_missing_values” function</w:t>
      </w:r>
      <w:r w:rsidR="00E2585F">
        <w:rPr>
          <w:i w:val="0"/>
          <w:iCs w:val="0"/>
          <w:sz w:val="20"/>
          <w:szCs w:val="20"/>
        </w:rPr>
        <w:t xml:space="preserve"> was </w:t>
      </w:r>
      <w:r w:rsidRPr="004D41D9">
        <w:rPr>
          <w:i w:val="0"/>
          <w:iCs w:val="0"/>
          <w:sz w:val="20"/>
          <w:szCs w:val="20"/>
        </w:rPr>
        <w:t>used to find</w:t>
      </w:r>
      <w:r w:rsidR="00D225D1">
        <w:rPr>
          <w:i w:val="0"/>
          <w:iCs w:val="0"/>
          <w:sz w:val="20"/>
          <w:szCs w:val="20"/>
        </w:rPr>
        <w:t xml:space="preserve"> features </w:t>
      </w:r>
      <w:r w:rsidRPr="004D41D9">
        <w:rPr>
          <w:i w:val="0"/>
          <w:iCs w:val="0"/>
          <w:sz w:val="20"/>
          <w:szCs w:val="20"/>
        </w:rPr>
        <w:t>with missing values. The only dimension with missing data</w:t>
      </w:r>
      <w:r w:rsidR="00757990">
        <w:rPr>
          <w:i w:val="0"/>
          <w:iCs w:val="0"/>
          <w:sz w:val="20"/>
          <w:szCs w:val="20"/>
        </w:rPr>
        <w:t xml:space="preserve"> was </w:t>
      </w:r>
      <w:r w:rsidRPr="004D41D9">
        <w:rPr>
          <w:i w:val="0"/>
          <w:iCs w:val="0"/>
          <w:sz w:val="20"/>
          <w:szCs w:val="20"/>
        </w:rPr>
        <w:t xml:space="preserve">US </w:t>
      </w:r>
      <w:r w:rsidR="00757990">
        <w:rPr>
          <w:i w:val="0"/>
          <w:iCs w:val="0"/>
          <w:sz w:val="20"/>
          <w:szCs w:val="20"/>
        </w:rPr>
        <w:t>c</w:t>
      </w:r>
      <w:r w:rsidRPr="004D41D9">
        <w:rPr>
          <w:i w:val="0"/>
          <w:iCs w:val="0"/>
          <w:sz w:val="20"/>
          <w:szCs w:val="20"/>
        </w:rPr>
        <w:t xml:space="preserve">redit </w:t>
      </w:r>
      <w:r w:rsidR="00757990">
        <w:rPr>
          <w:i w:val="0"/>
          <w:iCs w:val="0"/>
          <w:sz w:val="20"/>
          <w:szCs w:val="20"/>
        </w:rPr>
        <w:t>c</w:t>
      </w:r>
      <w:r w:rsidRPr="004D41D9">
        <w:rPr>
          <w:i w:val="0"/>
          <w:iCs w:val="0"/>
          <w:sz w:val="20"/>
          <w:szCs w:val="20"/>
        </w:rPr>
        <w:t xml:space="preserve">ard </w:t>
      </w:r>
      <w:r w:rsidR="00757990">
        <w:rPr>
          <w:i w:val="0"/>
          <w:iCs w:val="0"/>
          <w:sz w:val="20"/>
          <w:szCs w:val="20"/>
        </w:rPr>
        <w:t>r</w:t>
      </w:r>
      <w:r w:rsidRPr="004D41D9">
        <w:rPr>
          <w:i w:val="0"/>
          <w:iCs w:val="0"/>
          <w:sz w:val="20"/>
          <w:szCs w:val="20"/>
        </w:rPr>
        <w:t>ates (%). The “fillna” method</w:t>
      </w:r>
      <w:r w:rsidR="00757990">
        <w:rPr>
          <w:i w:val="0"/>
          <w:iCs w:val="0"/>
          <w:sz w:val="20"/>
          <w:szCs w:val="20"/>
        </w:rPr>
        <w:t xml:space="preserve"> was </w:t>
      </w:r>
      <w:r w:rsidRPr="004D41D9">
        <w:rPr>
          <w:i w:val="0"/>
          <w:iCs w:val="0"/>
          <w:sz w:val="20"/>
          <w:szCs w:val="20"/>
        </w:rPr>
        <w:t>used to replace missing data</w:t>
      </w:r>
      <w:r w:rsidR="007D174E" w:rsidRPr="004D41D9">
        <w:rPr>
          <w:i w:val="0"/>
          <w:iCs w:val="0"/>
          <w:sz w:val="20"/>
          <w:szCs w:val="20"/>
        </w:rPr>
        <w:t xml:space="preserve"> by “forward filling”.</w:t>
      </w:r>
      <w:bookmarkEnd w:id="0"/>
    </w:p>
    <w:p w14:paraId="350121C3" w14:textId="77777777" w:rsidR="00736AEF" w:rsidRPr="004D41D9" w:rsidRDefault="00736AEF" w:rsidP="000E4757"/>
    <w:p w14:paraId="250A6345" w14:textId="77777777" w:rsidR="001E1159" w:rsidRPr="004D41D9" w:rsidRDefault="008E4CC2" w:rsidP="001E1159">
      <w:pPr>
        <w:keepNext/>
      </w:pPr>
      <w:r w:rsidRPr="004D41D9">
        <w:rPr>
          <w:noProof/>
        </w:rPr>
        <w:drawing>
          <wp:inline distT="0" distB="0" distL="0" distR="0" wp14:anchorId="58016A72" wp14:editId="001B3F2A">
            <wp:extent cx="6309360" cy="2257042"/>
            <wp:effectExtent l="0" t="0" r="0" b="0"/>
            <wp:docPr id="1447811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11820" name="Picture 14"/>
                    <pic:cNvPicPr/>
                  </pic:nvPicPr>
                  <pic:blipFill>
                    <a:blip r:embed="rId34">
                      <a:extLst>
                        <a:ext uri="{28A0092B-C50C-407E-A947-70E740481C1C}">
                          <a14:useLocalDpi xmlns:a14="http://schemas.microsoft.com/office/drawing/2010/main" val="0"/>
                        </a:ext>
                      </a:extLst>
                    </a:blip>
                    <a:stretch>
                      <a:fillRect/>
                    </a:stretch>
                  </pic:blipFill>
                  <pic:spPr>
                    <a:xfrm>
                      <a:off x="0" y="0"/>
                      <a:ext cx="6309360" cy="2257042"/>
                    </a:xfrm>
                    <a:prstGeom prst="rect">
                      <a:avLst/>
                    </a:prstGeom>
                  </pic:spPr>
                </pic:pic>
              </a:graphicData>
            </a:graphic>
          </wp:inline>
        </w:drawing>
      </w:r>
    </w:p>
    <w:p w14:paraId="29ACF250" w14:textId="7DD10A23" w:rsidR="008E4CC2" w:rsidRPr="004D41D9" w:rsidRDefault="001E1159" w:rsidP="001E1159">
      <w:pPr>
        <w:pStyle w:val="Caption"/>
        <w:rPr>
          <w:i w:val="0"/>
          <w:iCs w:val="0"/>
          <w:sz w:val="20"/>
          <w:szCs w:val="20"/>
        </w:rPr>
      </w:pPr>
      <w:r w:rsidRPr="004D41D9">
        <w:rPr>
          <w:i w:val="0"/>
          <w:iCs w:val="0"/>
          <w:sz w:val="20"/>
          <w:szCs w:val="20"/>
        </w:rPr>
        <w:t xml:space="preserve">Figure </w:t>
      </w:r>
      <w:r w:rsidR="00D00B2B">
        <w:rPr>
          <w:i w:val="0"/>
          <w:iCs w:val="0"/>
          <w:sz w:val="20"/>
          <w:szCs w:val="20"/>
        </w:rPr>
        <w:t>5</w:t>
      </w:r>
      <w:r w:rsidRPr="004D41D9">
        <w:rPr>
          <w:i w:val="0"/>
          <w:iCs w:val="0"/>
          <w:sz w:val="20"/>
          <w:szCs w:val="20"/>
        </w:rPr>
        <w:t>. A preview of the truncated dataset. The data in the truncated dataset spans the range from 1st November 1994 to 1st June 2024 (inclusive).</w:t>
      </w:r>
    </w:p>
    <w:p w14:paraId="518CCE94" w14:textId="4F38E295" w:rsidR="00A21731" w:rsidRPr="004D41D9" w:rsidRDefault="00A21731" w:rsidP="00832AC4">
      <w:pPr>
        <w:rPr>
          <w:rFonts w:eastAsia="Times New Roman"/>
        </w:rPr>
      </w:pPr>
    </w:p>
    <w:p w14:paraId="7F211A2A" w14:textId="45E73298" w:rsidR="00A21731" w:rsidRPr="004D41D9" w:rsidRDefault="001636B2" w:rsidP="00A21731">
      <w:pPr>
        <w:pStyle w:val="Heading2"/>
      </w:pPr>
      <w:r w:rsidRPr="004D41D9">
        <w:t>Further exploratory data analysis</w:t>
      </w:r>
    </w:p>
    <w:p w14:paraId="4D36471C" w14:textId="77777777" w:rsidR="00A21731" w:rsidRPr="004D41D9" w:rsidRDefault="00A21731" w:rsidP="00A21731"/>
    <w:p w14:paraId="33692DEA" w14:textId="777BCB96" w:rsidR="00440CAC" w:rsidRDefault="00991398" w:rsidP="00440CAC">
      <w:r w:rsidRPr="004D41D9">
        <w:t>Using the</w:t>
      </w:r>
      <w:r w:rsidR="00A433B4" w:rsidRPr="004D41D9">
        <w:t xml:space="preserve"> truncated data</w:t>
      </w:r>
      <w:r w:rsidR="00CC3DFD" w:rsidRPr="004D41D9">
        <w:t xml:space="preserve">set shown in </w:t>
      </w:r>
      <w:r w:rsidR="00CC3DFD" w:rsidRPr="004D41D9">
        <w:rPr>
          <w:b/>
          <w:bCs/>
        </w:rPr>
        <w:t xml:space="preserve">Figure </w:t>
      </w:r>
      <w:r w:rsidR="00D71CCD">
        <w:rPr>
          <w:b/>
          <w:bCs/>
        </w:rPr>
        <w:t>5</w:t>
      </w:r>
      <w:r w:rsidR="00CC3DFD" w:rsidRPr="004D41D9">
        <w:rPr>
          <w:b/>
          <w:bCs/>
        </w:rPr>
        <w:t>,</w:t>
      </w:r>
      <w:r w:rsidR="00CC3DFD" w:rsidRPr="004D41D9">
        <w:t xml:space="preserve"> further exploratory analysis</w:t>
      </w:r>
      <w:r w:rsidR="00AF3312">
        <w:t xml:space="preserve"> was </w:t>
      </w:r>
      <w:r w:rsidR="00CC3DFD" w:rsidRPr="004D41D9">
        <w:t xml:space="preserve">performed on the remaining </w:t>
      </w:r>
      <w:r w:rsidR="001A1FF6">
        <w:t>10</w:t>
      </w:r>
      <w:r w:rsidR="00CC386B">
        <w:t xml:space="preserve"> features </w:t>
      </w:r>
      <w:r w:rsidR="00CC3DFD" w:rsidRPr="004D41D9">
        <w:t>and 356 observations.</w:t>
      </w:r>
      <w:r w:rsidR="00CF7EFA" w:rsidRPr="004D41D9">
        <w:t xml:space="preserve"> The objective of this analysis</w:t>
      </w:r>
      <w:r w:rsidR="00AF3312">
        <w:t xml:space="preserve"> was </w:t>
      </w:r>
      <w:r w:rsidR="00CF7EFA" w:rsidRPr="004D41D9">
        <w:t xml:space="preserve">to </w:t>
      </w:r>
      <w:r w:rsidR="000A7B3D" w:rsidRPr="004D41D9">
        <w:t xml:space="preserve">use graphical representations of the data to uncover underlying patterns and trends, </w:t>
      </w:r>
      <w:r w:rsidR="00861C49" w:rsidRPr="004D41D9">
        <w:t>spot anomalies, and</w:t>
      </w:r>
      <w:r w:rsidR="001A0B14" w:rsidRPr="004D41D9">
        <w:t xml:space="preserve"> posit </w:t>
      </w:r>
      <w:r w:rsidR="00861C49" w:rsidRPr="004D41D9">
        <w:t>hypotheses.</w:t>
      </w:r>
      <w:r w:rsidR="0097049D">
        <w:t xml:space="preserve"> [45]</w:t>
      </w:r>
    </w:p>
    <w:p w14:paraId="54014598" w14:textId="77777777" w:rsidR="0068370D" w:rsidRDefault="0068370D" w:rsidP="00440CAC"/>
    <w:p w14:paraId="22FEA24B" w14:textId="0B6659F4" w:rsidR="0068370D" w:rsidRDefault="00C00FDE" w:rsidP="00440CAC">
      <w:r>
        <w:t>The truncated dataset</w:t>
      </w:r>
      <w:r w:rsidR="00053E1F">
        <w:t xml:space="preserve"> was </w:t>
      </w:r>
      <w:r>
        <w:t xml:space="preserve">normalised </w:t>
      </w:r>
      <w:r w:rsidR="00D4616B">
        <w:t xml:space="preserve">due to the varying scales of measurement across input features and the target variable. </w:t>
      </w:r>
      <w:r w:rsidR="006527D9">
        <w:t>The normalisation process scale</w:t>
      </w:r>
      <w:r w:rsidR="00053E1F">
        <w:t xml:space="preserve">d </w:t>
      </w:r>
      <w:r w:rsidR="006527D9">
        <w:t>the data to a range between 0 and 1</w:t>
      </w:r>
      <w:r w:rsidR="007F42A0">
        <w:t>, standardising values while</w:t>
      </w:r>
      <w:r w:rsidR="009D4AAA">
        <w:t xml:space="preserve"> preserving any </w:t>
      </w:r>
      <w:r w:rsidR="009D4AAA">
        <w:lastRenderedPageBreak/>
        <w:t xml:space="preserve">latent relationships </w:t>
      </w:r>
      <w:r w:rsidR="00E04BE4">
        <w:t xml:space="preserve">within the data. </w:t>
      </w:r>
      <w:r w:rsidR="0057229D">
        <w:t>The normalised data is present</w:t>
      </w:r>
      <w:r w:rsidR="00CA3C6E">
        <w:t xml:space="preserve">ed </w:t>
      </w:r>
      <w:r w:rsidR="0057229D">
        <w:t xml:space="preserve">in </w:t>
      </w:r>
      <w:r w:rsidR="0057229D" w:rsidRPr="0057229D">
        <w:rPr>
          <w:b/>
          <w:bCs/>
        </w:rPr>
        <w:t xml:space="preserve">Figure </w:t>
      </w:r>
      <w:r w:rsidR="00D71CCD">
        <w:rPr>
          <w:b/>
          <w:bCs/>
        </w:rPr>
        <w:t>6</w:t>
      </w:r>
      <w:r w:rsidR="0057229D" w:rsidRPr="0057229D">
        <w:rPr>
          <w:b/>
          <w:bCs/>
        </w:rPr>
        <w:t>.</w:t>
      </w:r>
      <w:r w:rsidR="0057229D">
        <w:t xml:space="preserve"> </w:t>
      </w:r>
      <w:r w:rsidR="00CA6B08">
        <w:t xml:space="preserve">In consequence, </w:t>
      </w:r>
      <w:r w:rsidR="00092410">
        <w:t>normalisation enhances data comparability regardless of their original magnitude or measurement units</w:t>
      </w:r>
      <w:r w:rsidR="00E13B6E">
        <w:t xml:space="preserve"> (Kumar, 2025)</w:t>
      </w:r>
      <w:r w:rsidR="00092410">
        <w:t xml:space="preserve">. </w:t>
      </w:r>
      <w:r w:rsidR="00501146">
        <w:t xml:space="preserve">Moreover, normalisation </w:t>
      </w:r>
      <w:r w:rsidR="000A0549">
        <w:t xml:space="preserve">improves the performance of </w:t>
      </w:r>
      <w:r w:rsidR="009843F8">
        <w:t xml:space="preserve">many </w:t>
      </w:r>
      <w:r w:rsidR="00D22D1F">
        <w:t>data analytical techniques and machine learning</w:t>
      </w:r>
      <w:r w:rsidR="00D35096">
        <w:t xml:space="preserve"> </w:t>
      </w:r>
      <w:r w:rsidR="00D22D1F">
        <w:t>models</w:t>
      </w:r>
      <w:r w:rsidR="00F66E93">
        <w:t>, thereby ensuring robust a</w:t>
      </w:r>
      <w:r w:rsidR="00934A30">
        <w:t>nd meaningful analysis</w:t>
      </w:r>
      <w:r w:rsidR="00316C2F">
        <w:t xml:space="preserve"> (</w:t>
      </w:r>
      <w:r w:rsidR="0003362A" w:rsidRPr="0003362A">
        <w:t>Cabello-Solorzano</w:t>
      </w:r>
      <w:r w:rsidR="0003362A">
        <w:t xml:space="preserve"> et al., 2023</w:t>
      </w:r>
      <w:r w:rsidR="00316C2F">
        <w:t>)</w:t>
      </w:r>
      <w:r w:rsidR="00934A30">
        <w:t>.</w:t>
      </w:r>
      <w:r w:rsidR="0097049D">
        <w:t xml:space="preserve"> [</w:t>
      </w:r>
      <w:r w:rsidR="00130835">
        <w:t>9</w:t>
      </w:r>
      <w:r w:rsidR="0077762B">
        <w:t>0</w:t>
      </w:r>
      <w:r w:rsidR="0097049D">
        <w:t>]</w:t>
      </w:r>
    </w:p>
    <w:p w14:paraId="15046D8A" w14:textId="77777777" w:rsidR="0098149E" w:rsidRDefault="0098149E" w:rsidP="00440CAC"/>
    <w:p w14:paraId="05891D77" w14:textId="6541DF70" w:rsidR="00B5387A" w:rsidRDefault="0098149E" w:rsidP="0098149E">
      <w:r>
        <w:rPr>
          <w:noProof/>
        </w:rPr>
        <w:drawing>
          <wp:inline distT="0" distB="0" distL="0" distR="0" wp14:anchorId="34FE9392" wp14:editId="020007E9">
            <wp:extent cx="6309360" cy="1591310"/>
            <wp:effectExtent l="0" t="0" r="0" b="8890"/>
            <wp:docPr id="409345736" name="Picture 12"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5736" name="Picture 12" descr="A screen shot of a char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309360" cy="1591310"/>
                    </a:xfrm>
                    <a:prstGeom prst="rect">
                      <a:avLst/>
                    </a:prstGeom>
                  </pic:spPr>
                </pic:pic>
              </a:graphicData>
            </a:graphic>
          </wp:inline>
        </w:drawing>
      </w:r>
    </w:p>
    <w:p w14:paraId="55AFD1AE" w14:textId="2ADAA9F5" w:rsidR="00B5387A" w:rsidRPr="00B5387A" w:rsidRDefault="00B5387A" w:rsidP="00B5387A">
      <w:pPr>
        <w:pStyle w:val="Caption"/>
        <w:rPr>
          <w:i w:val="0"/>
          <w:iCs w:val="0"/>
          <w:sz w:val="22"/>
          <w:szCs w:val="22"/>
        </w:rPr>
      </w:pPr>
      <w:r w:rsidRPr="00B5387A">
        <w:rPr>
          <w:i w:val="0"/>
          <w:iCs w:val="0"/>
          <w:sz w:val="22"/>
          <w:szCs w:val="22"/>
        </w:rPr>
        <w:t xml:space="preserve">Figure </w:t>
      </w:r>
      <w:r w:rsidR="00D71CCD">
        <w:rPr>
          <w:i w:val="0"/>
          <w:iCs w:val="0"/>
          <w:sz w:val="22"/>
          <w:szCs w:val="22"/>
        </w:rPr>
        <w:t>6</w:t>
      </w:r>
      <w:r w:rsidRPr="00B5387A">
        <w:rPr>
          <w:i w:val="0"/>
          <w:iCs w:val="0"/>
          <w:sz w:val="22"/>
          <w:szCs w:val="22"/>
        </w:rPr>
        <w:t>.</w:t>
      </w:r>
      <w:r w:rsidR="0098149E">
        <w:rPr>
          <w:i w:val="0"/>
          <w:iCs w:val="0"/>
          <w:sz w:val="22"/>
          <w:szCs w:val="22"/>
        </w:rPr>
        <w:t xml:space="preserve"> Normalised dataset</w:t>
      </w:r>
      <w:r w:rsidR="00015C81">
        <w:rPr>
          <w:i w:val="0"/>
          <w:iCs w:val="0"/>
          <w:sz w:val="22"/>
          <w:szCs w:val="22"/>
        </w:rPr>
        <w:t xml:space="preserve"> where features are converted from their original scales of measurement to </w:t>
      </w:r>
      <w:r w:rsidR="00B01470">
        <w:rPr>
          <w:i w:val="0"/>
          <w:iCs w:val="0"/>
          <w:sz w:val="22"/>
          <w:szCs w:val="22"/>
        </w:rPr>
        <w:t>a range between 0 and 1, thereby preserving any underlying relationships in the data.</w:t>
      </w:r>
    </w:p>
    <w:p w14:paraId="54690FE9" w14:textId="77777777" w:rsidR="00B5387A" w:rsidRDefault="00B5387A" w:rsidP="00440CAC">
      <w:pPr>
        <w:rPr>
          <w:b/>
          <w:bCs/>
        </w:rPr>
      </w:pPr>
    </w:p>
    <w:p w14:paraId="5B319458" w14:textId="3B7AACD3" w:rsidR="001D5E17" w:rsidRDefault="008B7579" w:rsidP="00DA77B2">
      <w:r w:rsidRPr="001D5E17">
        <w:rPr>
          <w:b/>
          <w:bCs/>
        </w:rPr>
        <w:t xml:space="preserve">Figure </w:t>
      </w:r>
      <w:r w:rsidR="0015308A">
        <w:rPr>
          <w:b/>
          <w:bCs/>
        </w:rPr>
        <w:t>7</w:t>
      </w:r>
      <w:r>
        <w:t xml:space="preserve"> </w:t>
      </w:r>
      <w:r w:rsidR="00220DC4">
        <w:t>shows an overlay plot</w:t>
      </w:r>
      <w:r w:rsidR="00FA15FB">
        <w:t xml:space="preserve"> created using </w:t>
      </w:r>
      <w:r w:rsidR="00854366">
        <w:t>the normalised data</w:t>
      </w:r>
      <w:r w:rsidR="0088469D">
        <w:t xml:space="preserve">. Multiple line plots </w:t>
      </w:r>
      <w:r w:rsidR="00B17E35">
        <w:t xml:space="preserve">relating to </w:t>
      </w:r>
      <w:r w:rsidR="00C05AA9">
        <w:t>the</w:t>
      </w:r>
      <w:r w:rsidR="00FA0575">
        <w:t xml:space="preserve"> </w:t>
      </w:r>
      <w:r w:rsidR="00C05AA9">
        <w:t xml:space="preserve">features are superimposed within the same coordinate space. </w:t>
      </w:r>
      <w:r w:rsidR="00531DDC">
        <w:t>These line plots</w:t>
      </w:r>
      <w:r w:rsidR="005E7FAA">
        <w:t xml:space="preserve"> were </w:t>
      </w:r>
      <w:r w:rsidR="00531DDC">
        <w:t xml:space="preserve">used to </w:t>
      </w:r>
      <w:r w:rsidR="00CE2FBE">
        <w:t>identify any relationships, differences, or similarities between the input features and the target variable</w:t>
      </w:r>
      <w:r w:rsidR="00115DBA">
        <w:t>.</w:t>
      </w:r>
      <w:r w:rsidR="00DD0123">
        <w:t xml:space="preserve"> At first sight, no apparent similarities exist between the respective input features and the target variable</w:t>
      </w:r>
      <w:r w:rsidR="008B5142">
        <w:t>. However, upon closer examination,</w:t>
      </w:r>
      <w:r w:rsidR="00223AB9">
        <w:t xml:space="preserve"> </w:t>
      </w:r>
      <w:r w:rsidR="00223AB9" w:rsidRPr="00223AB9">
        <w:t xml:space="preserve">the line plots representing "Crude Oil Prices USA" and "Brent Crude Prices Europe" </w:t>
      </w:r>
      <w:r w:rsidR="00F03D6D">
        <w:t xml:space="preserve">seem </w:t>
      </w:r>
      <w:r w:rsidR="00223AB9" w:rsidRPr="00223AB9">
        <w:t>to exhibit trends that closely align with variations observed in the target variable. Accordingly, it may be inferred that these</w:t>
      </w:r>
      <w:r w:rsidR="005E5CAE">
        <w:t xml:space="preserve"> </w:t>
      </w:r>
      <w:r w:rsidR="00223AB9" w:rsidRPr="00223AB9">
        <w:t xml:space="preserve">features demonstrate a potential correlation with US </w:t>
      </w:r>
      <w:r w:rsidR="00823B4D">
        <w:t>m</w:t>
      </w:r>
      <w:r w:rsidR="00223AB9" w:rsidRPr="00223AB9">
        <w:t xml:space="preserve">anufacturers' </w:t>
      </w:r>
      <w:r w:rsidR="00823B4D">
        <w:t>s</w:t>
      </w:r>
      <w:r w:rsidR="00223AB9" w:rsidRPr="00223AB9">
        <w:t>ales.</w:t>
      </w:r>
      <w:r w:rsidR="0097049D">
        <w:t xml:space="preserve"> [1</w:t>
      </w:r>
      <w:r w:rsidR="009163B0">
        <w:t>08</w:t>
      </w:r>
      <w:r w:rsidR="0097049D">
        <w:t>]</w:t>
      </w:r>
    </w:p>
    <w:p w14:paraId="2E7F51E6" w14:textId="77777777" w:rsidR="00304C9E" w:rsidRDefault="00304C9E" w:rsidP="00440CAC"/>
    <w:p w14:paraId="099C709C" w14:textId="77777777" w:rsidR="001D5E17" w:rsidRDefault="001D5E17" w:rsidP="001D5E17">
      <w:pPr>
        <w:keepNext/>
        <w:spacing w:after="200" w:line="276" w:lineRule="auto"/>
        <w:jc w:val="left"/>
      </w:pPr>
      <w:r>
        <w:rPr>
          <w:noProof/>
        </w:rPr>
        <w:lastRenderedPageBreak/>
        <w:drawing>
          <wp:inline distT="0" distB="0" distL="0" distR="0" wp14:anchorId="134EE384" wp14:editId="787ABB40">
            <wp:extent cx="6309360" cy="4699635"/>
            <wp:effectExtent l="0" t="0" r="0" b="5715"/>
            <wp:docPr id="900770334"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0334" name="Picture 10" descr="A graph of different colored line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309360" cy="4699635"/>
                    </a:xfrm>
                    <a:prstGeom prst="rect">
                      <a:avLst/>
                    </a:prstGeom>
                  </pic:spPr>
                </pic:pic>
              </a:graphicData>
            </a:graphic>
          </wp:inline>
        </w:drawing>
      </w:r>
    </w:p>
    <w:p w14:paraId="5198C7AB" w14:textId="057B1991" w:rsidR="001D5E17" w:rsidRPr="001D5E17" w:rsidRDefault="001D5E17" w:rsidP="008F31F0">
      <w:pPr>
        <w:pStyle w:val="Caption"/>
        <w:rPr>
          <w:i w:val="0"/>
          <w:iCs w:val="0"/>
          <w:sz w:val="22"/>
          <w:szCs w:val="22"/>
        </w:rPr>
      </w:pPr>
      <w:r w:rsidRPr="001D5E17">
        <w:rPr>
          <w:i w:val="0"/>
          <w:iCs w:val="0"/>
          <w:sz w:val="22"/>
          <w:szCs w:val="22"/>
        </w:rPr>
        <w:t xml:space="preserve">Figure </w:t>
      </w:r>
      <w:r w:rsidR="0015308A">
        <w:rPr>
          <w:i w:val="0"/>
          <w:iCs w:val="0"/>
          <w:sz w:val="22"/>
          <w:szCs w:val="22"/>
        </w:rPr>
        <w:t>7</w:t>
      </w:r>
      <w:r w:rsidRPr="001D5E17">
        <w:rPr>
          <w:i w:val="0"/>
          <w:iCs w:val="0"/>
          <w:sz w:val="22"/>
          <w:szCs w:val="22"/>
        </w:rPr>
        <w:t>. Overlay plot showing trends relating to</w:t>
      </w:r>
      <w:r w:rsidR="00854807">
        <w:rPr>
          <w:i w:val="0"/>
          <w:iCs w:val="0"/>
          <w:sz w:val="22"/>
          <w:szCs w:val="22"/>
        </w:rPr>
        <w:t xml:space="preserve"> </w:t>
      </w:r>
      <w:r w:rsidRPr="001D5E17">
        <w:rPr>
          <w:i w:val="0"/>
          <w:iCs w:val="0"/>
          <w:sz w:val="22"/>
          <w:szCs w:val="22"/>
        </w:rPr>
        <w:t xml:space="preserve">input features and target variable, US </w:t>
      </w:r>
      <w:r w:rsidR="00F719C9">
        <w:rPr>
          <w:i w:val="0"/>
          <w:iCs w:val="0"/>
          <w:sz w:val="22"/>
          <w:szCs w:val="22"/>
        </w:rPr>
        <w:t>m</w:t>
      </w:r>
      <w:r w:rsidRPr="001D5E17">
        <w:rPr>
          <w:i w:val="0"/>
          <w:iCs w:val="0"/>
          <w:sz w:val="22"/>
          <w:szCs w:val="22"/>
        </w:rPr>
        <w:t xml:space="preserve">anufacturers' </w:t>
      </w:r>
      <w:r w:rsidR="00F719C9">
        <w:rPr>
          <w:i w:val="0"/>
          <w:iCs w:val="0"/>
          <w:sz w:val="22"/>
          <w:szCs w:val="22"/>
        </w:rPr>
        <w:t>s</w:t>
      </w:r>
      <w:r w:rsidRPr="001D5E17">
        <w:rPr>
          <w:i w:val="0"/>
          <w:iCs w:val="0"/>
          <w:sz w:val="22"/>
          <w:szCs w:val="22"/>
        </w:rPr>
        <w:t>ales. This plot shows potential correlations between input features and</w:t>
      </w:r>
      <w:r w:rsidR="008F31F0">
        <w:rPr>
          <w:i w:val="0"/>
          <w:iCs w:val="0"/>
          <w:sz w:val="22"/>
          <w:szCs w:val="22"/>
        </w:rPr>
        <w:t xml:space="preserve"> target variable by visually comparing their fluctuations and temporal alignment across the </w:t>
      </w:r>
      <w:r w:rsidR="00854807">
        <w:rPr>
          <w:i w:val="0"/>
          <w:iCs w:val="0"/>
          <w:sz w:val="22"/>
          <w:szCs w:val="22"/>
        </w:rPr>
        <w:t xml:space="preserve">normalised </w:t>
      </w:r>
      <w:r w:rsidR="008F31F0">
        <w:rPr>
          <w:i w:val="0"/>
          <w:iCs w:val="0"/>
          <w:sz w:val="22"/>
          <w:szCs w:val="22"/>
        </w:rPr>
        <w:t>dataset.</w:t>
      </w:r>
    </w:p>
    <w:p w14:paraId="701625DF" w14:textId="74E0ECF9" w:rsidR="00304C9E" w:rsidRDefault="00304C9E">
      <w:pPr>
        <w:spacing w:after="200" w:line="276" w:lineRule="auto"/>
        <w:jc w:val="left"/>
      </w:pPr>
    </w:p>
    <w:p w14:paraId="2863E3E9" w14:textId="39405A12" w:rsidR="001E1448" w:rsidRDefault="0049548B" w:rsidP="00474B64">
      <w:pPr>
        <w:spacing w:after="200"/>
      </w:pPr>
      <w:r>
        <w:t>To further explore the relationship</w:t>
      </w:r>
      <w:r w:rsidR="00695CC8">
        <w:t>s between the normalised features, pair plots are</w:t>
      </w:r>
      <w:r w:rsidR="00A3273D">
        <w:t xml:space="preserve"> presented in </w:t>
      </w:r>
      <w:r w:rsidR="00A3273D" w:rsidRPr="00D8263A">
        <w:rPr>
          <w:b/>
          <w:bCs/>
        </w:rPr>
        <w:t xml:space="preserve">Figure </w:t>
      </w:r>
      <w:r w:rsidR="00DC0D4C">
        <w:rPr>
          <w:b/>
          <w:bCs/>
        </w:rPr>
        <w:t>8</w:t>
      </w:r>
      <w:r w:rsidR="00A3273D" w:rsidRPr="00D8263A">
        <w:rPr>
          <w:b/>
          <w:bCs/>
        </w:rPr>
        <w:t>.</w:t>
      </w:r>
      <w:r w:rsidR="00A3273D">
        <w:t xml:space="preserve"> These plots</w:t>
      </w:r>
      <w:r w:rsidR="00A5653B">
        <w:t xml:space="preserve"> were </w:t>
      </w:r>
      <w:r w:rsidR="00D8263A">
        <w:t>used to help identify patterns, trends, correlations, and potential outliers in the dataset.</w:t>
      </w:r>
      <w:r w:rsidR="00F92C60">
        <w:t xml:space="preserve"> The last row of pair plots shows the relationship</w:t>
      </w:r>
      <w:r w:rsidR="002943CB">
        <w:t xml:space="preserve"> </w:t>
      </w:r>
      <w:r w:rsidR="00F92C60">
        <w:t>between</w:t>
      </w:r>
      <w:r w:rsidR="002943CB">
        <w:t xml:space="preserve"> the input features and the target variable.</w:t>
      </w:r>
      <w:r w:rsidR="00C045B1">
        <w:t xml:space="preserve"> It is manifestly evident</w:t>
      </w:r>
      <w:r w:rsidR="000B4418">
        <w:t xml:space="preserve"> there is a discernible relationship between most features and US </w:t>
      </w:r>
      <w:r w:rsidR="0097049D">
        <w:t>m</w:t>
      </w:r>
      <w:r w:rsidR="000B4418">
        <w:t xml:space="preserve">anufacturers’ </w:t>
      </w:r>
      <w:r w:rsidR="0097049D">
        <w:t>s</w:t>
      </w:r>
      <w:r w:rsidR="000B4418">
        <w:t>ales</w:t>
      </w:r>
      <w:r w:rsidR="000F1D0C">
        <w:t>.</w:t>
      </w:r>
      <w:r w:rsidR="0097049D">
        <w:t xml:space="preserve"> [65]</w:t>
      </w:r>
    </w:p>
    <w:p w14:paraId="72E853BC" w14:textId="77777777" w:rsidR="00DC4F31" w:rsidRDefault="00DC4F31" w:rsidP="001E1448">
      <w:pPr>
        <w:spacing w:after="200" w:line="276" w:lineRule="auto"/>
      </w:pPr>
    </w:p>
    <w:p w14:paraId="05D70258" w14:textId="77777777" w:rsidR="00DC4F31" w:rsidRDefault="001807E4" w:rsidP="00DC4F31">
      <w:pPr>
        <w:keepNext/>
        <w:spacing w:after="200" w:line="276" w:lineRule="auto"/>
        <w:jc w:val="left"/>
      </w:pPr>
      <w:r>
        <w:rPr>
          <w:noProof/>
        </w:rPr>
        <w:lastRenderedPageBreak/>
        <w:drawing>
          <wp:inline distT="0" distB="0" distL="0" distR="0" wp14:anchorId="459ECEC9" wp14:editId="0141CCA8">
            <wp:extent cx="6591956" cy="2880000"/>
            <wp:effectExtent l="0" t="0" r="0" b="0"/>
            <wp:docPr id="589595924" name="Picture 1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5924" name="Picture 15" descr="A collage of graphs and chart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91956" cy="2880000"/>
                    </a:xfrm>
                    <a:prstGeom prst="rect">
                      <a:avLst/>
                    </a:prstGeom>
                  </pic:spPr>
                </pic:pic>
              </a:graphicData>
            </a:graphic>
          </wp:inline>
        </w:drawing>
      </w:r>
    </w:p>
    <w:p w14:paraId="2303BF40" w14:textId="7A8C67C0" w:rsidR="00DC4F31" w:rsidRDefault="00DC4F31" w:rsidP="00C365F6">
      <w:pPr>
        <w:pStyle w:val="Caption"/>
        <w:rPr>
          <w:i w:val="0"/>
          <w:iCs w:val="0"/>
          <w:sz w:val="22"/>
          <w:szCs w:val="22"/>
        </w:rPr>
      </w:pPr>
      <w:r w:rsidRPr="00DC4F31">
        <w:rPr>
          <w:i w:val="0"/>
          <w:iCs w:val="0"/>
          <w:sz w:val="22"/>
          <w:szCs w:val="22"/>
        </w:rPr>
        <w:t xml:space="preserve">Figure </w:t>
      </w:r>
      <w:r w:rsidR="00DC0D4C">
        <w:rPr>
          <w:i w:val="0"/>
          <w:iCs w:val="0"/>
          <w:sz w:val="22"/>
          <w:szCs w:val="22"/>
        </w:rPr>
        <w:t>8</w:t>
      </w:r>
      <w:r w:rsidRPr="00DC4F31">
        <w:rPr>
          <w:i w:val="0"/>
          <w:iCs w:val="0"/>
          <w:sz w:val="22"/>
          <w:szCs w:val="22"/>
        </w:rPr>
        <w:t>.</w:t>
      </w:r>
      <w:r w:rsidR="00AD7EEA">
        <w:rPr>
          <w:i w:val="0"/>
          <w:iCs w:val="0"/>
          <w:sz w:val="22"/>
          <w:szCs w:val="22"/>
        </w:rPr>
        <w:t xml:space="preserve"> Pair plots showing the relationship between input features and the target variable, US </w:t>
      </w:r>
      <w:r w:rsidR="00DC0D4C">
        <w:rPr>
          <w:i w:val="0"/>
          <w:iCs w:val="0"/>
          <w:sz w:val="22"/>
          <w:szCs w:val="22"/>
        </w:rPr>
        <w:t>m</w:t>
      </w:r>
      <w:r w:rsidR="00AD7EEA">
        <w:rPr>
          <w:i w:val="0"/>
          <w:iCs w:val="0"/>
          <w:sz w:val="22"/>
          <w:szCs w:val="22"/>
        </w:rPr>
        <w:t xml:space="preserve">anufacturers’ </w:t>
      </w:r>
      <w:r w:rsidR="00DC0D4C">
        <w:rPr>
          <w:i w:val="0"/>
          <w:iCs w:val="0"/>
          <w:sz w:val="22"/>
          <w:szCs w:val="22"/>
        </w:rPr>
        <w:t>s</w:t>
      </w:r>
      <w:r w:rsidR="00AD7EEA">
        <w:rPr>
          <w:i w:val="0"/>
          <w:iCs w:val="0"/>
          <w:sz w:val="22"/>
          <w:szCs w:val="22"/>
        </w:rPr>
        <w:t xml:space="preserve">ales. </w:t>
      </w:r>
    </w:p>
    <w:p w14:paraId="3C1FD75B" w14:textId="77777777" w:rsidR="00DC4F31" w:rsidRDefault="00DC4F31" w:rsidP="00DC4F31"/>
    <w:p w14:paraId="1772614D" w14:textId="67E47240" w:rsidR="00B80332" w:rsidRDefault="00DC4F31" w:rsidP="00DC4F31">
      <w:r w:rsidRPr="001E1448">
        <w:rPr>
          <w:b/>
          <w:bCs/>
        </w:rPr>
        <w:t>Figure</w:t>
      </w:r>
      <w:r w:rsidR="00136282">
        <w:rPr>
          <w:b/>
          <w:bCs/>
        </w:rPr>
        <w:t xml:space="preserve"> 9 </w:t>
      </w:r>
      <w:r>
        <w:t xml:space="preserve">demonstrates a magnified version of these pair plots. With the exception of “US Credit Card Rates (%)” and “Flexible Price CPI % Change”, there is a reasonably strong </w:t>
      </w:r>
      <w:r w:rsidR="00AE6DDC">
        <w:t xml:space="preserve">positive </w:t>
      </w:r>
      <w:r>
        <w:t>correlation between</w:t>
      </w:r>
      <w:r w:rsidR="0081647E">
        <w:t xml:space="preserve"> the </w:t>
      </w:r>
      <w:r>
        <w:t>in</w:t>
      </w:r>
      <w:r w:rsidR="00DD6C71">
        <w:t xml:space="preserve">dependent </w:t>
      </w:r>
      <w:r>
        <w:t>features and the target variable.</w:t>
      </w:r>
      <w:r w:rsidR="000135A7">
        <w:t xml:space="preserve"> </w:t>
      </w:r>
      <w:r w:rsidR="0023146F">
        <w:t xml:space="preserve">By and large, </w:t>
      </w:r>
      <w:r w:rsidR="00FA45DB">
        <w:t>increase</w:t>
      </w:r>
      <w:r w:rsidR="0023146F">
        <w:t xml:space="preserve">s </w:t>
      </w:r>
      <w:r w:rsidR="00FA45DB">
        <w:t>in crude oil prices</w:t>
      </w:r>
      <w:r w:rsidR="0023146F">
        <w:t xml:space="preserve">, </w:t>
      </w:r>
      <w:r w:rsidR="00997D82">
        <w:t>LNG</w:t>
      </w:r>
      <w:r w:rsidR="00061FB1">
        <w:t xml:space="preserve">, </w:t>
      </w:r>
      <w:r w:rsidR="0023146F">
        <w:t>copper, gold, and iron ore respectively are</w:t>
      </w:r>
      <w:r w:rsidR="00E251BC">
        <w:t xml:space="preserve"> </w:t>
      </w:r>
      <w:r w:rsidR="00FA45DB">
        <w:t>accompanied by</w:t>
      </w:r>
      <w:r w:rsidR="0065305B">
        <w:t xml:space="preserve"> </w:t>
      </w:r>
      <w:r w:rsidR="00FD4388">
        <w:t>increase</w:t>
      </w:r>
      <w:r w:rsidR="0065305B">
        <w:t xml:space="preserve">s </w:t>
      </w:r>
      <w:r w:rsidR="00FD4388">
        <w:t>in economic output.</w:t>
      </w:r>
      <w:r w:rsidR="005E17A5">
        <w:t xml:space="preserve"> Further</w:t>
      </w:r>
      <w:r w:rsidR="00B61730">
        <w:t xml:space="preserve"> exploration of this phenomenon is necessary before any definitive conclusions are drawn.</w:t>
      </w:r>
      <w:r w:rsidR="0097049D">
        <w:t xml:space="preserve"> [7</w:t>
      </w:r>
      <w:r w:rsidR="00DB4C19">
        <w:t>5</w:t>
      </w:r>
      <w:r w:rsidR="0097049D">
        <w:t>]</w:t>
      </w:r>
    </w:p>
    <w:p w14:paraId="4559DFF7" w14:textId="77777777" w:rsidR="00B80332" w:rsidRDefault="00B80332" w:rsidP="00DC4F31"/>
    <w:p w14:paraId="02B1BB91" w14:textId="1C744A12" w:rsidR="00DC4F31" w:rsidRDefault="00E75BAD" w:rsidP="00474B64">
      <w:r>
        <w:t xml:space="preserve">In this connection, a series of </w:t>
      </w:r>
      <w:r w:rsidR="00E63A71">
        <w:t xml:space="preserve">6-month “rolling average” line plots are shown in </w:t>
      </w:r>
      <w:r w:rsidR="00E63A71" w:rsidRPr="00CE4AF2">
        <w:rPr>
          <w:b/>
          <w:bCs/>
        </w:rPr>
        <w:t>Figure 1</w:t>
      </w:r>
      <w:r w:rsidR="00545870">
        <w:rPr>
          <w:b/>
          <w:bCs/>
        </w:rPr>
        <w:t>1</w:t>
      </w:r>
      <w:r w:rsidR="00A16D93">
        <w:rPr>
          <w:b/>
          <w:bCs/>
        </w:rPr>
        <w:t xml:space="preserve"> </w:t>
      </w:r>
      <w:r w:rsidR="00A16D93">
        <w:t xml:space="preserve">to </w:t>
      </w:r>
      <w:r w:rsidR="00A16D93" w:rsidRPr="003C6524">
        <w:rPr>
          <w:b/>
          <w:bCs/>
        </w:rPr>
        <w:t>Figure</w:t>
      </w:r>
      <w:r w:rsidR="003C6524" w:rsidRPr="003C6524">
        <w:rPr>
          <w:b/>
          <w:bCs/>
        </w:rPr>
        <w:t xml:space="preserve"> 1</w:t>
      </w:r>
      <w:r w:rsidR="00545870">
        <w:rPr>
          <w:b/>
          <w:bCs/>
        </w:rPr>
        <w:t>6</w:t>
      </w:r>
      <w:r w:rsidR="00B7689A" w:rsidRPr="00CE4AF2">
        <w:rPr>
          <w:b/>
          <w:bCs/>
        </w:rPr>
        <w:t>.</w:t>
      </w:r>
      <w:r w:rsidR="00B80332">
        <w:t xml:space="preserve"> These line plots </w:t>
      </w:r>
      <w:r w:rsidR="009722BE">
        <w:t xml:space="preserve">exclude “US Credit Card Rates (%)” and “Flexible Price CPI % Change” </w:t>
      </w:r>
      <w:r w:rsidR="00CB5BF2">
        <w:t xml:space="preserve">since these features are not strongly correlated to variations in </w:t>
      </w:r>
      <w:r w:rsidR="00A65AED">
        <w:t>the target variable</w:t>
      </w:r>
      <w:r w:rsidR="008403FF">
        <w:t xml:space="preserve">. </w:t>
      </w:r>
      <w:r w:rsidR="000D6B22">
        <w:t xml:space="preserve">Moreover, variations </w:t>
      </w:r>
      <w:r w:rsidR="006E3201">
        <w:t>in the prices of gold and iron ore</w:t>
      </w:r>
      <w:r w:rsidR="00FB6E97">
        <w:t xml:space="preserve"> do not appear to be closely aligned </w:t>
      </w:r>
      <w:r w:rsidR="00D25237">
        <w:t>with changes in economic output.</w:t>
      </w:r>
      <w:r w:rsidR="009F23D1">
        <w:t xml:space="preserve"> In contrast, </w:t>
      </w:r>
      <w:r w:rsidR="009C1115">
        <w:t>variations in the commodity prices of the remaining features</w:t>
      </w:r>
      <w:r w:rsidR="0037712B">
        <w:t xml:space="preserve"> generally follow changes in</w:t>
      </w:r>
      <w:r w:rsidR="001F5807">
        <w:t xml:space="preserve"> US manufacturers’ sales</w:t>
      </w:r>
      <w:r w:rsidR="0037712B">
        <w:t xml:space="preserve">. </w:t>
      </w:r>
      <w:r w:rsidR="007478BE">
        <w:t>This observation is</w:t>
      </w:r>
      <w:r w:rsidR="0041100C">
        <w:t xml:space="preserve"> corroborated by </w:t>
      </w:r>
      <w:r w:rsidR="0041100C">
        <w:lastRenderedPageBreak/>
        <w:t>visual analysis of the corresponding plots, which highlight these consistent trends.</w:t>
      </w:r>
      <w:r w:rsidR="0097049D">
        <w:t xml:space="preserve"> [10</w:t>
      </w:r>
      <w:r w:rsidR="00F52629">
        <w:t>3</w:t>
      </w:r>
      <w:r w:rsidR="0097049D">
        <w:t>]</w:t>
      </w:r>
    </w:p>
    <w:p w14:paraId="70229798" w14:textId="77777777" w:rsidR="00F36C64" w:rsidRPr="00DC4F31" w:rsidRDefault="00F36C64" w:rsidP="00DC4F31"/>
    <w:p w14:paraId="510CE4C5" w14:textId="77777777" w:rsidR="00DC4F31" w:rsidRDefault="00DC4F31" w:rsidP="00DC4F31">
      <w:pPr>
        <w:keepNext/>
        <w:spacing w:after="200" w:line="276" w:lineRule="auto"/>
        <w:jc w:val="left"/>
      </w:pPr>
      <w:r>
        <w:rPr>
          <w:noProof/>
        </w:rPr>
        <w:drawing>
          <wp:inline distT="0" distB="0" distL="0" distR="0" wp14:anchorId="0B25BDC0" wp14:editId="1C956FB3">
            <wp:extent cx="6309360" cy="3052445"/>
            <wp:effectExtent l="0" t="0" r="0" b="0"/>
            <wp:docPr id="1149024618" name="Picture 16"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4618" name="Picture 16" descr="A graph of different types of graph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309360" cy="3052445"/>
                    </a:xfrm>
                    <a:prstGeom prst="rect">
                      <a:avLst/>
                    </a:prstGeom>
                  </pic:spPr>
                </pic:pic>
              </a:graphicData>
            </a:graphic>
          </wp:inline>
        </w:drawing>
      </w:r>
    </w:p>
    <w:p w14:paraId="168AA5CE" w14:textId="33A825FE" w:rsidR="00DC4F31" w:rsidRPr="00DC4F31" w:rsidRDefault="00DC4F31" w:rsidP="009907A4">
      <w:pPr>
        <w:pStyle w:val="Caption"/>
        <w:rPr>
          <w:i w:val="0"/>
          <w:iCs w:val="0"/>
          <w:sz w:val="22"/>
          <w:szCs w:val="22"/>
        </w:rPr>
      </w:pPr>
      <w:r w:rsidRPr="00DC4F31">
        <w:rPr>
          <w:i w:val="0"/>
          <w:iCs w:val="0"/>
          <w:sz w:val="22"/>
          <w:szCs w:val="22"/>
        </w:rPr>
        <w:t>Figure</w:t>
      </w:r>
      <w:r w:rsidR="00136282">
        <w:rPr>
          <w:i w:val="0"/>
          <w:iCs w:val="0"/>
          <w:sz w:val="22"/>
          <w:szCs w:val="22"/>
        </w:rPr>
        <w:t xml:space="preserve"> 9</w:t>
      </w:r>
      <w:r w:rsidRPr="00DC4F31">
        <w:rPr>
          <w:i w:val="0"/>
          <w:iCs w:val="0"/>
          <w:sz w:val="22"/>
          <w:szCs w:val="22"/>
        </w:rPr>
        <w:t>.</w:t>
      </w:r>
      <w:r w:rsidR="00D04C25">
        <w:rPr>
          <w:i w:val="0"/>
          <w:iCs w:val="0"/>
          <w:sz w:val="22"/>
          <w:szCs w:val="22"/>
        </w:rPr>
        <w:t xml:space="preserve"> </w:t>
      </w:r>
      <w:r w:rsidR="000C1374">
        <w:rPr>
          <w:i w:val="0"/>
          <w:iCs w:val="0"/>
          <w:sz w:val="22"/>
          <w:szCs w:val="22"/>
        </w:rPr>
        <w:t>Scatter plot matrix showing the relationships between in</w:t>
      </w:r>
      <w:r w:rsidR="0030541B">
        <w:rPr>
          <w:i w:val="0"/>
          <w:iCs w:val="0"/>
          <w:sz w:val="22"/>
          <w:szCs w:val="22"/>
        </w:rPr>
        <w:t xml:space="preserve">dependent </w:t>
      </w:r>
      <w:r w:rsidR="000C1374">
        <w:rPr>
          <w:i w:val="0"/>
          <w:iCs w:val="0"/>
          <w:sz w:val="22"/>
          <w:szCs w:val="22"/>
        </w:rPr>
        <w:t xml:space="preserve">features and the target variable, US </w:t>
      </w:r>
      <w:r w:rsidR="0030541B">
        <w:rPr>
          <w:i w:val="0"/>
          <w:iCs w:val="0"/>
          <w:sz w:val="22"/>
          <w:szCs w:val="22"/>
        </w:rPr>
        <w:t>m</w:t>
      </w:r>
      <w:r w:rsidR="000C1374">
        <w:rPr>
          <w:i w:val="0"/>
          <w:iCs w:val="0"/>
          <w:sz w:val="22"/>
          <w:szCs w:val="22"/>
        </w:rPr>
        <w:t xml:space="preserve">anufacturers’ </w:t>
      </w:r>
      <w:r w:rsidR="0030541B">
        <w:rPr>
          <w:i w:val="0"/>
          <w:iCs w:val="0"/>
          <w:sz w:val="22"/>
          <w:szCs w:val="22"/>
        </w:rPr>
        <w:t>s</w:t>
      </w:r>
      <w:r w:rsidR="000C1374">
        <w:rPr>
          <w:i w:val="0"/>
          <w:iCs w:val="0"/>
          <w:sz w:val="22"/>
          <w:szCs w:val="22"/>
        </w:rPr>
        <w:t xml:space="preserve">ales. </w:t>
      </w:r>
      <w:r w:rsidR="00861542">
        <w:rPr>
          <w:i w:val="0"/>
          <w:iCs w:val="0"/>
          <w:sz w:val="22"/>
          <w:szCs w:val="22"/>
        </w:rPr>
        <w:t>The scatter plots</w:t>
      </w:r>
      <w:r w:rsidR="00A50998">
        <w:rPr>
          <w:i w:val="0"/>
          <w:iCs w:val="0"/>
          <w:sz w:val="22"/>
          <w:szCs w:val="22"/>
        </w:rPr>
        <w:t xml:space="preserve"> were </w:t>
      </w:r>
      <w:r w:rsidR="00861542">
        <w:rPr>
          <w:i w:val="0"/>
          <w:iCs w:val="0"/>
          <w:sz w:val="22"/>
          <w:szCs w:val="22"/>
        </w:rPr>
        <w:t xml:space="preserve">generated using normalised data to enhance comparability </w:t>
      </w:r>
      <w:r w:rsidR="009907A4">
        <w:rPr>
          <w:i w:val="0"/>
          <w:iCs w:val="0"/>
          <w:sz w:val="22"/>
          <w:szCs w:val="22"/>
        </w:rPr>
        <w:t>and identify potential correlations.</w:t>
      </w:r>
    </w:p>
    <w:p w14:paraId="1D691CFE" w14:textId="33A81867" w:rsidR="001862F4" w:rsidRDefault="001862F4">
      <w:pPr>
        <w:spacing w:after="200" w:line="276" w:lineRule="auto"/>
        <w:jc w:val="left"/>
      </w:pPr>
    </w:p>
    <w:p w14:paraId="1E6A4187" w14:textId="5EF23EE9" w:rsidR="00DC4F31" w:rsidRDefault="00003FBE" w:rsidP="00B74E96">
      <w:pPr>
        <w:spacing w:after="200"/>
      </w:pPr>
      <w:r>
        <w:t xml:space="preserve">To gain a further understanding of the strength </w:t>
      </w:r>
      <w:r w:rsidR="00FA31D7">
        <w:t xml:space="preserve">and direction </w:t>
      </w:r>
      <w:r>
        <w:t>of the relationship</w:t>
      </w:r>
      <w:r w:rsidR="00FA31D7">
        <w:t>s</w:t>
      </w:r>
      <w:r>
        <w:t xml:space="preserve"> betwee</w:t>
      </w:r>
      <w:r w:rsidR="001C1F92">
        <w:t xml:space="preserve">n </w:t>
      </w:r>
      <w:r w:rsidR="008E6FC6">
        <w:t xml:space="preserve">the </w:t>
      </w:r>
      <w:r w:rsidR="001C1F92">
        <w:t>in</w:t>
      </w:r>
      <w:r w:rsidR="00F31326">
        <w:t xml:space="preserve">dependent </w:t>
      </w:r>
      <w:r w:rsidR="001C1F92">
        <w:t>features and target variable, a correlation matrix and heatmap</w:t>
      </w:r>
      <w:r w:rsidR="00FA31D7">
        <w:t xml:space="preserve"> is shown in </w:t>
      </w:r>
      <w:r w:rsidR="00FA31D7" w:rsidRPr="00E25C1B">
        <w:rPr>
          <w:b/>
          <w:bCs/>
        </w:rPr>
        <w:t>Figure 1</w:t>
      </w:r>
      <w:r w:rsidR="00545870">
        <w:rPr>
          <w:b/>
          <w:bCs/>
        </w:rPr>
        <w:t>0</w:t>
      </w:r>
      <w:r w:rsidR="00FA31D7" w:rsidRPr="00E25C1B">
        <w:rPr>
          <w:b/>
          <w:bCs/>
        </w:rPr>
        <w:t>.</w:t>
      </w:r>
      <w:r w:rsidR="001C1F92">
        <w:t xml:space="preserve"> </w:t>
      </w:r>
      <w:r w:rsidR="00C3364D">
        <w:t xml:space="preserve">The strongest positive correlation </w:t>
      </w:r>
      <w:r w:rsidR="00E25C1B">
        <w:t xml:space="preserve">with </w:t>
      </w:r>
      <w:r w:rsidR="004F3B14">
        <w:t xml:space="preserve">US </w:t>
      </w:r>
      <w:r w:rsidR="00E808D1">
        <w:t>m</w:t>
      </w:r>
      <w:r w:rsidR="004F3B14">
        <w:t xml:space="preserve">anufacturers’ </w:t>
      </w:r>
      <w:r w:rsidR="00E808D1">
        <w:t>s</w:t>
      </w:r>
      <w:r w:rsidR="004F3B14">
        <w:t xml:space="preserve">ales </w:t>
      </w:r>
      <w:r w:rsidR="00C3364D">
        <w:t xml:space="preserve">is exhibited by </w:t>
      </w:r>
      <w:r w:rsidR="00E25C1B">
        <w:t xml:space="preserve">gold </w:t>
      </w:r>
      <w:r w:rsidR="004F3B14">
        <w:t>(0.86)</w:t>
      </w:r>
      <w:r w:rsidR="002A4217">
        <w:t xml:space="preserve">, </w:t>
      </w:r>
      <w:r w:rsidR="00E25C1B">
        <w:t>copper</w:t>
      </w:r>
      <w:r w:rsidR="004F3B14">
        <w:t xml:space="preserve"> (0.85)</w:t>
      </w:r>
      <w:r w:rsidR="00E25C1B">
        <w:t xml:space="preserve">, </w:t>
      </w:r>
      <w:r w:rsidR="00EA711B">
        <w:t>US crude oil (0.77), Brent crud</w:t>
      </w:r>
      <w:r w:rsidR="002A4217">
        <w:t xml:space="preserve">e oil </w:t>
      </w:r>
      <w:r w:rsidR="00EA711B">
        <w:t xml:space="preserve">(0.79), and iron ore (0.71) </w:t>
      </w:r>
      <w:r w:rsidR="00E25C1B">
        <w:t>respectively</w:t>
      </w:r>
      <w:r w:rsidR="004F3B14">
        <w:t>.</w:t>
      </w:r>
      <w:r w:rsidR="009D230A">
        <w:t xml:space="preserve"> </w:t>
      </w:r>
      <w:r w:rsidR="00A10F4D">
        <w:t xml:space="preserve">To streamline the analysis, </w:t>
      </w:r>
      <w:r w:rsidR="0092051D">
        <w:t>in</w:t>
      </w:r>
      <w:r w:rsidR="00F669D9">
        <w:t xml:space="preserve">dependent </w:t>
      </w:r>
      <w:r w:rsidR="0092051D">
        <w:t>features with correlation scores below 0.70</w:t>
      </w:r>
      <w:r w:rsidR="005234E7">
        <w:t xml:space="preserve"> were </w:t>
      </w:r>
      <w:r w:rsidR="0092051D">
        <w:t>excluded from further consideration.</w:t>
      </w:r>
      <w:r w:rsidR="0097049D">
        <w:t xml:space="preserve"> [7</w:t>
      </w:r>
      <w:r w:rsidR="004936C1">
        <w:t>4</w:t>
      </w:r>
      <w:r w:rsidR="0097049D">
        <w:t>]</w:t>
      </w:r>
    </w:p>
    <w:p w14:paraId="77A58BE8" w14:textId="44EBBB48" w:rsidR="00A630C6" w:rsidRDefault="00AD5666" w:rsidP="00B74E96">
      <w:pPr>
        <w:spacing w:after="200"/>
      </w:pPr>
      <w:r>
        <w:rPr>
          <w:noProof/>
        </w:rPr>
        <w:lastRenderedPageBreak/>
        <mc:AlternateContent>
          <mc:Choice Requires="wps">
            <w:drawing>
              <wp:anchor distT="0" distB="0" distL="114300" distR="114300" simplePos="0" relativeHeight="251793408" behindDoc="0" locked="0" layoutInCell="1" allowOverlap="1" wp14:anchorId="227C8523" wp14:editId="1D578255">
                <wp:simplePos x="0" y="0"/>
                <wp:positionH relativeFrom="margin">
                  <wp:align>center</wp:align>
                </wp:positionH>
                <wp:positionV relativeFrom="paragraph">
                  <wp:posOffset>6035509</wp:posOffset>
                </wp:positionV>
                <wp:extent cx="5400000" cy="635"/>
                <wp:effectExtent l="0" t="0" r="0" b="8255"/>
                <wp:wrapSquare wrapText="bothSides"/>
                <wp:docPr id="81897877"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70784A5D" w14:textId="0121CF08" w:rsidR="00AD5666" w:rsidRPr="00AD5666" w:rsidRDefault="00AD5666" w:rsidP="00AD5666">
                            <w:pPr>
                              <w:pStyle w:val="Caption"/>
                              <w:rPr>
                                <w:i w:val="0"/>
                                <w:iCs w:val="0"/>
                                <w:noProof/>
                                <w:sz w:val="36"/>
                                <w:szCs w:val="28"/>
                              </w:rPr>
                            </w:pPr>
                            <w:r w:rsidRPr="00AD5666">
                              <w:rPr>
                                <w:i w:val="0"/>
                                <w:iCs w:val="0"/>
                                <w:sz w:val="22"/>
                                <w:szCs w:val="22"/>
                              </w:rPr>
                              <w:t>Figure 1</w:t>
                            </w:r>
                            <w:r w:rsidR="00545870">
                              <w:rPr>
                                <w:i w:val="0"/>
                                <w:iCs w:val="0"/>
                                <w:sz w:val="22"/>
                                <w:szCs w:val="22"/>
                              </w:rPr>
                              <w:t>0</w:t>
                            </w:r>
                            <w:r w:rsidRPr="00AD5666">
                              <w:rPr>
                                <w:i w:val="0"/>
                                <w:iCs w:val="0"/>
                                <w:sz w:val="22"/>
                                <w:szCs w:val="22"/>
                              </w:rPr>
                              <w:t xml:space="preserve">. A correlation matrix and heatmap. The strength and direction of the </w:t>
                            </w:r>
                            <w:r w:rsidR="008F2B65">
                              <w:rPr>
                                <w:i w:val="0"/>
                                <w:iCs w:val="0"/>
                                <w:sz w:val="22"/>
                                <w:szCs w:val="22"/>
                              </w:rPr>
                              <w:t xml:space="preserve">linear </w:t>
                            </w:r>
                            <w:r w:rsidRPr="00AD5666">
                              <w:rPr>
                                <w:i w:val="0"/>
                                <w:iCs w:val="0"/>
                                <w:sz w:val="22"/>
                                <w:szCs w:val="22"/>
                              </w:rPr>
                              <w:t xml:space="preserve">relationships between input features and target variable, US </w:t>
                            </w:r>
                            <w:r>
                              <w:rPr>
                                <w:i w:val="0"/>
                                <w:iCs w:val="0"/>
                                <w:sz w:val="22"/>
                                <w:szCs w:val="22"/>
                              </w:rPr>
                              <w:t>m</w:t>
                            </w:r>
                            <w:r w:rsidRPr="00AD5666">
                              <w:rPr>
                                <w:i w:val="0"/>
                                <w:iCs w:val="0"/>
                                <w:sz w:val="22"/>
                                <w:szCs w:val="22"/>
                              </w:rPr>
                              <w:t xml:space="preserve">anufacturers’ </w:t>
                            </w:r>
                            <w:r>
                              <w:rPr>
                                <w:i w:val="0"/>
                                <w:iCs w:val="0"/>
                                <w:sz w:val="22"/>
                                <w:szCs w:val="22"/>
                              </w:rPr>
                              <w:t>s</w:t>
                            </w:r>
                            <w:r w:rsidRPr="00AD5666">
                              <w:rPr>
                                <w:i w:val="0"/>
                                <w:iCs w:val="0"/>
                                <w:sz w:val="22"/>
                                <w:szCs w:val="22"/>
                              </w:rPr>
                              <w:t>ales</w:t>
                            </w:r>
                            <w:r w:rsidR="008F2B65">
                              <w:rPr>
                                <w:i w:val="0"/>
                                <w:iCs w:val="0"/>
                                <w:sz w:val="22"/>
                                <w:szCs w:val="22"/>
                              </w:rPr>
                              <w:t xml:space="preserve"> are </w:t>
                            </w:r>
                            <w:r w:rsidRPr="00AD5666">
                              <w:rPr>
                                <w:i w:val="0"/>
                                <w:iCs w:val="0"/>
                                <w:sz w:val="22"/>
                                <w:szCs w:val="22"/>
                              </w:rPr>
                              <w:t>visualised.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C8523" id="Text Box 1" o:spid="_x0000_s1031" type="#_x0000_t202" style="position:absolute;left:0;text-align:left;margin-left:0;margin-top:475.25pt;width:425.2pt;height:.05pt;z-index:251793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" stroked="f">
                <v:textbox style="mso-fit-shape-to-text:t" inset="0,0,0,0">
                  <w:txbxContent>
                    <w:p w14:paraId="70784A5D" w14:textId="0121CF08" w:rsidR="00AD5666" w:rsidRPr="00AD5666" w:rsidRDefault="00AD5666" w:rsidP="00AD5666">
                      <w:pPr>
                        <w:pStyle w:val="Caption"/>
                        <w:rPr>
                          <w:i w:val="0"/>
                          <w:iCs w:val="0"/>
                          <w:noProof/>
                          <w:sz w:val="36"/>
                          <w:szCs w:val="28"/>
                        </w:rPr>
                      </w:pPr>
                      <w:r w:rsidRPr="00AD5666">
                        <w:rPr>
                          <w:i w:val="0"/>
                          <w:iCs w:val="0"/>
                          <w:sz w:val="22"/>
                          <w:szCs w:val="22"/>
                        </w:rPr>
                        <w:t>Figure 1</w:t>
                      </w:r>
                      <w:r w:rsidR="00545870">
                        <w:rPr>
                          <w:i w:val="0"/>
                          <w:iCs w:val="0"/>
                          <w:sz w:val="22"/>
                          <w:szCs w:val="22"/>
                        </w:rPr>
                        <w:t>0</w:t>
                      </w:r>
                      <w:r w:rsidRPr="00AD5666">
                        <w:rPr>
                          <w:i w:val="0"/>
                          <w:iCs w:val="0"/>
                          <w:sz w:val="22"/>
                          <w:szCs w:val="22"/>
                        </w:rPr>
                        <w:t xml:space="preserve">. A correlation matrix and heatmap. The strength and direction of the </w:t>
                      </w:r>
                      <w:r w:rsidR="008F2B65">
                        <w:rPr>
                          <w:i w:val="0"/>
                          <w:iCs w:val="0"/>
                          <w:sz w:val="22"/>
                          <w:szCs w:val="22"/>
                        </w:rPr>
                        <w:t xml:space="preserve">linear </w:t>
                      </w:r>
                      <w:r w:rsidRPr="00AD5666">
                        <w:rPr>
                          <w:i w:val="0"/>
                          <w:iCs w:val="0"/>
                          <w:sz w:val="22"/>
                          <w:szCs w:val="22"/>
                        </w:rPr>
                        <w:t xml:space="preserve">relationships between input features and target variable, US </w:t>
                      </w:r>
                      <w:r>
                        <w:rPr>
                          <w:i w:val="0"/>
                          <w:iCs w:val="0"/>
                          <w:sz w:val="22"/>
                          <w:szCs w:val="22"/>
                        </w:rPr>
                        <w:t>m</w:t>
                      </w:r>
                      <w:r w:rsidRPr="00AD5666">
                        <w:rPr>
                          <w:i w:val="0"/>
                          <w:iCs w:val="0"/>
                          <w:sz w:val="22"/>
                          <w:szCs w:val="22"/>
                        </w:rPr>
                        <w:t xml:space="preserve">anufacturers’ </w:t>
                      </w:r>
                      <w:r>
                        <w:rPr>
                          <w:i w:val="0"/>
                          <w:iCs w:val="0"/>
                          <w:sz w:val="22"/>
                          <w:szCs w:val="22"/>
                        </w:rPr>
                        <w:t>s</w:t>
                      </w:r>
                      <w:r w:rsidRPr="00AD5666">
                        <w:rPr>
                          <w:i w:val="0"/>
                          <w:iCs w:val="0"/>
                          <w:sz w:val="22"/>
                          <w:szCs w:val="22"/>
                        </w:rPr>
                        <w:t>ales</w:t>
                      </w:r>
                      <w:r w:rsidR="008F2B65">
                        <w:rPr>
                          <w:i w:val="0"/>
                          <w:iCs w:val="0"/>
                          <w:sz w:val="22"/>
                          <w:szCs w:val="22"/>
                        </w:rPr>
                        <w:t xml:space="preserve"> are </w:t>
                      </w:r>
                      <w:r w:rsidRPr="00AD5666">
                        <w:rPr>
                          <w:i w:val="0"/>
                          <w:iCs w:val="0"/>
                          <w:sz w:val="22"/>
                          <w:szCs w:val="22"/>
                        </w:rPr>
                        <w:t>visualised.</w:t>
                      </w:r>
                    </w:p>
                  </w:txbxContent>
                </v:textbox>
                <w10:wrap type="square" anchorx="margin"/>
              </v:shape>
            </w:pict>
          </mc:Fallback>
        </mc:AlternateContent>
      </w:r>
      <w:r>
        <w:rPr>
          <w:noProof/>
        </w:rPr>
        <w:drawing>
          <wp:anchor distT="0" distB="0" distL="114300" distR="114300" simplePos="0" relativeHeight="251791360" behindDoc="0" locked="0" layoutInCell="1" allowOverlap="1" wp14:anchorId="63C197FB" wp14:editId="23C024FB">
            <wp:simplePos x="0" y="0"/>
            <wp:positionH relativeFrom="margin">
              <wp:align>center</wp:align>
            </wp:positionH>
            <wp:positionV relativeFrom="margin">
              <wp:posOffset>1351087</wp:posOffset>
            </wp:positionV>
            <wp:extent cx="5397777" cy="4540483"/>
            <wp:effectExtent l="0" t="0" r="0" b="0"/>
            <wp:wrapSquare wrapText="bothSides"/>
            <wp:docPr id="2010692027"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2027" name="Picture 24" descr="A screenshot of a graph&#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397777" cy="4540483"/>
                    </a:xfrm>
                    <a:prstGeom prst="rect">
                      <a:avLst/>
                    </a:prstGeom>
                  </pic:spPr>
                </pic:pic>
              </a:graphicData>
            </a:graphic>
          </wp:anchor>
        </w:drawing>
      </w:r>
    </w:p>
    <w:p w14:paraId="72B08FE9" w14:textId="2DA7E073" w:rsidR="0078115C" w:rsidRDefault="002C7A22">
      <w:pPr>
        <w:spacing w:after="200" w:line="276" w:lineRule="auto"/>
        <w:jc w:val="left"/>
      </w:pPr>
      <w:r>
        <w:rPr>
          <w:noProof/>
        </w:rPr>
        <w:lastRenderedPageBreak/>
        <mc:AlternateContent>
          <mc:Choice Requires="wps">
            <w:drawing>
              <wp:anchor distT="0" distB="0" distL="114300" distR="114300" simplePos="0" relativeHeight="251728896" behindDoc="1" locked="0" layoutInCell="1" allowOverlap="1" wp14:anchorId="1C5A5B3E" wp14:editId="2ABE8F27">
                <wp:simplePos x="0" y="0"/>
                <wp:positionH relativeFrom="column">
                  <wp:posOffset>68580</wp:posOffset>
                </wp:positionH>
                <wp:positionV relativeFrom="paragraph">
                  <wp:posOffset>7969885</wp:posOffset>
                </wp:positionV>
                <wp:extent cx="6163310" cy="635"/>
                <wp:effectExtent l="0" t="0" r="0" b="0"/>
                <wp:wrapTight wrapText="bothSides">
                  <wp:wrapPolygon edited="0">
                    <wp:start x="0" y="0"/>
                    <wp:lineTo x="0" y="21600"/>
                    <wp:lineTo x="21600" y="21600"/>
                    <wp:lineTo x="21600" y="0"/>
                  </wp:wrapPolygon>
                </wp:wrapTight>
                <wp:docPr id="178016692" name="Text Box 1"/>
                <wp:cNvGraphicFramePr/>
                <a:graphic xmlns:a="http://schemas.openxmlformats.org/drawingml/2006/main">
                  <a:graphicData uri="http://schemas.microsoft.com/office/word/2010/wordprocessingShape">
                    <wps:wsp>
                      <wps:cNvSpPr txBox="1"/>
                      <wps:spPr>
                        <a:xfrm>
                          <a:off x="0" y="0"/>
                          <a:ext cx="6163310" cy="635"/>
                        </a:xfrm>
                        <a:prstGeom prst="rect">
                          <a:avLst/>
                        </a:prstGeom>
                        <a:solidFill>
                          <a:prstClr val="white"/>
                        </a:solidFill>
                        <a:ln>
                          <a:noFill/>
                        </a:ln>
                      </wps:spPr>
                      <wps:txbx>
                        <w:txbxContent>
                          <w:p w14:paraId="5140287E" w14:textId="48DEE875" w:rsidR="002C7A22" w:rsidRPr="002C7A22" w:rsidRDefault="002C7A22" w:rsidP="002C7A22">
                            <w:pPr>
                              <w:pStyle w:val="Caption"/>
                              <w:rPr>
                                <w:i w:val="0"/>
                                <w:iCs w:val="0"/>
                                <w:noProof/>
                                <w:sz w:val="36"/>
                                <w:szCs w:val="28"/>
                              </w:rPr>
                            </w:pPr>
                            <w:r w:rsidRPr="002C7A22">
                              <w:rPr>
                                <w:i w:val="0"/>
                                <w:iCs w:val="0"/>
                                <w:sz w:val="22"/>
                                <w:szCs w:val="22"/>
                              </w:rPr>
                              <w:t>Figure</w:t>
                            </w:r>
                            <w:r>
                              <w:rPr>
                                <w:i w:val="0"/>
                                <w:iCs w:val="0"/>
                                <w:sz w:val="22"/>
                                <w:szCs w:val="22"/>
                              </w:rPr>
                              <w:t xml:space="preserve"> 1</w:t>
                            </w:r>
                            <w:r w:rsidR="00545870">
                              <w:rPr>
                                <w:i w:val="0"/>
                                <w:iCs w:val="0"/>
                                <w:sz w:val="22"/>
                                <w:szCs w:val="22"/>
                              </w:rPr>
                              <w:t>2</w:t>
                            </w:r>
                            <w:r w:rsidRPr="002C7A22">
                              <w:rPr>
                                <w:i w:val="0"/>
                                <w:iCs w:val="0"/>
                                <w:sz w:val="22"/>
                                <w:szCs w:val="22"/>
                              </w:rPr>
                              <w:t xml:space="preserve">. Time series plots for </w:t>
                            </w:r>
                            <w:r w:rsidR="00A03ABA">
                              <w:rPr>
                                <w:i w:val="0"/>
                                <w:iCs w:val="0"/>
                                <w:sz w:val="22"/>
                                <w:szCs w:val="22"/>
                              </w:rPr>
                              <w:t xml:space="preserve">Brent </w:t>
                            </w:r>
                            <w:r w:rsidRPr="002C7A22">
                              <w:rPr>
                                <w:i w:val="0"/>
                                <w:iCs w:val="0"/>
                                <w:sz w:val="22"/>
                                <w:szCs w:val="22"/>
                              </w:rPr>
                              <w:t xml:space="preserve">crude oil prices </w:t>
                            </w:r>
                            <w:r w:rsidR="009D114E">
                              <w:rPr>
                                <w:i w:val="0"/>
                                <w:iCs w:val="0"/>
                                <w:sz w:val="22"/>
                                <w:szCs w:val="22"/>
                              </w:rPr>
                              <w:t xml:space="preserve">(USD $ </w:t>
                            </w:r>
                            <w:r w:rsidRPr="002C7A22">
                              <w:rPr>
                                <w:i w:val="0"/>
                                <w:iCs w:val="0"/>
                                <w:sz w:val="22"/>
                                <w:szCs w:val="22"/>
                              </w:rPr>
                              <w:t>per barrel</w:t>
                            </w:r>
                            <w:r w:rsidR="009D114E">
                              <w:rPr>
                                <w:i w:val="0"/>
                                <w:iCs w:val="0"/>
                                <w:sz w:val="22"/>
                                <w:szCs w:val="22"/>
                              </w:rPr>
                              <w:t xml:space="preserve">) </w:t>
                            </w:r>
                            <w:r w:rsidRPr="002C7A22">
                              <w:rPr>
                                <w:i w:val="0"/>
                                <w:iCs w:val="0"/>
                                <w:sz w:val="22"/>
                                <w:szCs w:val="22"/>
                              </w:rPr>
                              <w:t>and US manufacturers' sales (USD $, millions) using a 6-month rolling 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A5B3E" id="_x0000_s1032" type="#_x0000_t202" style="position:absolute;margin-left:5.4pt;margin-top:627.55pt;width:485.3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zLj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" stroked="f">
                <v:textbox style="mso-fit-shape-to-text:t" inset="0,0,0,0">
                  <w:txbxContent>
                    <w:p w14:paraId="5140287E" w14:textId="48DEE875" w:rsidR="002C7A22" w:rsidRPr="002C7A22" w:rsidRDefault="002C7A22" w:rsidP="002C7A22">
                      <w:pPr>
                        <w:pStyle w:val="Caption"/>
                        <w:rPr>
                          <w:i w:val="0"/>
                          <w:iCs w:val="0"/>
                          <w:noProof/>
                          <w:sz w:val="36"/>
                          <w:szCs w:val="28"/>
                        </w:rPr>
                      </w:pPr>
                      <w:r w:rsidRPr="002C7A22">
                        <w:rPr>
                          <w:i w:val="0"/>
                          <w:iCs w:val="0"/>
                          <w:sz w:val="22"/>
                          <w:szCs w:val="22"/>
                        </w:rPr>
                        <w:t>Figure</w:t>
                      </w:r>
                      <w:r>
                        <w:rPr>
                          <w:i w:val="0"/>
                          <w:iCs w:val="0"/>
                          <w:sz w:val="22"/>
                          <w:szCs w:val="22"/>
                        </w:rPr>
                        <w:t xml:space="preserve"> 1</w:t>
                      </w:r>
                      <w:r w:rsidR="00545870">
                        <w:rPr>
                          <w:i w:val="0"/>
                          <w:iCs w:val="0"/>
                          <w:sz w:val="22"/>
                          <w:szCs w:val="22"/>
                        </w:rPr>
                        <w:t>2</w:t>
                      </w:r>
                      <w:r w:rsidRPr="002C7A22">
                        <w:rPr>
                          <w:i w:val="0"/>
                          <w:iCs w:val="0"/>
                          <w:sz w:val="22"/>
                          <w:szCs w:val="22"/>
                        </w:rPr>
                        <w:t xml:space="preserve">. Time series plots for </w:t>
                      </w:r>
                      <w:r w:rsidR="00A03ABA">
                        <w:rPr>
                          <w:i w:val="0"/>
                          <w:iCs w:val="0"/>
                          <w:sz w:val="22"/>
                          <w:szCs w:val="22"/>
                        </w:rPr>
                        <w:t xml:space="preserve">Brent </w:t>
                      </w:r>
                      <w:r w:rsidRPr="002C7A22">
                        <w:rPr>
                          <w:i w:val="0"/>
                          <w:iCs w:val="0"/>
                          <w:sz w:val="22"/>
                          <w:szCs w:val="22"/>
                        </w:rPr>
                        <w:t xml:space="preserve">crude oil prices </w:t>
                      </w:r>
                      <w:r w:rsidR="009D114E">
                        <w:rPr>
                          <w:i w:val="0"/>
                          <w:iCs w:val="0"/>
                          <w:sz w:val="22"/>
                          <w:szCs w:val="22"/>
                        </w:rPr>
                        <w:t xml:space="preserve">(USD $ </w:t>
                      </w:r>
                      <w:r w:rsidRPr="002C7A22">
                        <w:rPr>
                          <w:i w:val="0"/>
                          <w:iCs w:val="0"/>
                          <w:sz w:val="22"/>
                          <w:szCs w:val="22"/>
                        </w:rPr>
                        <w:t>per barrel</w:t>
                      </w:r>
                      <w:r w:rsidR="009D114E">
                        <w:rPr>
                          <w:i w:val="0"/>
                          <w:iCs w:val="0"/>
                          <w:sz w:val="22"/>
                          <w:szCs w:val="22"/>
                        </w:rPr>
                        <w:t xml:space="preserve">) </w:t>
                      </w:r>
                      <w:r w:rsidRPr="002C7A22">
                        <w:rPr>
                          <w:i w:val="0"/>
                          <w:iCs w:val="0"/>
                          <w:sz w:val="22"/>
                          <w:szCs w:val="22"/>
                        </w:rPr>
                        <w:t>and US manufacturers' sales (USD $, millions) using a 6-month rolling average.</w:t>
                      </w:r>
                    </w:p>
                  </w:txbxContent>
                </v:textbox>
                <w10:wrap type="tight"/>
              </v:shape>
            </w:pict>
          </mc:Fallback>
        </mc:AlternateContent>
      </w:r>
      <w:r>
        <w:rPr>
          <w:noProof/>
        </w:rPr>
        <w:drawing>
          <wp:anchor distT="0" distB="0" distL="114300" distR="114300" simplePos="0" relativeHeight="251724800" behindDoc="1" locked="0" layoutInCell="1" allowOverlap="1" wp14:anchorId="2D42A499" wp14:editId="0722F176">
            <wp:simplePos x="0" y="0"/>
            <wp:positionH relativeFrom="margin">
              <wp:align>center</wp:align>
            </wp:positionH>
            <wp:positionV relativeFrom="paragraph">
              <wp:posOffset>4313086</wp:posOffset>
            </wp:positionV>
            <wp:extent cx="6163310" cy="3599815"/>
            <wp:effectExtent l="0" t="0" r="8890" b="635"/>
            <wp:wrapTight wrapText="bothSides">
              <wp:wrapPolygon edited="0">
                <wp:start x="0" y="0"/>
                <wp:lineTo x="0" y="21490"/>
                <wp:lineTo x="21564" y="21490"/>
                <wp:lineTo x="21564" y="0"/>
                <wp:lineTo x="0" y="0"/>
              </wp:wrapPolygon>
            </wp:wrapTight>
            <wp:docPr id="1644770838" name="Picture 18" descr="A graph showing the average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70838" name="Picture 18" descr="A graph showing the average of the stock marke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163310" cy="3599815"/>
                    </a:xfrm>
                    <a:prstGeom prst="rect">
                      <a:avLst/>
                    </a:prstGeom>
                  </pic:spPr>
                </pic:pic>
              </a:graphicData>
            </a:graphic>
            <wp14:sizeRelH relativeFrom="page">
              <wp14:pctWidth>0</wp14:pctWidth>
            </wp14:sizeRelH>
            <wp14:sizeRelV relativeFrom="page">
              <wp14:pctHeight>0</wp14:pctHeight>
            </wp14:sizeRelV>
          </wp:anchor>
        </w:drawing>
      </w:r>
      <w:r w:rsidR="002F341B">
        <w:rPr>
          <w:noProof/>
        </w:rPr>
        <mc:AlternateContent>
          <mc:Choice Requires="wps">
            <w:drawing>
              <wp:anchor distT="0" distB="0" distL="114300" distR="114300" simplePos="0" relativeHeight="251726848" behindDoc="1" locked="0" layoutInCell="1" allowOverlap="1" wp14:anchorId="7EB3316C" wp14:editId="6295DFFB">
                <wp:simplePos x="0" y="0"/>
                <wp:positionH relativeFrom="column">
                  <wp:posOffset>102235</wp:posOffset>
                </wp:positionH>
                <wp:positionV relativeFrom="paragraph">
                  <wp:posOffset>3664585</wp:posOffset>
                </wp:positionV>
                <wp:extent cx="6104890" cy="635"/>
                <wp:effectExtent l="0" t="0" r="0" b="0"/>
                <wp:wrapTight wrapText="bothSides">
                  <wp:wrapPolygon edited="0">
                    <wp:start x="0" y="0"/>
                    <wp:lineTo x="0" y="21600"/>
                    <wp:lineTo x="21600" y="21600"/>
                    <wp:lineTo x="21600" y="0"/>
                  </wp:wrapPolygon>
                </wp:wrapTight>
                <wp:docPr id="1852451176" name="Text Box 1"/>
                <wp:cNvGraphicFramePr/>
                <a:graphic xmlns:a="http://schemas.openxmlformats.org/drawingml/2006/main">
                  <a:graphicData uri="http://schemas.microsoft.com/office/word/2010/wordprocessingShape">
                    <wps:wsp>
                      <wps:cNvSpPr txBox="1"/>
                      <wps:spPr>
                        <a:xfrm>
                          <a:off x="0" y="0"/>
                          <a:ext cx="6104890" cy="635"/>
                        </a:xfrm>
                        <a:prstGeom prst="rect">
                          <a:avLst/>
                        </a:prstGeom>
                        <a:solidFill>
                          <a:prstClr val="white"/>
                        </a:solidFill>
                        <a:ln>
                          <a:noFill/>
                        </a:ln>
                      </wps:spPr>
                      <wps:txbx>
                        <w:txbxContent>
                          <w:p w14:paraId="5A3CC903" w14:textId="6A1ED5C5" w:rsidR="002F341B" w:rsidRPr="002F341B" w:rsidRDefault="002F341B" w:rsidP="002F341B">
                            <w:pPr>
                              <w:pStyle w:val="Caption"/>
                              <w:rPr>
                                <w:i w:val="0"/>
                                <w:iCs w:val="0"/>
                                <w:noProof/>
                                <w:sz w:val="36"/>
                                <w:szCs w:val="28"/>
                              </w:rPr>
                            </w:pPr>
                            <w:r w:rsidRPr="002F341B">
                              <w:rPr>
                                <w:i w:val="0"/>
                                <w:iCs w:val="0"/>
                                <w:sz w:val="22"/>
                                <w:szCs w:val="22"/>
                              </w:rPr>
                              <w:t>Figure</w:t>
                            </w:r>
                            <w:r w:rsidR="002C7A22">
                              <w:rPr>
                                <w:i w:val="0"/>
                                <w:iCs w:val="0"/>
                                <w:sz w:val="22"/>
                                <w:szCs w:val="22"/>
                              </w:rPr>
                              <w:t xml:space="preserve"> 1</w:t>
                            </w:r>
                            <w:r w:rsidR="00545870">
                              <w:rPr>
                                <w:i w:val="0"/>
                                <w:iCs w:val="0"/>
                                <w:sz w:val="22"/>
                                <w:szCs w:val="22"/>
                              </w:rPr>
                              <w:t>1</w:t>
                            </w:r>
                            <w:r w:rsidRPr="002F341B">
                              <w:rPr>
                                <w:i w:val="0"/>
                                <w:iCs w:val="0"/>
                                <w:sz w:val="22"/>
                                <w:szCs w:val="22"/>
                              </w:rPr>
                              <w:t>. Time series plots for</w:t>
                            </w:r>
                            <w:r w:rsidR="00EF2DA8">
                              <w:rPr>
                                <w:i w:val="0"/>
                                <w:iCs w:val="0"/>
                                <w:sz w:val="22"/>
                                <w:szCs w:val="22"/>
                              </w:rPr>
                              <w:t xml:space="preserve"> </w:t>
                            </w:r>
                            <w:r w:rsidRPr="002F341B">
                              <w:rPr>
                                <w:i w:val="0"/>
                                <w:iCs w:val="0"/>
                                <w:sz w:val="22"/>
                                <w:szCs w:val="22"/>
                              </w:rPr>
                              <w:t>US crude oil prices</w:t>
                            </w:r>
                            <w:r w:rsidR="006A3EBA">
                              <w:rPr>
                                <w:i w:val="0"/>
                                <w:iCs w:val="0"/>
                                <w:sz w:val="22"/>
                                <w:szCs w:val="22"/>
                              </w:rPr>
                              <w:t xml:space="preserve"> </w:t>
                            </w:r>
                            <w:r w:rsidRPr="002F341B">
                              <w:rPr>
                                <w:i w:val="0"/>
                                <w:iCs w:val="0"/>
                                <w:sz w:val="22"/>
                                <w:szCs w:val="22"/>
                              </w:rPr>
                              <w:t>(USD $</w:t>
                            </w:r>
                            <w:r w:rsidR="006A3EBA">
                              <w:rPr>
                                <w:i w:val="0"/>
                                <w:iCs w:val="0"/>
                                <w:sz w:val="22"/>
                                <w:szCs w:val="22"/>
                              </w:rPr>
                              <w:t xml:space="preserve"> per barrel</w:t>
                            </w:r>
                            <w:r w:rsidRPr="002F341B">
                              <w:rPr>
                                <w:i w:val="0"/>
                                <w:iCs w:val="0"/>
                                <w:sz w:val="22"/>
                                <w:szCs w:val="22"/>
                              </w:rPr>
                              <w:t>) and US manufacturers' sales (USD $, millions) using a 6-mont</w:t>
                            </w:r>
                            <w:r w:rsidR="00EF2DA8">
                              <w:rPr>
                                <w:i w:val="0"/>
                                <w:iCs w:val="0"/>
                                <w:sz w:val="22"/>
                                <w:szCs w:val="22"/>
                              </w:rPr>
                              <w:t xml:space="preserve">h rolling </w:t>
                            </w:r>
                            <w:r w:rsidRPr="002F341B">
                              <w:rPr>
                                <w:i w:val="0"/>
                                <w:iCs w:val="0"/>
                                <w:sz w:val="22"/>
                                <w:szCs w:val="22"/>
                              </w:rPr>
                              <w:t>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3316C" id="_x0000_s1033" type="#_x0000_t202" style="position:absolute;margin-left:8.05pt;margin-top:288.55pt;width:480.7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" stroked="f">
                <v:textbox style="mso-fit-shape-to-text:t" inset="0,0,0,0">
                  <w:txbxContent>
                    <w:p w14:paraId="5A3CC903" w14:textId="6A1ED5C5" w:rsidR="002F341B" w:rsidRPr="002F341B" w:rsidRDefault="002F341B" w:rsidP="002F341B">
                      <w:pPr>
                        <w:pStyle w:val="Caption"/>
                        <w:rPr>
                          <w:i w:val="0"/>
                          <w:iCs w:val="0"/>
                          <w:noProof/>
                          <w:sz w:val="36"/>
                          <w:szCs w:val="28"/>
                        </w:rPr>
                      </w:pPr>
                      <w:r w:rsidRPr="002F341B">
                        <w:rPr>
                          <w:i w:val="0"/>
                          <w:iCs w:val="0"/>
                          <w:sz w:val="22"/>
                          <w:szCs w:val="22"/>
                        </w:rPr>
                        <w:t>Figure</w:t>
                      </w:r>
                      <w:r w:rsidR="002C7A22">
                        <w:rPr>
                          <w:i w:val="0"/>
                          <w:iCs w:val="0"/>
                          <w:sz w:val="22"/>
                          <w:szCs w:val="22"/>
                        </w:rPr>
                        <w:t xml:space="preserve"> 1</w:t>
                      </w:r>
                      <w:r w:rsidR="00545870">
                        <w:rPr>
                          <w:i w:val="0"/>
                          <w:iCs w:val="0"/>
                          <w:sz w:val="22"/>
                          <w:szCs w:val="22"/>
                        </w:rPr>
                        <w:t>1</w:t>
                      </w:r>
                      <w:r w:rsidRPr="002F341B">
                        <w:rPr>
                          <w:i w:val="0"/>
                          <w:iCs w:val="0"/>
                          <w:sz w:val="22"/>
                          <w:szCs w:val="22"/>
                        </w:rPr>
                        <w:t>. Time series plots for</w:t>
                      </w:r>
                      <w:r w:rsidR="00EF2DA8">
                        <w:rPr>
                          <w:i w:val="0"/>
                          <w:iCs w:val="0"/>
                          <w:sz w:val="22"/>
                          <w:szCs w:val="22"/>
                        </w:rPr>
                        <w:t xml:space="preserve"> </w:t>
                      </w:r>
                      <w:r w:rsidRPr="002F341B">
                        <w:rPr>
                          <w:i w:val="0"/>
                          <w:iCs w:val="0"/>
                          <w:sz w:val="22"/>
                          <w:szCs w:val="22"/>
                        </w:rPr>
                        <w:t>US crude oil prices</w:t>
                      </w:r>
                      <w:r w:rsidR="006A3EBA">
                        <w:rPr>
                          <w:i w:val="0"/>
                          <w:iCs w:val="0"/>
                          <w:sz w:val="22"/>
                          <w:szCs w:val="22"/>
                        </w:rPr>
                        <w:t xml:space="preserve"> </w:t>
                      </w:r>
                      <w:r w:rsidRPr="002F341B">
                        <w:rPr>
                          <w:i w:val="0"/>
                          <w:iCs w:val="0"/>
                          <w:sz w:val="22"/>
                          <w:szCs w:val="22"/>
                        </w:rPr>
                        <w:t>(USD $</w:t>
                      </w:r>
                      <w:r w:rsidR="006A3EBA">
                        <w:rPr>
                          <w:i w:val="0"/>
                          <w:iCs w:val="0"/>
                          <w:sz w:val="22"/>
                          <w:szCs w:val="22"/>
                        </w:rPr>
                        <w:t xml:space="preserve"> per barrel</w:t>
                      </w:r>
                      <w:r w:rsidRPr="002F341B">
                        <w:rPr>
                          <w:i w:val="0"/>
                          <w:iCs w:val="0"/>
                          <w:sz w:val="22"/>
                          <w:szCs w:val="22"/>
                        </w:rPr>
                        <w:t>) and US manufacturers' sales (USD $, millions) using a 6-mont</w:t>
                      </w:r>
                      <w:r w:rsidR="00EF2DA8">
                        <w:rPr>
                          <w:i w:val="0"/>
                          <w:iCs w:val="0"/>
                          <w:sz w:val="22"/>
                          <w:szCs w:val="22"/>
                        </w:rPr>
                        <w:t xml:space="preserve">h rolling </w:t>
                      </w:r>
                      <w:r w:rsidRPr="002F341B">
                        <w:rPr>
                          <w:i w:val="0"/>
                          <w:iCs w:val="0"/>
                          <w:sz w:val="22"/>
                          <w:szCs w:val="22"/>
                        </w:rPr>
                        <w:t>average.</w:t>
                      </w:r>
                    </w:p>
                  </w:txbxContent>
                </v:textbox>
                <w10:wrap type="tight"/>
              </v:shape>
            </w:pict>
          </mc:Fallback>
        </mc:AlternateContent>
      </w:r>
      <w:r w:rsidR="005126A8">
        <w:rPr>
          <w:noProof/>
        </w:rPr>
        <w:drawing>
          <wp:anchor distT="0" distB="0" distL="114300" distR="114300" simplePos="0" relativeHeight="251723776" behindDoc="1" locked="0" layoutInCell="1" allowOverlap="1" wp14:anchorId="3510BEE9" wp14:editId="4FABA698">
            <wp:simplePos x="0" y="0"/>
            <wp:positionH relativeFrom="margin">
              <wp:align>center</wp:align>
            </wp:positionH>
            <wp:positionV relativeFrom="paragraph">
              <wp:posOffset>7620</wp:posOffset>
            </wp:positionV>
            <wp:extent cx="6105033" cy="3600000"/>
            <wp:effectExtent l="0" t="0" r="0" b="635"/>
            <wp:wrapTight wrapText="bothSides">
              <wp:wrapPolygon edited="0">
                <wp:start x="0" y="0"/>
                <wp:lineTo x="0" y="21490"/>
                <wp:lineTo x="21501" y="21490"/>
                <wp:lineTo x="21501" y="0"/>
                <wp:lineTo x="0" y="0"/>
              </wp:wrapPolygon>
            </wp:wrapTight>
            <wp:docPr id="1721706485" name="Picture 17" descr="A graph showing a number of moving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6485" name="Picture 17" descr="A graph showing a number of moving averag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105033" cy="3600000"/>
                    </a:xfrm>
                    <a:prstGeom prst="rect">
                      <a:avLst/>
                    </a:prstGeom>
                  </pic:spPr>
                </pic:pic>
              </a:graphicData>
            </a:graphic>
            <wp14:sizeRelH relativeFrom="page">
              <wp14:pctWidth>0</wp14:pctWidth>
            </wp14:sizeRelH>
            <wp14:sizeRelV relativeFrom="page">
              <wp14:pctHeight>0</wp14:pctHeight>
            </wp14:sizeRelV>
          </wp:anchor>
        </w:drawing>
      </w:r>
    </w:p>
    <w:p w14:paraId="7230C3F8" w14:textId="1D8B1D93" w:rsidR="001D5E17" w:rsidRDefault="009C7C00">
      <w:pPr>
        <w:spacing w:after="200" w:line="276" w:lineRule="auto"/>
        <w:jc w:val="left"/>
      </w:pPr>
      <w:r>
        <w:rPr>
          <w:noProof/>
        </w:rPr>
        <w:lastRenderedPageBreak/>
        <mc:AlternateContent>
          <mc:Choice Requires="wps">
            <w:drawing>
              <wp:anchor distT="0" distB="0" distL="114300" distR="114300" simplePos="0" relativeHeight="251735040" behindDoc="1" locked="0" layoutInCell="1" allowOverlap="1" wp14:anchorId="7CFA5CD3" wp14:editId="49DE7586">
                <wp:simplePos x="0" y="0"/>
                <wp:positionH relativeFrom="column">
                  <wp:posOffset>22860</wp:posOffset>
                </wp:positionH>
                <wp:positionV relativeFrom="paragraph">
                  <wp:posOffset>7929245</wp:posOffset>
                </wp:positionV>
                <wp:extent cx="6280150" cy="635"/>
                <wp:effectExtent l="0" t="0" r="0" b="0"/>
                <wp:wrapTight wrapText="bothSides">
                  <wp:wrapPolygon edited="0">
                    <wp:start x="0" y="0"/>
                    <wp:lineTo x="0" y="21600"/>
                    <wp:lineTo x="21600" y="21600"/>
                    <wp:lineTo x="21600" y="0"/>
                  </wp:wrapPolygon>
                </wp:wrapTight>
                <wp:docPr id="1054524802" name="Text Box 1"/>
                <wp:cNvGraphicFramePr/>
                <a:graphic xmlns:a="http://schemas.openxmlformats.org/drawingml/2006/main">
                  <a:graphicData uri="http://schemas.microsoft.com/office/word/2010/wordprocessingShape">
                    <wps:wsp>
                      <wps:cNvSpPr txBox="1"/>
                      <wps:spPr>
                        <a:xfrm>
                          <a:off x="0" y="0"/>
                          <a:ext cx="6280150" cy="635"/>
                        </a:xfrm>
                        <a:prstGeom prst="rect">
                          <a:avLst/>
                        </a:prstGeom>
                        <a:solidFill>
                          <a:prstClr val="white"/>
                        </a:solidFill>
                        <a:ln>
                          <a:noFill/>
                        </a:ln>
                      </wps:spPr>
                      <wps:txbx>
                        <w:txbxContent>
                          <w:p w14:paraId="40882585" w14:textId="13C3CEAE" w:rsidR="009C7C00" w:rsidRPr="009C7C00" w:rsidRDefault="009C7C00" w:rsidP="009C7C00">
                            <w:pPr>
                              <w:pStyle w:val="Caption"/>
                              <w:rPr>
                                <w:i w:val="0"/>
                                <w:iCs w:val="0"/>
                                <w:noProof/>
                                <w:sz w:val="36"/>
                                <w:szCs w:val="28"/>
                              </w:rPr>
                            </w:pPr>
                            <w:r w:rsidRPr="009C7C00">
                              <w:rPr>
                                <w:i w:val="0"/>
                                <w:iCs w:val="0"/>
                                <w:sz w:val="22"/>
                                <w:szCs w:val="22"/>
                              </w:rPr>
                              <w:t xml:space="preserve">Figure </w:t>
                            </w:r>
                            <w:r>
                              <w:rPr>
                                <w:i w:val="0"/>
                                <w:iCs w:val="0"/>
                                <w:sz w:val="22"/>
                                <w:szCs w:val="22"/>
                              </w:rPr>
                              <w:t>1</w:t>
                            </w:r>
                            <w:r w:rsidR="00545870">
                              <w:rPr>
                                <w:i w:val="0"/>
                                <w:iCs w:val="0"/>
                                <w:sz w:val="22"/>
                                <w:szCs w:val="22"/>
                              </w:rPr>
                              <w:t>4</w:t>
                            </w:r>
                            <w:r w:rsidRPr="009C7C00">
                              <w:rPr>
                                <w:i w:val="0"/>
                                <w:iCs w:val="0"/>
                                <w:sz w:val="22"/>
                                <w:szCs w:val="22"/>
                              </w:rPr>
                              <w:t>. Time series plots fo</w:t>
                            </w:r>
                            <w:r>
                              <w:rPr>
                                <w:i w:val="0"/>
                                <w:iCs w:val="0"/>
                                <w:sz w:val="22"/>
                                <w:szCs w:val="22"/>
                              </w:rPr>
                              <w:t>r copper</w:t>
                            </w:r>
                            <w:r w:rsidR="006649C0">
                              <w:rPr>
                                <w:i w:val="0"/>
                                <w:iCs w:val="0"/>
                                <w:sz w:val="22"/>
                                <w:szCs w:val="22"/>
                              </w:rPr>
                              <w:t xml:space="preserve"> </w:t>
                            </w:r>
                            <w:r w:rsidRPr="009C7C00">
                              <w:rPr>
                                <w:i w:val="0"/>
                                <w:iCs w:val="0"/>
                                <w:sz w:val="22"/>
                                <w:szCs w:val="22"/>
                              </w:rPr>
                              <w:t>(USD $</w:t>
                            </w:r>
                            <w:r w:rsidR="006649C0">
                              <w:rPr>
                                <w:i w:val="0"/>
                                <w:iCs w:val="0"/>
                                <w:sz w:val="22"/>
                                <w:szCs w:val="22"/>
                              </w:rPr>
                              <w:t xml:space="preserve"> per metric tonne</w:t>
                            </w:r>
                            <w:r w:rsidRPr="009C7C00">
                              <w:rPr>
                                <w:i w:val="0"/>
                                <w:iCs w:val="0"/>
                                <w:sz w:val="22"/>
                                <w:szCs w:val="22"/>
                              </w:rPr>
                              <w:t>) and US manufacturers' sales (USD $, millions) using a 6-month rolling 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A5CD3" id="_x0000_s1034" type="#_x0000_t202" style="position:absolute;margin-left:1.8pt;margin-top:624.35pt;width:494.5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zoGQIAAD8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" stroked="f">
                <v:textbox style="mso-fit-shape-to-text:t" inset="0,0,0,0">
                  <w:txbxContent>
                    <w:p w14:paraId="40882585" w14:textId="13C3CEAE" w:rsidR="009C7C00" w:rsidRPr="009C7C00" w:rsidRDefault="009C7C00" w:rsidP="009C7C00">
                      <w:pPr>
                        <w:pStyle w:val="Caption"/>
                        <w:rPr>
                          <w:i w:val="0"/>
                          <w:iCs w:val="0"/>
                          <w:noProof/>
                          <w:sz w:val="36"/>
                          <w:szCs w:val="28"/>
                        </w:rPr>
                      </w:pPr>
                      <w:r w:rsidRPr="009C7C00">
                        <w:rPr>
                          <w:i w:val="0"/>
                          <w:iCs w:val="0"/>
                          <w:sz w:val="22"/>
                          <w:szCs w:val="22"/>
                        </w:rPr>
                        <w:t xml:space="preserve">Figure </w:t>
                      </w:r>
                      <w:r>
                        <w:rPr>
                          <w:i w:val="0"/>
                          <w:iCs w:val="0"/>
                          <w:sz w:val="22"/>
                          <w:szCs w:val="22"/>
                        </w:rPr>
                        <w:t>1</w:t>
                      </w:r>
                      <w:r w:rsidR="00545870">
                        <w:rPr>
                          <w:i w:val="0"/>
                          <w:iCs w:val="0"/>
                          <w:sz w:val="22"/>
                          <w:szCs w:val="22"/>
                        </w:rPr>
                        <w:t>4</w:t>
                      </w:r>
                      <w:r w:rsidRPr="009C7C00">
                        <w:rPr>
                          <w:i w:val="0"/>
                          <w:iCs w:val="0"/>
                          <w:sz w:val="22"/>
                          <w:szCs w:val="22"/>
                        </w:rPr>
                        <w:t>. Time series plots fo</w:t>
                      </w:r>
                      <w:r>
                        <w:rPr>
                          <w:i w:val="0"/>
                          <w:iCs w:val="0"/>
                          <w:sz w:val="22"/>
                          <w:szCs w:val="22"/>
                        </w:rPr>
                        <w:t>r copper</w:t>
                      </w:r>
                      <w:r w:rsidR="006649C0">
                        <w:rPr>
                          <w:i w:val="0"/>
                          <w:iCs w:val="0"/>
                          <w:sz w:val="22"/>
                          <w:szCs w:val="22"/>
                        </w:rPr>
                        <w:t xml:space="preserve"> </w:t>
                      </w:r>
                      <w:r w:rsidRPr="009C7C00">
                        <w:rPr>
                          <w:i w:val="0"/>
                          <w:iCs w:val="0"/>
                          <w:sz w:val="22"/>
                          <w:szCs w:val="22"/>
                        </w:rPr>
                        <w:t>(USD $</w:t>
                      </w:r>
                      <w:r w:rsidR="006649C0">
                        <w:rPr>
                          <w:i w:val="0"/>
                          <w:iCs w:val="0"/>
                          <w:sz w:val="22"/>
                          <w:szCs w:val="22"/>
                        </w:rPr>
                        <w:t xml:space="preserve"> per metric tonne</w:t>
                      </w:r>
                      <w:r w:rsidRPr="009C7C00">
                        <w:rPr>
                          <w:i w:val="0"/>
                          <w:iCs w:val="0"/>
                          <w:sz w:val="22"/>
                          <w:szCs w:val="22"/>
                        </w:rPr>
                        <w:t>) and US manufacturers' sales (USD $, millions) using a 6-month rolling average.</w:t>
                      </w:r>
                    </w:p>
                  </w:txbxContent>
                </v:textbox>
                <w10:wrap type="tight"/>
              </v:shape>
            </w:pict>
          </mc:Fallback>
        </mc:AlternateContent>
      </w:r>
      <w:r w:rsidR="007C3176">
        <w:rPr>
          <w:noProof/>
        </w:rPr>
        <w:drawing>
          <wp:anchor distT="0" distB="0" distL="114300" distR="114300" simplePos="0" relativeHeight="251730944" behindDoc="1" locked="0" layoutInCell="1" allowOverlap="1" wp14:anchorId="35AA447C" wp14:editId="27836EC1">
            <wp:simplePos x="0" y="0"/>
            <wp:positionH relativeFrom="margin">
              <wp:align>right</wp:align>
            </wp:positionH>
            <wp:positionV relativeFrom="paragraph">
              <wp:posOffset>4272860</wp:posOffset>
            </wp:positionV>
            <wp:extent cx="6280176" cy="3600000"/>
            <wp:effectExtent l="0" t="0" r="6350" b="635"/>
            <wp:wrapTight wrapText="bothSides">
              <wp:wrapPolygon edited="0">
                <wp:start x="0" y="0"/>
                <wp:lineTo x="0" y="21490"/>
                <wp:lineTo x="21556" y="21490"/>
                <wp:lineTo x="21556" y="0"/>
                <wp:lineTo x="0" y="0"/>
              </wp:wrapPolygon>
            </wp:wrapTight>
            <wp:docPr id="1974629522" name="Picture 20" descr="A graph showing a number of moving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9522" name="Picture 20" descr="A graph showing a number of moving averag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280176" cy="3600000"/>
                    </a:xfrm>
                    <a:prstGeom prst="rect">
                      <a:avLst/>
                    </a:prstGeom>
                  </pic:spPr>
                </pic:pic>
              </a:graphicData>
            </a:graphic>
            <wp14:sizeRelH relativeFrom="page">
              <wp14:pctWidth>0</wp14:pctWidth>
            </wp14:sizeRelH>
            <wp14:sizeRelV relativeFrom="page">
              <wp14:pctHeight>0</wp14:pctHeight>
            </wp14:sizeRelV>
          </wp:anchor>
        </w:drawing>
      </w:r>
      <w:r w:rsidR="00141FC7">
        <w:rPr>
          <w:noProof/>
        </w:rPr>
        <mc:AlternateContent>
          <mc:Choice Requires="wps">
            <w:drawing>
              <wp:anchor distT="0" distB="0" distL="114300" distR="114300" simplePos="0" relativeHeight="251732992" behindDoc="1" locked="0" layoutInCell="1" allowOverlap="1" wp14:anchorId="7BED2B14" wp14:editId="783CA6F8">
                <wp:simplePos x="0" y="0"/>
                <wp:positionH relativeFrom="column">
                  <wp:posOffset>150495</wp:posOffset>
                </wp:positionH>
                <wp:positionV relativeFrom="paragraph">
                  <wp:posOffset>3656965</wp:posOffset>
                </wp:positionV>
                <wp:extent cx="6007735" cy="635"/>
                <wp:effectExtent l="0" t="0" r="0" b="0"/>
                <wp:wrapTight wrapText="bothSides">
                  <wp:wrapPolygon edited="0">
                    <wp:start x="0" y="0"/>
                    <wp:lineTo x="0" y="21600"/>
                    <wp:lineTo x="21600" y="21600"/>
                    <wp:lineTo x="21600" y="0"/>
                  </wp:wrapPolygon>
                </wp:wrapTight>
                <wp:docPr id="1345295524" name="Text Box 1"/>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682A799D" w14:textId="60EF5056" w:rsidR="00141FC7" w:rsidRPr="00141FC7" w:rsidRDefault="00141FC7" w:rsidP="00141FC7">
                            <w:pPr>
                              <w:pStyle w:val="Caption"/>
                              <w:rPr>
                                <w:i w:val="0"/>
                                <w:iCs w:val="0"/>
                                <w:noProof/>
                                <w:sz w:val="36"/>
                                <w:szCs w:val="28"/>
                              </w:rPr>
                            </w:pPr>
                            <w:r w:rsidRPr="00141FC7">
                              <w:rPr>
                                <w:i w:val="0"/>
                                <w:iCs w:val="0"/>
                                <w:sz w:val="22"/>
                                <w:szCs w:val="22"/>
                              </w:rPr>
                              <w:t xml:space="preserve">Figure </w:t>
                            </w:r>
                            <w:r>
                              <w:rPr>
                                <w:i w:val="0"/>
                                <w:iCs w:val="0"/>
                                <w:sz w:val="22"/>
                                <w:szCs w:val="22"/>
                              </w:rPr>
                              <w:t>1</w:t>
                            </w:r>
                            <w:r w:rsidR="00545870">
                              <w:rPr>
                                <w:i w:val="0"/>
                                <w:iCs w:val="0"/>
                                <w:sz w:val="22"/>
                                <w:szCs w:val="22"/>
                              </w:rPr>
                              <w:t>3</w:t>
                            </w:r>
                            <w:r w:rsidRPr="00141FC7">
                              <w:rPr>
                                <w:i w:val="0"/>
                                <w:iCs w:val="0"/>
                                <w:sz w:val="22"/>
                                <w:szCs w:val="22"/>
                              </w:rPr>
                              <w:t>. Time series plots for</w:t>
                            </w:r>
                            <w:r w:rsidR="00B75C67">
                              <w:rPr>
                                <w:i w:val="0"/>
                                <w:iCs w:val="0"/>
                                <w:sz w:val="22"/>
                                <w:szCs w:val="22"/>
                              </w:rPr>
                              <w:t xml:space="preserve"> LNG</w:t>
                            </w:r>
                            <w:r w:rsidR="00087ECC">
                              <w:rPr>
                                <w:i w:val="0"/>
                                <w:iCs w:val="0"/>
                                <w:sz w:val="22"/>
                                <w:szCs w:val="22"/>
                              </w:rPr>
                              <w:t xml:space="preserve"> </w:t>
                            </w:r>
                            <w:r w:rsidR="009D114E">
                              <w:rPr>
                                <w:i w:val="0"/>
                                <w:iCs w:val="0"/>
                                <w:sz w:val="22"/>
                                <w:szCs w:val="22"/>
                              </w:rPr>
                              <w:t xml:space="preserve">prices </w:t>
                            </w:r>
                            <w:r w:rsidRPr="00141FC7">
                              <w:rPr>
                                <w:i w:val="0"/>
                                <w:iCs w:val="0"/>
                                <w:sz w:val="22"/>
                                <w:szCs w:val="22"/>
                              </w:rPr>
                              <w:t>(USD $</w:t>
                            </w:r>
                            <w:r w:rsidR="006649C0">
                              <w:rPr>
                                <w:i w:val="0"/>
                                <w:iCs w:val="0"/>
                                <w:sz w:val="22"/>
                                <w:szCs w:val="22"/>
                              </w:rPr>
                              <w:t xml:space="preserve"> per </w:t>
                            </w:r>
                            <w:r w:rsidR="00087ECC">
                              <w:rPr>
                                <w:i w:val="0"/>
                                <w:iCs w:val="0"/>
                                <w:sz w:val="22"/>
                                <w:szCs w:val="22"/>
                              </w:rPr>
                              <w:t>million metric British thermal unit</w:t>
                            </w:r>
                            <w:r w:rsidRPr="00141FC7">
                              <w:rPr>
                                <w:i w:val="0"/>
                                <w:iCs w:val="0"/>
                                <w:sz w:val="22"/>
                                <w:szCs w:val="22"/>
                              </w:rPr>
                              <w:t>)</w:t>
                            </w:r>
                            <w:r w:rsidR="00087ECC">
                              <w:rPr>
                                <w:i w:val="0"/>
                                <w:iCs w:val="0"/>
                                <w:sz w:val="22"/>
                                <w:szCs w:val="22"/>
                              </w:rPr>
                              <w:t xml:space="preserve"> </w:t>
                            </w:r>
                            <w:r w:rsidRPr="00141FC7">
                              <w:rPr>
                                <w:i w:val="0"/>
                                <w:iCs w:val="0"/>
                                <w:sz w:val="22"/>
                                <w:szCs w:val="22"/>
                              </w:rPr>
                              <w:t>and US manufacturers' sales (USD $, millions) using a 6-month</w:t>
                            </w:r>
                            <w:r w:rsidR="00AE036A">
                              <w:rPr>
                                <w:i w:val="0"/>
                                <w:iCs w:val="0"/>
                                <w:sz w:val="22"/>
                                <w:szCs w:val="22"/>
                              </w:rPr>
                              <w:t xml:space="preserve"> rolling </w:t>
                            </w:r>
                            <w:r w:rsidRPr="00141FC7">
                              <w:rPr>
                                <w:i w:val="0"/>
                                <w:iCs w:val="0"/>
                                <w:sz w:val="22"/>
                                <w:szCs w:val="22"/>
                              </w:rPr>
                              <w:t>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D2B14" id="_x0000_s1035" type="#_x0000_t202" style="position:absolute;margin-left:11.85pt;margin-top:287.95pt;width:473.05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" stroked="f">
                <v:textbox style="mso-fit-shape-to-text:t" inset="0,0,0,0">
                  <w:txbxContent>
                    <w:p w14:paraId="682A799D" w14:textId="60EF5056" w:rsidR="00141FC7" w:rsidRPr="00141FC7" w:rsidRDefault="00141FC7" w:rsidP="00141FC7">
                      <w:pPr>
                        <w:pStyle w:val="Caption"/>
                        <w:rPr>
                          <w:i w:val="0"/>
                          <w:iCs w:val="0"/>
                          <w:noProof/>
                          <w:sz w:val="36"/>
                          <w:szCs w:val="28"/>
                        </w:rPr>
                      </w:pPr>
                      <w:r w:rsidRPr="00141FC7">
                        <w:rPr>
                          <w:i w:val="0"/>
                          <w:iCs w:val="0"/>
                          <w:sz w:val="22"/>
                          <w:szCs w:val="22"/>
                        </w:rPr>
                        <w:t xml:space="preserve">Figure </w:t>
                      </w:r>
                      <w:r>
                        <w:rPr>
                          <w:i w:val="0"/>
                          <w:iCs w:val="0"/>
                          <w:sz w:val="22"/>
                          <w:szCs w:val="22"/>
                        </w:rPr>
                        <w:t>1</w:t>
                      </w:r>
                      <w:r w:rsidR="00545870">
                        <w:rPr>
                          <w:i w:val="0"/>
                          <w:iCs w:val="0"/>
                          <w:sz w:val="22"/>
                          <w:szCs w:val="22"/>
                        </w:rPr>
                        <w:t>3</w:t>
                      </w:r>
                      <w:r w:rsidRPr="00141FC7">
                        <w:rPr>
                          <w:i w:val="0"/>
                          <w:iCs w:val="0"/>
                          <w:sz w:val="22"/>
                          <w:szCs w:val="22"/>
                        </w:rPr>
                        <w:t>. Time series plots for</w:t>
                      </w:r>
                      <w:r w:rsidR="00B75C67">
                        <w:rPr>
                          <w:i w:val="0"/>
                          <w:iCs w:val="0"/>
                          <w:sz w:val="22"/>
                          <w:szCs w:val="22"/>
                        </w:rPr>
                        <w:t xml:space="preserve"> LNG</w:t>
                      </w:r>
                      <w:r w:rsidR="00087ECC">
                        <w:rPr>
                          <w:i w:val="0"/>
                          <w:iCs w:val="0"/>
                          <w:sz w:val="22"/>
                          <w:szCs w:val="22"/>
                        </w:rPr>
                        <w:t xml:space="preserve"> </w:t>
                      </w:r>
                      <w:r w:rsidR="009D114E">
                        <w:rPr>
                          <w:i w:val="0"/>
                          <w:iCs w:val="0"/>
                          <w:sz w:val="22"/>
                          <w:szCs w:val="22"/>
                        </w:rPr>
                        <w:t xml:space="preserve">prices </w:t>
                      </w:r>
                      <w:r w:rsidRPr="00141FC7">
                        <w:rPr>
                          <w:i w:val="0"/>
                          <w:iCs w:val="0"/>
                          <w:sz w:val="22"/>
                          <w:szCs w:val="22"/>
                        </w:rPr>
                        <w:t>(USD $</w:t>
                      </w:r>
                      <w:r w:rsidR="006649C0">
                        <w:rPr>
                          <w:i w:val="0"/>
                          <w:iCs w:val="0"/>
                          <w:sz w:val="22"/>
                          <w:szCs w:val="22"/>
                        </w:rPr>
                        <w:t xml:space="preserve"> per </w:t>
                      </w:r>
                      <w:r w:rsidR="00087ECC">
                        <w:rPr>
                          <w:i w:val="0"/>
                          <w:iCs w:val="0"/>
                          <w:sz w:val="22"/>
                          <w:szCs w:val="22"/>
                        </w:rPr>
                        <w:t>million metric British thermal unit</w:t>
                      </w:r>
                      <w:r w:rsidRPr="00141FC7">
                        <w:rPr>
                          <w:i w:val="0"/>
                          <w:iCs w:val="0"/>
                          <w:sz w:val="22"/>
                          <w:szCs w:val="22"/>
                        </w:rPr>
                        <w:t>)</w:t>
                      </w:r>
                      <w:r w:rsidR="00087ECC">
                        <w:rPr>
                          <w:i w:val="0"/>
                          <w:iCs w:val="0"/>
                          <w:sz w:val="22"/>
                          <w:szCs w:val="22"/>
                        </w:rPr>
                        <w:t xml:space="preserve"> </w:t>
                      </w:r>
                      <w:r w:rsidRPr="00141FC7">
                        <w:rPr>
                          <w:i w:val="0"/>
                          <w:iCs w:val="0"/>
                          <w:sz w:val="22"/>
                          <w:szCs w:val="22"/>
                        </w:rPr>
                        <w:t>and US manufacturers' sales (USD $, millions) using a 6-month</w:t>
                      </w:r>
                      <w:r w:rsidR="00AE036A">
                        <w:rPr>
                          <w:i w:val="0"/>
                          <w:iCs w:val="0"/>
                          <w:sz w:val="22"/>
                          <w:szCs w:val="22"/>
                        </w:rPr>
                        <w:t xml:space="preserve"> rolling </w:t>
                      </w:r>
                      <w:r w:rsidRPr="00141FC7">
                        <w:rPr>
                          <w:i w:val="0"/>
                          <w:iCs w:val="0"/>
                          <w:sz w:val="22"/>
                          <w:szCs w:val="22"/>
                        </w:rPr>
                        <w:t>average.</w:t>
                      </w:r>
                    </w:p>
                  </w:txbxContent>
                </v:textbox>
                <w10:wrap type="tight"/>
              </v:shape>
            </w:pict>
          </mc:Fallback>
        </mc:AlternateContent>
      </w:r>
      <w:r w:rsidR="007C3176">
        <w:rPr>
          <w:noProof/>
        </w:rPr>
        <w:drawing>
          <wp:anchor distT="0" distB="0" distL="114300" distR="114300" simplePos="0" relativeHeight="251729920" behindDoc="1" locked="0" layoutInCell="1" allowOverlap="1" wp14:anchorId="7E7E7C52" wp14:editId="6B86A561">
            <wp:simplePos x="0" y="0"/>
            <wp:positionH relativeFrom="margin">
              <wp:align>center</wp:align>
            </wp:positionH>
            <wp:positionV relativeFrom="paragraph">
              <wp:posOffset>304</wp:posOffset>
            </wp:positionV>
            <wp:extent cx="6007947" cy="3600000"/>
            <wp:effectExtent l="0" t="0" r="0" b="635"/>
            <wp:wrapTight wrapText="bothSides">
              <wp:wrapPolygon edited="0">
                <wp:start x="0" y="0"/>
                <wp:lineTo x="0" y="21490"/>
                <wp:lineTo x="21506" y="21490"/>
                <wp:lineTo x="21506" y="0"/>
                <wp:lineTo x="0" y="0"/>
              </wp:wrapPolygon>
            </wp:wrapTight>
            <wp:docPr id="526498707" name="Picture 19" descr="A graph showing the average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8707" name="Picture 19" descr="A graph showing the average of the stock marke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007947" cy="3600000"/>
                    </a:xfrm>
                    <a:prstGeom prst="rect">
                      <a:avLst/>
                    </a:prstGeom>
                  </pic:spPr>
                </pic:pic>
              </a:graphicData>
            </a:graphic>
            <wp14:sizeRelH relativeFrom="page">
              <wp14:pctWidth>0</wp14:pctWidth>
            </wp14:sizeRelH>
            <wp14:sizeRelV relativeFrom="page">
              <wp14:pctHeight>0</wp14:pctHeight>
            </wp14:sizeRelV>
          </wp:anchor>
        </w:drawing>
      </w:r>
      <w:r w:rsidR="001D5E17">
        <w:br w:type="page"/>
      </w:r>
    </w:p>
    <w:p w14:paraId="725EF158" w14:textId="4458FA75" w:rsidR="007C3176" w:rsidRDefault="004A1A55" w:rsidP="001236D7">
      <w:pPr>
        <w:spacing w:after="200" w:line="276" w:lineRule="auto"/>
        <w:jc w:val="left"/>
      </w:pPr>
      <w:r>
        <w:rPr>
          <w:noProof/>
        </w:rPr>
        <w:lastRenderedPageBreak/>
        <mc:AlternateContent>
          <mc:Choice Requires="wps">
            <w:drawing>
              <wp:anchor distT="0" distB="0" distL="114300" distR="114300" simplePos="0" relativeHeight="251741184" behindDoc="1" locked="0" layoutInCell="1" allowOverlap="1" wp14:anchorId="3BF6BD2F" wp14:editId="523A583D">
                <wp:simplePos x="0" y="0"/>
                <wp:positionH relativeFrom="column">
                  <wp:posOffset>116205</wp:posOffset>
                </wp:positionH>
                <wp:positionV relativeFrom="paragraph">
                  <wp:posOffset>7800340</wp:posOffset>
                </wp:positionV>
                <wp:extent cx="6070600" cy="635"/>
                <wp:effectExtent l="0" t="0" r="0" b="0"/>
                <wp:wrapTight wrapText="bothSides">
                  <wp:wrapPolygon edited="0">
                    <wp:start x="0" y="0"/>
                    <wp:lineTo x="0" y="21600"/>
                    <wp:lineTo x="21600" y="21600"/>
                    <wp:lineTo x="21600" y="0"/>
                  </wp:wrapPolygon>
                </wp:wrapTight>
                <wp:docPr id="298176473" name="Text Box 1"/>
                <wp:cNvGraphicFramePr/>
                <a:graphic xmlns:a="http://schemas.openxmlformats.org/drawingml/2006/main">
                  <a:graphicData uri="http://schemas.microsoft.com/office/word/2010/wordprocessingShape">
                    <wps:wsp>
                      <wps:cNvSpPr txBox="1"/>
                      <wps:spPr>
                        <a:xfrm>
                          <a:off x="0" y="0"/>
                          <a:ext cx="6070600" cy="635"/>
                        </a:xfrm>
                        <a:prstGeom prst="rect">
                          <a:avLst/>
                        </a:prstGeom>
                        <a:solidFill>
                          <a:prstClr val="white"/>
                        </a:solidFill>
                        <a:ln>
                          <a:noFill/>
                        </a:ln>
                      </wps:spPr>
                      <wps:txbx>
                        <w:txbxContent>
                          <w:p w14:paraId="25F74B37" w14:textId="4D1D8951" w:rsidR="004A1A55" w:rsidRPr="004A1A55" w:rsidRDefault="004A1A55" w:rsidP="004A1A55">
                            <w:pPr>
                              <w:pStyle w:val="Caption"/>
                              <w:rPr>
                                <w:i w:val="0"/>
                                <w:iCs w:val="0"/>
                                <w:noProof/>
                                <w:sz w:val="36"/>
                                <w:szCs w:val="28"/>
                              </w:rPr>
                            </w:pPr>
                            <w:r w:rsidRPr="004A1A55">
                              <w:rPr>
                                <w:i w:val="0"/>
                                <w:iCs w:val="0"/>
                                <w:sz w:val="22"/>
                                <w:szCs w:val="22"/>
                              </w:rPr>
                              <w:t xml:space="preserve">Figure </w:t>
                            </w:r>
                            <w:r>
                              <w:rPr>
                                <w:i w:val="0"/>
                                <w:iCs w:val="0"/>
                                <w:sz w:val="22"/>
                                <w:szCs w:val="22"/>
                              </w:rPr>
                              <w:t>1</w:t>
                            </w:r>
                            <w:r w:rsidR="00545870">
                              <w:rPr>
                                <w:i w:val="0"/>
                                <w:iCs w:val="0"/>
                                <w:sz w:val="22"/>
                                <w:szCs w:val="22"/>
                              </w:rPr>
                              <w:t>6</w:t>
                            </w:r>
                            <w:r w:rsidRPr="004A1A55">
                              <w:rPr>
                                <w:i w:val="0"/>
                                <w:iCs w:val="0"/>
                                <w:sz w:val="22"/>
                                <w:szCs w:val="22"/>
                              </w:rPr>
                              <w:t>. Time series plots fo</w:t>
                            </w:r>
                            <w:r>
                              <w:rPr>
                                <w:i w:val="0"/>
                                <w:iCs w:val="0"/>
                                <w:sz w:val="22"/>
                                <w:szCs w:val="22"/>
                              </w:rPr>
                              <w:t xml:space="preserve">r iron ore </w:t>
                            </w:r>
                            <w:r w:rsidRPr="004A1A55">
                              <w:rPr>
                                <w:i w:val="0"/>
                                <w:iCs w:val="0"/>
                                <w:sz w:val="22"/>
                                <w:szCs w:val="22"/>
                              </w:rPr>
                              <w:t>(USD $ pe</w:t>
                            </w:r>
                            <w:r>
                              <w:rPr>
                                <w:i w:val="0"/>
                                <w:iCs w:val="0"/>
                                <w:sz w:val="22"/>
                                <w:szCs w:val="22"/>
                              </w:rPr>
                              <w:t>r metric tonne</w:t>
                            </w:r>
                            <w:r w:rsidRPr="004A1A55">
                              <w:rPr>
                                <w:i w:val="0"/>
                                <w:iCs w:val="0"/>
                                <w:sz w:val="22"/>
                                <w:szCs w:val="22"/>
                              </w:rPr>
                              <w:t>) and US manufacturers' sales (USD $, millions) using a 6-month rolling 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6BD2F" id="_x0000_s1036" type="#_x0000_t202" style="position:absolute;margin-left:9.15pt;margin-top:614.2pt;width:478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" stroked="f">
                <v:textbox style="mso-fit-shape-to-text:t" inset="0,0,0,0">
                  <w:txbxContent>
                    <w:p w14:paraId="25F74B37" w14:textId="4D1D8951" w:rsidR="004A1A55" w:rsidRPr="004A1A55" w:rsidRDefault="004A1A55" w:rsidP="004A1A55">
                      <w:pPr>
                        <w:pStyle w:val="Caption"/>
                        <w:rPr>
                          <w:i w:val="0"/>
                          <w:iCs w:val="0"/>
                          <w:noProof/>
                          <w:sz w:val="36"/>
                          <w:szCs w:val="28"/>
                        </w:rPr>
                      </w:pPr>
                      <w:r w:rsidRPr="004A1A55">
                        <w:rPr>
                          <w:i w:val="0"/>
                          <w:iCs w:val="0"/>
                          <w:sz w:val="22"/>
                          <w:szCs w:val="22"/>
                        </w:rPr>
                        <w:t xml:space="preserve">Figure </w:t>
                      </w:r>
                      <w:r>
                        <w:rPr>
                          <w:i w:val="0"/>
                          <w:iCs w:val="0"/>
                          <w:sz w:val="22"/>
                          <w:szCs w:val="22"/>
                        </w:rPr>
                        <w:t>1</w:t>
                      </w:r>
                      <w:r w:rsidR="00545870">
                        <w:rPr>
                          <w:i w:val="0"/>
                          <w:iCs w:val="0"/>
                          <w:sz w:val="22"/>
                          <w:szCs w:val="22"/>
                        </w:rPr>
                        <w:t>6</w:t>
                      </w:r>
                      <w:r w:rsidRPr="004A1A55">
                        <w:rPr>
                          <w:i w:val="0"/>
                          <w:iCs w:val="0"/>
                          <w:sz w:val="22"/>
                          <w:szCs w:val="22"/>
                        </w:rPr>
                        <w:t>. Time series plots fo</w:t>
                      </w:r>
                      <w:r>
                        <w:rPr>
                          <w:i w:val="0"/>
                          <w:iCs w:val="0"/>
                          <w:sz w:val="22"/>
                          <w:szCs w:val="22"/>
                        </w:rPr>
                        <w:t xml:space="preserve">r iron ore </w:t>
                      </w:r>
                      <w:r w:rsidRPr="004A1A55">
                        <w:rPr>
                          <w:i w:val="0"/>
                          <w:iCs w:val="0"/>
                          <w:sz w:val="22"/>
                          <w:szCs w:val="22"/>
                        </w:rPr>
                        <w:t>(USD $ pe</w:t>
                      </w:r>
                      <w:r>
                        <w:rPr>
                          <w:i w:val="0"/>
                          <w:iCs w:val="0"/>
                          <w:sz w:val="22"/>
                          <w:szCs w:val="22"/>
                        </w:rPr>
                        <w:t>r metric tonne</w:t>
                      </w:r>
                      <w:r w:rsidRPr="004A1A55">
                        <w:rPr>
                          <w:i w:val="0"/>
                          <w:iCs w:val="0"/>
                          <w:sz w:val="22"/>
                          <w:szCs w:val="22"/>
                        </w:rPr>
                        <w:t>) and US manufacturers' sales (USD $, millions) using a 6-month rolling average.</w:t>
                      </w:r>
                    </w:p>
                  </w:txbxContent>
                </v:textbox>
                <w10:wrap type="tight"/>
              </v:shape>
            </w:pict>
          </mc:Fallback>
        </mc:AlternateContent>
      </w:r>
      <w:r w:rsidR="00C12262">
        <w:rPr>
          <w:noProof/>
        </w:rPr>
        <w:drawing>
          <wp:anchor distT="0" distB="0" distL="114300" distR="114300" simplePos="0" relativeHeight="251737088" behindDoc="1" locked="0" layoutInCell="1" allowOverlap="1" wp14:anchorId="029661A6" wp14:editId="60DD8E55">
            <wp:simplePos x="0" y="0"/>
            <wp:positionH relativeFrom="margin">
              <wp:align>center</wp:align>
            </wp:positionH>
            <wp:positionV relativeFrom="paragraph">
              <wp:posOffset>4143596</wp:posOffset>
            </wp:positionV>
            <wp:extent cx="6071052" cy="3600000"/>
            <wp:effectExtent l="0" t="0" r="6350" b="635"/>
            <wp:wrapTight wrapText="bothSides">
              <wp:wrapPolygon edited="0">
                <wp:start x="0" y="0"/>
                <wp:lineTo x="0" y="21490"/>
                <wp:lineTo x="21555" y="21490"/>
                <wp:lineTo x="21555" y="0"/>
                <wp:lineTo x="0" y="0"/>
              </wp:wrapPolygon>
            </wp:wrapTight>
            <wp:docPr id="898236486" name="Picture 22" descr="A graph showing the average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36486" name="Picture 22" descr="A graph showing the average of the stock marke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071052" cy="3600000"/>
                    </a:xfrm>
                    <a:prstGeom prst="rect">
                      <a:avLst/>
                    </a:prstGeom>
                  </pic:spPr>
                </pic:pic>
              </a:graphicData>
            </a:graphic>
            <wp14:sizeRelH relativeFrom="page">
              <wp14:pctWidth>0</wp14:pctWidth>
            </wp14:sizeRelH>
            <wp14:sizeRelV relativeFrom="page">
              <wp14:pctHeight>0</wp14:pctHeight>
            </wp14:sizeRelV>
          </wp:anchor>
        </w:drawing>
      </w:r>
      <w:r w:rsidR="001B37BB">
        <w:rPr>
          <w:noProof/>
        </w:rPr>
        <mc:AlternateContent>
          <mc:Choice Requires="wps">
            <w:drawing>
              <wp:anchor distT="0" distB="0" distL="114300" distR="114300" simplePos="0" relativeHeight="251739136" behindDoc="1" locked="0" layoutInCell="1" allowOverlap="1" wp14:anchorId="125F136C" wp14:editId="2EAA3184">
                <wp:simplePos x="0" y="0"/>
                <wp:positionH relativeFrom="column">
                  <wp:posOffset>125730</wp:posOffset>
                </wp:positionH>
                <wp:positionV relativeFrom="paragraph">
                  <wp:posOffset>3656965</wp:posOffset>
                </wp:positionV>
                <wp:extent cx="6049645" cy="635"/>
                <wp:effectExtent l="0" t="0" r="0" b="0"/>
                <wp:wrapTight wrapText="bothSides">
                  <wp:wrapPolygon edited="0">
                    <wp:start x="0" y="0"/>
                    <wp:lineTo x="0" y="21600"/>
                    <wp:lineTo x="21600" y="21600"/>
                    <wp:lineTo x="21600" y="0"/>
                  </wp:wrapPolygon>
                </wp:wrapTight>
                <wp:docPr id="1404885282" name="Text Box 1"/>
                <wp:cNvGraphicFramePr/>
                <a:graphic xmlns:a="http://schemas.openxmlformats.org/drawingml/2006/main">
                  <a:graphicData uri="http://schemas.microsoft.com/office/word/2010/wordprocessingShape">
                    <wps:wsp>
                      <wps:cNvSpPr txBox="1"/>
                      <wps:spPr>
                        <a:xfrm>
                          <a:off x="0" y="0"/>
                          <a:ext cx="6049645" cy="635"/>
                        </a:xfrm>
                        <a:prstGeom prst="rect">
                          <a:avLst/>
                        </a:prstGeom>
                        <a:solidFill>
                          <a:prstClr val="white"/>
                        </a:solidFill>
                        <a:ln>
                          <a:noFill/>
                        </a:ln>
                      </wps:spPr>
                      <wps:txbx>
                        <w:txbxContent>
                          <w:p w14:paraId="7217F091" w14:textId="4B657FBF" w:rsidR="001B37BB" w:rsidRPr="001B37BB" w:rsidRDefault="001B37BB" w:rsidP="001B37BB">
                            <w:pPr>
                              <w:pStyle w:val="Caption"/>
                              <w:rPr>
                                <w:i w:val="0"/>
                                <w:iCs w:val="0"/>
                                <w:noProof/>
                                <w:sz w:val="36"/>
                                <w:szCs w:val="28"/>
                              </w:rPr>
                            </w:pPr>
                            <w:r w:rsidRPr="001B37BB">
                              <w:rPr>
                                <w:i w:val="0"/>
                                <w:iCs w:val="0"/>
                                <w:sz w:val="22"/>
                                <w:szCs w:val="22"/>
                              </w:rPr>
                              <w:t xml:space="preserve">Figure </w:t>
                            </w:r>
                            <w:r>
                              <w:rPr>
                                <w:i w:val="0"/>
                                <w:iCs w:val="0"/>
                                <w:sz w:val="22"/>
                                <w:szCs w:val="22"/>
                              </w:rPr>
                              <w:t>1</w:t>
                            </w:r>
                            <w:r w:rsidR="00545870">
                              <w:rPr>
                                <w:i w:val="0"/>
                                <w:iCs w:val="0"/>
                                <w:sz w:val="22"/>
                                <w:szCs w:val="22"/>
                              </w:rPr>
                              <w:t>5</w:t>
                            </w:r>
                            <w:r w:rsidRPr="001B37BB">
                              <w:rPr>
                                <w:i w:val="0"/>
                                <w:iCs w:val="0"/>
                                <w:sz w:val="22"/>
                                <w:szCs w:val="22"/>
                              </w:rPr>
                              <w:t xml:space="preserve">. Time series plots for </w:t>
                            </w:r>
                            <w:r>
                              <w:rPr>
                                <w:i w:val="0"/>
                                <w:iCs w:val="0"/>
                                <w:sz w:val="22"/>
                                <w:szCs w:val="22"/>
                              </w:rPr>
                              <w:t xml:space="preserve">gold </w:t>
                            </w:r>
                            <w:r w:rsidRPr="001B37BB">
                              <w:rPr>
                                <w:i w:val="0"/>
                                <w:iCs w:val="0"/>
                                <w:sz w:val="22"/>
                                <w:szCs w:val="22"/>
                              </w:rPr>
                              <w:t>(USD $ per</w:t>
                            </w:r>
                            <w:r>
                              <w:rPr>
                                <w:i w:val="0"/>
                                <w:iCs w:val="0"/>
                                <w:sz w:val="22"/>
                                <w:szCs w:val="22"/>
                              </w:rPr>
                              <w:t xml:space="preserve"> 100</w:t>
                            </w:r>
                            <w:r w:rsidR="004A1A55">
                              <w:rPr>
                                <w:i w:val="0"/>
                                <w:iCs w:val="0"/>
                                <w:sz w:val="22"/>
                                <w:szCs w:val="22"/>
                              </w:rPr>
                              <w:t>kg</w:t>
                            </w:r>
                            <w:r w:rsidRPr="001B37BB">
                              <w:rPr>
                                <w:i w:val="0"/>
                                <w:iCs w:val="0"/>
                                <w:sz w:val="22"/>
                                <w:szCs w:val="22"/>
                              </w:rPr>
                              <w:t>) and US manufacturers' sales (USD $, millions) using a 6-month rolling average.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F136C" id="_x0000_s1037" type="#_x0000_t202" style="position:absolute;margin-left:9.9pt;margin-top:287.95pt;width:476.35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jzGgIAAEAEAAAOAAAAZHJzL2Uyb0RvYy54bWysU8Fu2zAMvQ/YPwi6L066Nl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" stroked="f">
                <v:textbox style="mso-fit-shape-to-text:t" inset="0,0,0,0">
                  <w:txbxContent>
                    <w:p w14:paraId="7217F091" w14:textId="4B657FBF" w:rsidR="001B37BB" w:rsidRPr="001B37BB" w:rsidRDefault="001B37BB" w:rsidP="001B37BB">
                      <w:pPr>
                        <w:pStyle w:val="Caption"/>
                        <w:rPr>
                          <w:i w:val="0"/>
                          <w:iCs w:val="0"/>
                          <w:noProof/>
                          <w:sz w:val="36"/>
                          <w:szCs w:val="28"/>
                        </w:rPr>
                      </w:pPr>
                      <w:r w:rsidRPr="001B37BB">
                        <w:rPr>
                          <w:i w:val="0"/>
                          <w:iCs w:val="0"/>
                          <w:sz w:val="22"/>
                          <w:szCs w:val="22"/>
                        </w:rPr>
                        <w:t xml:space="preserve">Figure </w:t>
                      </w:r>
                      <w:r>
                        <w:rPr>
                          <w:i w:val="0"/>
                          <w:iCs w:val="0"/>
                          <w:sz w:val="22"/>
                          <w:szCs w:val="22"/>
                        </w:rPr>
                        <w:t>1</w:t>
                      </w:r>
                      <w:r w:rsidR="00545870">
                        <w:rPr>
                          <w:i w:val="0"/>
                          <w:iCs w:val="0"/>
                          <w:sz w:val="22"/>
                          <w:szCs w:val="22"/>
                        </w:rPr>
                        <w:t>5</w:t>
                      </w:r>
                      <w:r w:rsidRPr="001B37BB">
                        <w:rPr>
                          <w:i w:val="0"/>
                          <w:iCs w:val="0"/>
                          <w:sz w:val="22"/>
                          <w:szCs w:val="22"/>
                        </w:rPr>
                        <w:t xml:space="preserve">. Time series plots for </w:t>
                      </w:r>
                      <w:r>
                        <w:rPr>
                          <w:i w:val="0"/>
                          <w:iCs w:val="0"/>
                          <w:sz w:val="22"/>
                          <w:szCs w:val="22"/>
                        </w:rPr>
                        <w:t xml:space="preserve">gold </w:t>
                      </w:r>
                      <w:r w:rsidRPr="001B37BB">
                        <w:rPr>
                          <w:i w:val="0"/>
                          <w:iCs w:val="0"/>
                          <w:sz w:val="22"/>
                          <w:szCs w:val="22"/>
                        </w:rPr>
                        <w:t>(USD $ per</w:t>
                      </w:r>
                      <w:r>
                        <w:rPr>
                          <w:i w:val="0"/>
                          <w:iCs w:val="0"/>
                          <w:sz w:val="22"/>
                          <w:szCs w:val="22"/>
                        </w:rPr>
                        <w:t xml:space="preserve"> 100</w:t>
                      </w:r>
                      <w:r w:rsidR="004A1A55">
                        <w:rPr>
                          <w:i w:val="0"/>
                          <w:iCs w:val="0"/>
                          <w:sz w:val="22"/>
                          <w:szCs w:val="22"/>
                        </w:rPr>
                        <w:t>kg</w:t>
                      </w:r>
                      <w:r w:rsidRPr="001B37BB">
                        <w:rPr>
                          <w:i w:val="0"/>
                          <w:iCs w:val="0"/>
                          <w:sz w:val="22"/>
                          <w:szCs w:val="22"/>
                        </w:rPr>
                        <w:t>) and US manufacturers' sales (USD $, millions) using a 6-month rolling average.</w:t>
                      </w:r>
                    </w:p>
                  </w:txbxContent>
                </v:textbox>
                <w10:wrap type="tight"/>
              </v:shape>
            </w:pict>
          </mc:Fallback>
        </mc:AlternateContent>
      </w:r>
      <w:r w:rsidR="00C12262">
        <w:rPr>
          <w:noProof/>
        </w:rPr>
        <w:drawing>
          <wp:anchor distT="0" distB="0" distL="114300" distR="114300" simplePos="0" relativeHeight="251736064" behindDoc="1" locked="0" layoutInCell="1" allowOverlap="1" wp14:anchorId="5143FC03" wp14:editId="764F7237">
            <wp:simplePos x="0" y="0"/>
            <wp:positionH relativeFrom="margin">
              <wp:align>center</wp:align>
            </wp:positionH>
            <wp:positionV relativeFrom="paragraph">
              <wp:posOffset>138</wp:posOffset>
            </wp:positionV>
            <wp:extent cx="6049891" cy="3600000"/>
            <wp:effectExtent l="0" t="0" r="8255" b="635"/>
            <wp:wrapTight wrapText="bothSides">
              <wp:wrapPolygon edited="0">
                <wp:start x="0" y="0"/>
                <wp:lineTo x="0" y="21490"/>
                <wp:lineTo x="21561" y="21490"/>
                <wp:lineTo x="21561" y="0"/>
                <wp:lineTo x="0" y="0"/>
              </wp:wrapPolygon>
            </wp:wrapTight>
            <wp:docPr id="1610297001" name="Picture 21" descr="A graph showing the averag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97001" name="Picture 21" descr="A graph showing the average of a stock marke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6049891" cy="3600000"/>
                    </a:xfrm>
                    <a:prstGeom prst="rect">
                      <a:avLst/>
                    </a:prstGeom>
                  </pic:spPr>
                </pic:pic>
              </a:graphicData>
            </a:graphic>
            <wp14:sizeRelH relativeFrom="page">
              <wp14:pctWidth>0</wp14:pctWidth>
            </wp14:sizeRelH>
            <wp14:sizeRelV relativeFrom="page">
              <wp14:pctHeight>0</wp14:pctHeight>
            </wp14:sizeRelV>
          </wp:anchor>
        </w:drawing>
      </w:r>
    </w:p>
    <w:p w14:paraId="2903A37A" w14:textId="7CAC0C9C" w:rsidR="00CA2302" w:rsidRDefault="00252993" w:rsidP="00CA2302">
      <w:r>
        <w:lastRenderedPageBreak/>
        <w:t>Since the</w:t>
      </w:r>
      <w:r w:rsidR="00CC0443">
        <w:t xml:space="preserve"> secondary </w:t>
      </w:r>
      <w:r>
        <w:t>objective of this</w:t>
      </w:r>
      <w:r w:rsidR="006C5577">
        <w:t xml:space="preserve"> study</w:t>
      </w:r>
      <w:r w:rsidR="00EA6A13">
        <w:t xml:space="preserve"> was </w:t>
      </w:r>
      <w:r>
        <w:t>to identify</w:t>
      </w:r>
      <w:r w:rsidR="007112D5">
        <w:t xml:space="preserve"> </w:t>
      </w:r>
      <w:r w:rsidR="00877C59">
        <w:t>commodity pairs</w:t>
      </w:r>
      <w:r w:rsidR="007112D5">
        <w:t xml:space="preserve"> </w:t>
      </w:r>
      <w:r w:rsidR="00877C59">
        <w:t xml:space="preserve">that may serve as efficacious indicators </w:t>
      </w:r>
      <w:r w:rsidR="00186790">
        <w:t>for predicting future economic activity in the United States,</w:t>
      </w:r>
      <w:r w:rsidR="007112D5">
        <w:t xml:space="preserve"> a series of scatter plots using </w:t>
      </w:r>
      <w:r w:rsidR="00BA5438">
        <w:t xml:space="preserve">lagged input features </w:t>
      </w:r>
      <w:r w:rsidR="00EA6A13">
        <w:t xml:space="preserve">were generated. These plots </w:t>
      </w:r>
      <w:r w:rsidR="00BA5438">
        <w:t xml:space="preserve">are shown in </w:t>
      </w:r>
      <w:r w:rsidR="00BA5438" w:rsidRPr="00096D76">
        <w:rPr>
          <w:b/>
          <w:bCs/>
        </w:rPr>
        <w:t>Figure</w:t>
      </w:r>
      <w:r w:rsidR="00620435" w:rsidRPr="00096D76">
        <w:rPr>
          <w:b/>
          <w:bCs/>
        </w:rPr>
        <w:t xml:space="preserve"> 1</w:t>
      </w:r>
      <w:r w:rsidR="00FE19B1">
        <w:rPr>
          <w:b/>
          <w:bCs/>
        </w:rPr>
        <w:t>7</w:t>
      </w:r>
      <w:r w:rsidR="00620435" w:rsidRPr="00096D76">
        <w:rPr>
          <w:b/>
          <w:bCs/>
        </w:rPr>
        <w:t>.</w:t>
      </w:r>
      <w:r w:rsidR="00620435">
        <w:t xml:space="preserve"> </w:t>
      </w:r>
      <w:r w:rsidR="00956782">
        <w:t xml:space="preserve">Specifically, the normalised input features are lagged by 1 month </w:t>
      </w:r>
      <w:r w:rsidR="00A1585A">
        <w:t xml:space="preserve">relative to the target variable, US </w:t>
      </w:r>
      <w:r w:rsidR="00FE19B1">
        <w:t>m</w:t>
      </w:r>
      <w:r w:rsidR="00A1585A">
        <w:t xml:space="preserve">anufacturers’ </w:t>
      </w:r>
      <w:r w:rsidR="00FE19B1">
        <w:t>s</w:t>
      </w:r>
      <w:r w:rsidR="00A1585A">
        <w:t>ales. This approach</w:t>
      </w:r>
      <w:r w:rsidR="00586363">
        <w:t xml:space="preserve"> facilitates an exploration of how past changes in commodity prices </w:t>
      </w:r>
      <w:r w:rsidR="003F60E1">
        <w:t>align with</w:t>
      </w:r>
      <w:r w:rsidR="003F780F">
        <w:t xml:space="preserve"> future </w:t>
      </w:r>
      <w:r w:rsidR="003F60E1">
        <w:t>fluctuations in economic activity.</w:t>
      </w:r>
      <w:r w:rsidR="0097049D">
        <w:t xml:space="preserve"> [</w:t>
      </w:r>
      <w:r w:rsidR="007A59A2">
        <w:t>82</w:t>
      </w:r>
      <w:r w:rsidR="0097049D">
        <w:t>]</w:t>
      </w:r>
    </w:p>
    <w:p w14:paraId="78B86757" w14:textId="77777777" w:rsidR="00362C60" w:rsidRDefault="00362C60" w:rsidP="00CA2302"/>
    <w:p w14:paraId="17AD5052" w14:textId="3C1BE660" w:rsidR="004C7AD9" w:rsidRDefault="00362C60" w:rsidP="00362C60">
      <w:r>
        <w:t xml:space="preserve">Visual analysis of these plots suggest that </w:t>
      </w:r>
      <w:r w:rsidR="00C22D9E">
        <w:t xml:space="preserve">commodity prices for </w:t>
      </w:r>
      <w:r>
        <w:t>crude oil, LNG, gold,</w:t>
      </w:r>
      <w:r w:rsidR="00C22D9E">
        <w:t xml:space="preserve"> </w:t>
      </w:r>
      <w:r>
        <w:t>copper</w:t>
      </w:r>
      <w:r w:rsidR="00C22D9E">
        <w:t xml:space="preserve">, and iron ore </w:t>
      </w:r>
      <w:r>
        <w:t xml:space="preserve">are possible candidates for forecasting future changes in US </w:t>
      </w:r>
      <w:r w:rsidR="000C0C95">
        <w:t>m</w:t>
      </w:r>
      <w:r>
        <w:t xml:space="preserve">anufacturers’ </w:t>
      </w:r>
      <w:r w:rsidR="000C0C95">
        <w:t>s</w:t>
      </w:r>
      <w:r>
        <w:t>ales and, by extension, economic output.</w:t>
      </w:r>
      <w:r w:rsidR="004C7AD9">
        <w:t xml:space="preserve"> Before any definitive conclusions can be</w:t>
      </w:r>
      <w:r w:rsidR="00BA1FE5">
        <w:t xml:space="preserve"> drawn, further analysis is required.</w:t>
      </w:r>
      <w:r w:rsidR="0097049D">
        <w:t xml:space="preserve"> [4</w:t>
      </w:r>
      <w:r w:rsidR="00723A1E">
        <w:t>5</w:t>
      </w:r>
      <w:r w:rsidR="0097049D">
        <w:t>]</w:t>
      </w:r>
    </w:p>
    <w:p w14:paraId="444463C3" w14:textId="2CAEF39A" w:rsidR="008F20F5" w:rsidRDefault="00281C9E" w:rsidP="004C7AD9">
      <w:pPr>
        <w:spacing w:after="200" w:line="276" w:lineRule="auto"/>
        <w:jc w:val="left"/>
      </w:pPr>
      <w:r>
        <w:rPr>
          <w:noProof/>
        </w:rPr>
        <w:drawing>
          <wp:anchor distT="0" distB="0" distL="114300" distR="114300" simplePos="0" relativeHeight="251742208" behindDoc="1" locked="0" layoutInCell="1" allowOverlap="1" wp14:anchorId="71FA96F9" wp14:editId="2357FA59">
            <wp:simplePos x="0" y="0"/>
            <wp:positionH relativeFrom="margin">
              <wp:align>right</wp:align>
            </wp:positionH>
            <wp:positionV relativeFrom="paragraph">
              <wp:posOffset>604161</wp:posOffset>
            </wp:positionV>
            <wp:extent cx="6309360" cy="2552065"/>
            <wp:effectExtent l="0" t="0" r="0" b="635"/>
            <wp:wrapTight wrapText="bothSides">
              <wp:wrapPolygon edited="0">
                <wp:start x="0" y="0"/>
                <wp:lineTo x="0" y="21444"/>
                <wp:lineTo x="21522" y="21444"/>
                <wp:lineTo x="21522" y="0"/>
                <wp:lineTo x="0" y="0"/>
              </wp:wrapPolygon>
            </wp:wrapTight>
            <wp:docPr id="8402096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9652" name="Picture 25"/>
                    <pic:cNvPicPr/>
                  </pic:nvPicPr>
                  <pic:blipFill>
                    <a:blip r:embed="rId46">
                      <a:extLst>
                        <a:ext uri="{28A0092B-C50C-407E-A947-70E740481C1C}">
                          <a14:useLocalDpi xmlns:a14="http://schemas.microsoft.com/office/drawing/2010/main" val="0"/>
                        </a:ext>
                      </a:extLst>
                    </a:blip>
                    <a:stretch>
                      <a:fillRect/>
                    </a:stretch>
                  </pic:blipFill>
                  <pic:spPr>
                    <a:xfrm>
                      <a:off x="0" y="0"/>
                      <a:ext cx="6309360" cy="2552065"/>
                    </a:xfrm>
                    <a:prstGeom prst="rect">
                      <a:avLst/>
                    </a:prstGeom>
                  </pic:spPr>
                </pic:pic>
              </a:graphicData>
            </a:graphic>
            <wp14:sizeRelH relativeFrom="page">
              <wp14:pctWidth>0</wp14:pctWidth>
            </wp14:sizeRelH>
            <wp14:sizeRelV relativeFrom="page">
              <wp14:pctHeight>0</wp14:pctHeight>
            </wp14:sizeRelV>
          </wp:anchor>
        </w:drawing>
      </w:r>
      <w:r w:rsidR="004C7AD9">
        <w:br w:type="page"/>
      </w:r>
    </w:p>
    <w:p w14:paraId="5E4E414B" w14:textId="187F0921" w:rsidR="00EE3CEE" w:rsidRDefault="00281C9E" w:rsidP="00440CAC">
      <w:r>
        <w:rPr>
          <w:noProof/>
        </w:rPr>
        <w:lastRenderedPageBreak/>
        <mc:AlternateContent>
          <mc:Choice Requires="wps">
            <w:drawing>
              <wp:anchor distT="0" distB="0" distL="114300" distR="114300" simplePos="0" relativeHeight="251746304" behindDoc="1" locked="0" layoutInCell="1" allowOverlap="1" wp14:anchorId="3B47BB90" wp14:editId="0C76B089">
                <wp:simplePos x="0" y="0"/>
                <wp:positionH relativeFrom="margin">
                  <wp:align>right</wp:align>
                </wp:positionH>
                <wp:positionV relativeFrom="paragraph">
                  <wp:posOffset>7273180</wp:posOffset>
                </wp:positionV>
                <wp:extent cx="6309360" cy="635"/>
                <wp:effectExtent l="0" t="0" r="0" b="0"/>
                <wp:wrapTight wrapText="bothSides">
                  <wp:wrapPolygon edited="0">
                    <wp:start x="0" y="0"/>
                    <wp:lineTo x="0" y="20424"/>
                    <wp:lineTo x="21522" y="20424"/>
                    <wp:lineTo x="21522" y="0"/>
                    <wp:lineTo x="0" y="0"/>
                  </wp:wrapPolygon>
                </wp:wrapTight>
                <wp:docPr id="1722522642"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2E965ECB" w14:textId="432D913D" w:rsidR="00365EEB" w:rsidRPr="00365EEB" w:rsidRDefault="00365EEB" w:rsidP="00365EEB">
                            <w:pPr>
                              <w:pStyle w:val="Caption"/>
                              <w:rPr>
                                <w:i w:val="0"/>
                                <w:iCs w:val="0"/>
                                <w:noProof/>
                                <w:sz w:val="36"/>
                                <w:szCs w:val="28"/>
                              </w:rPr>
                            </w:pPr>
                            <w:r w:rsidRPr="00365EEB">
                              <w:rPr>
                                <w:i w:val="0"/>
                                <w:iCs w:val="0"/>
                                <w:sz w:val="22"/>
                                <w:szCs w:val="22"/>
                              </w:rPr>
                              <w:t xml:space="preserve">Figure </w:t>
                            </w:r>
                            <w:r>
                              <w:rPr>
                                <w:i w:val="0"/>
                                <w:iCs w:val="0"/>
                                <w:sz w:val="22"/>
                                <w:szCs w:val="22"/>
                              </w:rPr>
                              <w:t>1</w:t>
                            </w:r>
                            <w:r w:rsidR="00FE19B1">
                              <w:rPr>
                                <w:i w:val="0"/>
                                <w:iCs w:val="0"/>
                                <w:sz w:val="22"/>
                                <w:szCs w:val="22"/>
                              </w:rPr>
                              <w:t>7</w:t>
                            </w:r>
                            <w:r w:rsidRPr="00365EEB">
                              <w:rPr>
                                <w:i w:val="0"/>
                                <w:iCs w:val="0"/>
                                <w:sz w:val="22"/>
                                <w:szCs w:val="22"/>
                              </w:rPr>
                              <w:t>. A series of scatter plots showing the relationship</w:t>
                            </w:r>
                            <w:r w:rsidR="00B96AA5">
                              <w:rPr>
                                <w:i w:val="0"/>
                                <w:iCs w:val="0"/>
                                <w:sz w:val="22"/>
                                <w:szCs w:val="22"/>
                              </w:rPr>
                              <w:t xml:space="preserve">s </w:t>
                            </w:r>
                            <w:r w:rsidRPr="00365EEB">
                              <w:rPr>
                                <w:i w:val="0"/>
                                <w:iCs w:val="0"/>
                                <w:sz w:val="22"/>
                                <w:szCs w:val="22"/>
                              </w:rPr>
                              <w:t>between</w:t>
                            </w:r>
                            <w:r>
                              <w:rPr>
                                <w:i w:val="0"/>
                                <w:iCs w:val="0"/>
                                <w:sz w:val="22"/>
                                <w:szCs w:val="22"/>
                              </w:rPr>
                              <w:t xml:space="preserve"> normalised </w:t>
                            </w:r>
                            <w:r w:rsidRPr="00365EEB">
                              <w:rPr>
                                <w:i w:val="0"/>
                                <w:iCs w:val="0"/>
                                <w:sz w:val="22"/>
                                <w:szCs w:val="22"/>
                              </w:rPr>
                              <w:t>input features</w:t>
                            </w:r>
                            <w:r>
                              <w:rPr>
                                <w:i w:val="0"/>
                                <w:iCs w:val="0"/>
                                <w:sz w:val="22"/>
                                <w:szCs w:val="22"/>
                              </w:rPr>
                              <w:t xml:space="preserve"> lagged by 1 month </w:t>
                            </w:r>
                            <w:r w:rsidRPr="00365EEB">
                              <w:rPr>
                                <w:i w:val="0"/>
                                <w:iCs w:val="0"/>
                                <w:sz w:val="22"/>
                                <w:szCs w:val="22"/>
                              </w:rPr>
                              <w:t xml:space="preserve">and </w:t>
                            </w:r>
                            <w:r w:rsidR="00E82D35">
                              <w:rPr>
                                <w:i w:val="0"/>
                                <w:iCs w:val="0"/>
                                <w:sz w:val="22"/>
                                <w:szCs w:val="22"/>
                              </w:rPr>
                              <w:t xml:space="preserve">the target variable, </w:t>
                            </w:r>
                            <w:r w:rsidRPr="00365EEB">
                              <w:rPr>
                                <w:i w:val="0"/>
                                <w:iCs w:val="0"/>
                                <w:sz w:val="22"/>
                                <w:szCs w:val="22"/>
                              </w:rPr>
                              <w:t xml:space="preserve">US </w:t>
                            </w:r>
                            <w:r w:rsidR="00DD7841">
                              <w:rPr>
                                <w:i w:val="0"/>
                                <w:iCs w:val="0"/>
                                <w:sz w:val="22"/>
                                <w:szCs w:val="22"/>
                              </w:rPr>
                              <w:t>m</w:t>
                            </w:r>
                            <w:r w:rsidRPr="00365EEB">
                              <w:rPr>
                                <w:i w:val="0"/>
                                <w:iCs w:val="0"/>
                                <w:sz w:val="22"/>
                                <w:szCs w:val="22"/>
                              </w:rPr>
                              <w:t xml:space="preserve">anufacturers' </w:t>
                            </w:r>
                            <w:r w:rsidR="00DD7841">
                              <w:rPr>
                                <w:i w:val="0"/>
                                <w:iCs w:val="0"/>
                                <w:sz w:val="22"/>
                                <w:szCs w:val="22"/>
                              </w:rPr>
                              <w:t>s</w:t>
                            </w:r>
                            <w:r w:rsidRPr="00365EEB">
                              <w:rPr>
                                <w:i w:val="0"/>
                                <w:iCs w:val="0"/>
                                <w:sz w:val="22"/>
                                <w:szCs w:val="22"/>
                              </w:rPr>
                              <w:t>ales</w:t>
                            </w:r>
                            <w:r w:rsidR="00AB7588">
                              <w:rPr>
                                <w:i w:val="0"/>
                                <w:iCs w:val="0"/>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7BB90" id="_x0000_s1038" type="#_x0000_t202" style="position:absolute;left:0;text-align:left;margin-left:445.6pt;margin-top:572.7pt;width:496.8pt;height:.05pt;z-index:-251570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" stroked="f">
                <v:textbox style="mso-fit-shape-to-text:t" inset="0,0,0,0">
                  <w:txbxContent>
                    <w:p w14:paraId="2E965ECB" w14:textId="432D913D" w:rsidR="00365EEB" w:rsidRPr="00365EEB" w:rsidRDefault="00365EEB" w:rsidP="00365EEB">
                      <w:pPr>
                        <w:pStyle w:val="Caption"/>
                        <w:rPr>
                          <w:i w:val="0"/>
                          <w:iCs w:val="0"/>
                          <w:noProof/>
                          <w:sz w:val="36"/>
                          <w:szCs w:val="28"/>
                        </w:rPr>
                      </w:pPr>
                      <w:r w:rsidRPr="00365EEB">
                        <w:rPr>
                          <w:i w:val="0"/>
                          <w:iCs w:val="0"/>
                          <w:sz w:val="22"/>
                          <w:szCs w:val="22"/>
                        </w:rPr>
                        <w:t xml:space="preserve">Figure </w:t>
                      </w:r>
                      <w:r>
                        <w:rPr>
                          <w:i w:val="0"/>
                          <w:iCs w:val="0"/>
                          <w:sz w:val="22"/>
                          <w:szCs w:val="22"/>
                        </w:rPr>
                        <w:t>1</w:t>
                      </w:r>
                      <w:r w:rsidR="00FE19B1">
                        <w:rPr>
                          <w:i w:val="0"/>
                          <w:iCs w:val="0"/>
                          <w:sz w:val="22"/>
                          <w:szCs w:val="22"/>
                        </w:rPr>
                        <w:t>7</w:t>
                      </w:r>
                      <w:r w:rsidRPr="00365EEB">
                        <w:rPr>
                          <w:i w:val="0"/>
                          <w:iCs w:val="0"/>
                          <w:sz w:val="22"/>
                          <w:szCs w:val="22"/>
                        </w:rPr>
                        <w:t>. A series of scatter plots showing the relationship</w:t>
                      </w:r>
                      <w:r w:rsidR="00B96AA5">
                        <w:rPr>
                          <w:i w:val="0"/>
                          <w:iCs w:val="0"/>
                          <w:sz w:val="22"/>
                          <w:szCs w:val="22"/>
                        </w:rPr>
                        <w:t xml:space="preserve">s </w:t>
                      </w:r>
                      <w:r w:rsidRPr="00365EEB">
                        <w:rPr>
                          <w:i w:val="0"/>
                          <w:iCs w:val="0"/>
                          <w:sz w:val="22"/>
                          <w:szCs w:val="22"/>
                        </w:rPr>
                        <w:t>between</w:t>
                      </w:r>
                      <w:r>
                        <w:rPr>
                          <w:i w:val="0"/>
                          <w:iCs w:val="0"/>
                          <w:sz w:val="22"/>
                          <w:szCs w:val="22"/>
                        </w:rPr>
                        <w:t xml:space="preserve"> normalised </w:t>
                      </w:r>
                      <w:r w:rsidRPr="00365EEB">
                        <w:rPr>
                          <w:i w:val="0"/>
                          <w:iCs w:val="0"/>
                          <w:sz w:val="22"/>
                          <w:szCs w:val="22"/>
                        </w:rPr>
                        <w:t>input features</w:t>
                      </w:r>
                      <w:r>
                        <w:rPr>
                          <w:i w:val="0"/>
                          <w:iCs w:val="0"/>
                          <w:sz w:val="22"/>
                          <w:szCs w:val="22"/>
                        </w:rPr>
                        <w:t xml:space="preserve"> lagged by 1 month </w:t>
                      </w:r>
                      <w:r w:rsidRPr="00365EEB">
                        <w:rPr>
                          <w:i w:val="0"/>
                          <w:iCs w:val="0"/>
                          <w:sz w:val="22"/>
                          <w:szCs w:val="22"/>
                        </w:rPr>
                        <w:t xml:space="preserve">and </w:t>
                      </w:r>
                      <w:r w:rsidR="00E82D35">
                        <w:rPr>
                          <w:i w:val="0"/>
                          <w:iCs w:val="0"/>
                          <w:sz w:val="22"/>
                          <w:szCs w:val="22"/>
                        </w:rPr>
                        <w:t xml:space="preserve">the target variable, </w:t>
                      </w:r>
                      <w:r w:rsidRPr="00365EEB">
                        <w:rPr>
                          <w:i w:val="0"/>
                          <w:iCs w:val="0"/>
                          <w:sz w:val="22"/>
                          <w:szCs w:val="22"/>
                        </w:rPr>
                        <w:t xml:space="preserve">US </w:t>
                      </w:r>
                      <w:r w:rsidR="00DD7841">
                        <w:rPr>
                          <w:i w:val="0"/>
                          <w:iCs w:val="0"/>
                          <w:sz w:val="22"/>
                          <w:szCs w:val="22"/>
                        </w:rPr>
                        <w:t>m</w:t>
                      </w:r>
                      <w:r w:rsidRPr="00365EEB">
                        <w:rPr>
                          <w:i w:val="0"/>
                          <w:iCs w:val="0"/>
                          <w:sz w:val="22"/>
                          <w:szCs w:val="22"/>
                        </w:rPr>
                        <w:t xml:space="preserve">anufacturers' </w:t>
                      </w:r>
                      <w:r w:rsidR="00DD7841">
                        <w:rPr>
                          <w:i w:val="0"/>
                          <w:iCs w:val="0"/>
                          <w:sz w:val="22"/>
                          <w:szCs w:val="22"/>
                        </w:rPr>
                        <w:t>s</w:t>
                      </w:r>
                      <w:r w:rsidRPr="00365EEB">
                        <w:rPr>
                          <w:i w:val="0"/>
                          <w:iCs w:val="0"/>
                          <w:sz w:val="22"/>
                          <w:szCs w:val="22"/>
                        </w:rPr>
                        <w:t>ales</w:t>
                      </w:r>
                      <w:r w:rsidR="00AB7588">
                        <w:rPr>
                          <w:i w:val="0"/>
                          <w:iCs w:val="0"/>
                          <w:sz w:val="22"/>
                          <w:szCs w:val="22"/>
                        </w:rPr>
                        <w:t>.</w:t>
                      </w:r>
                    </w:p>
                  </w:txbxContent>
                </v:textbox>
                <w10:wrap type="tight" anchorx="margin"/>
              </v:shape>
            </w:pict>
          </mc:Fallback>
        </mc:AlternateContent>
      </w:r>
      <w:r>
        <w:rPr>
          <w:noProof/>
        </w:rPr>
        <w:drawing>
          <wp:anchor distT="0" distB="0" distL="114300" distR="114300" simplePos="0" relativeHeight="251744256" behindDoc="1" locked="0" layoutInCell="1" allowOverlap="1" wp14:anchorId="6E5C2297" wp14:editId="012BE82D">
            <wp:simplePos x="0" y="0"/>
            <wp:positionH relativeFrom="margin">
              <wp:align>right</wp:align>
            </wp:positionH>
            <wp:positionV relativeFrom="paragraph">
              <wp:posOffset>4889141</wp:posOffset>
            </wp:positionV>
            <wp:extent cx="6309360" cy="2204085"/>
            <wp:effectExtent l="0" t="0" r="0" b="5715"/>
            <wp:wrapTight wrapText="bothSides">
              <wp:wrapPolygon edited="0">
                <wp:start x="0" y="0"/>
                <wp:lineTo x="0" y="21469"/>
                <wp:lineTo x="21522" y="21469"/>
                <wp:lineTo x="21522" y="0"/>
                <wp:lineTo x="0" y="0"/>
              </wp:wrapPolygon>
            </wp:wrapTight>
            <wp:docPr id="2079280762" name="Picture 27" descr="A graph of different types of cop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80762" name="Picture 27" descr="A graph of different types of copp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309360" cy="22040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2688" behindDoc="1" locked="0" layoutInCell="1" allowOverlap="1" wp14:anchorId="0271371A" wp14:editId="5803D504">
            <wp:simplePos x="0" y="0"/>
            <wp:positionH relativeFrom="margin">
              <wp:align>right</wp:align>
            </wp:positionH>
            <wp:positionV relativeFrom="paragraph">
              <wp:posOffset>246490</wp:posOffset>
            </wp:positionV>
            <wp:extent cx="6309360" cy="4333875"/>
            <wp:effectExtent l="0" t="0" r="0" b="9525"/>
            <wp:wrapTight wrapText="bothSides">
              <wp:wrapPolygon edited="0">
                <wp:start x="0" y="0"/>
                <wp:lineTo x="0" y="21553"/>
                <wp:lineTo x="21522" y="21553"/>
                <wp:lineTo x="21522" y="0"/>
                <wp:lineTo x="0" y="0"/>
              </wp:wrapPolygon>
            </wp:wrapTight>
            <wp:docPr id="1091546277" name="Picture 26" descr="A graph of different types of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6277" name="Picture 26" descr="A graph of different types of pric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309360" cy="4333875"/>
                    </a:xfrm>
                    <a:prstGeom prst="rect">
                      <a:avLst/>
                    </a:prstGeom>
                  </pic:spPr>
                </pic:pic>
              </a:graphicData>
            </a:graphic>
            <wp14:sizeRelH relativeFrom="page">
              <wp14:pctWidth>0</wp14:pctWidth>
            </wp14:sizeRelH>
            <wp14:sizeRelV relativeFrom="page">
              <wp14:pctHeight>0</wp14:pctHeight>
            </wp14:sizeRelV>
          </wp:anchor>
        </w:drawing>
      </w:r>
    </w:p>
    <w:p w14:paraId="531BCA6B" w14:textId="010ADAF8" w:rsidR="003B7D36" w:rsidRDefault="003B7D36">
      <w:pPr>
        <w:spacing w:after="200" w:line="276" w:lineRule="auto"/>
        <w:jc w:val="left"/>
      </w:pPr>
      <w:r>
        <w:br w:type="page"/>
      </w:r>
    </w:p>
    <w:p w14:paraId="47A7FD57" w14:textId="38FA9FC0" w:rsidR="00620435" w:rsidRDefault="00F41F5E" w:rsidP="005625D3">
      <w:r>
        <w:lastRenderedPageBreak/>
        <w:t xml:space="preserve">To this end, </w:t>
      </w:r>
      <w:r w:rsidR="00AB5FCD">
        <w:t>a correlation matrix and associated heatmap</w:t>
      </w:r>
      <w:r w:rsidR="005307B3">
        <w:t xml:space="preserve"> was </w:t>
      </w:r>
      <w:r w:rsidR="00D55208">
        <w:t xml:space="preserve">created to demonstrate the strength and direction of the relationships between the lagged input features and the target variable, “Manu Sales (USD, millions)”. </w:t>
      </w:r>
      <w:r w:rsidR="00C97EFF">
        <w:t xml:space="preserve">This correlation matrix is shown in </w:t>
      </w:r>
      <w:r w:rsidR="00C97EFF" w:rsidRPr="001E0417">
        <w:rPr>
          <w:b/>
          <w:bCs/>
        </w:rPr>
        <w:t xml:space="preserve">Figure </w:t>
      </w:r>
      <w:r w:rsidR="0031507C">
        <w:rPr>
          <w:b/>
          <w:bCs/>
        </w:rPr>
        <w:t>18</w:t>
      </w:r>
      <w:r w:rsidR="00C97EFF" w:rsidRPr="001E0417">
        <w:rPr>
          <w:b/>
          <w:bCs/>
        </w:rPr>
        <w:t>.</w:t>
      </w:r>
      <w:r w:rsidR="00C97EFF">
        <w:t xml:space="preserve"> </w:t>
      </w:r>
      <w:r w:rsidR="009270FB">
        <w:t xml:space="preserve">Visual analysis of this figure </w:t>
      </w:r>
      <w:r w:rsidR="007F63E2">
        <w:t xml:space="preserve">suggests that the lagged prices of copper and gold </w:t>
      </w:r>
      <w:r w:rsidR="00FA1421">
        <w:t xml:space="preserve">demonstrate strong positive correlations, with scores of 0.86 and 0.86, respectively. </w:t>
      </w:r>
      <w:r w:rsidR="002D4617">
        <w:t xml:space="preserve">These observations suggest that these commodities </w:t>
      </w:r>
      <w:r w:rsidR="007F63E2">
        <w:t xml:space="preserve">may serve as </w:t>
      </w:r>
      <w:r w:rsidR="002D4617">
        <w:t>po</w:t>
      </w:r>
      <w:r w:rsidR="00292E2A">
        <w:t xml:space="preserve">tential </w:t>
      </w:r>
      <w:r w:rsidR="00095602">
        <w:t>signals to forecast future changes in economic output</w:t>
      </w:r>
      <w:r w:rsidR="001C3D6E">
        <w:t>.</w:t>
      </w:r>
      <w:r w:rsidR="0097049D">
        <w:t xml:space="preserve"> [84]</w:t>
      </w:r>
    </w:p>
    <w:p w14:paraId="14CC2618" w14:textId="43D7E5D1" w:rsidR="004C2F02" w:rsidRDefault="004C2F02" w:rsidP="00440CAC"/>
    <w:p w14:paraId="277077D9" w14:textId="77777777" w:rsidR="00B2011A" w:rsidRDefault="004C2F02" w:rsidP="00B2011A">
      <w:pPr>
        <w:keepNext/>
      </w:pPr>
      <w:r>
        <w:rPr>
          <w:noProof/>
        </w:rPr>
        <w:drawing>
          <wp:inline distT="0" distB="0" distL="0" distR="0" wp14:anchorId="0069C440" wp14:editId="42FF7F50">
            <wp:extent cx="6309360" cy="2130425"/>
            <wp:effectExtent l="0" t="0" r="0" b="3175"/>
            <wp:docPr id="572059442" name="Picture 2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9442" name="Picture 28" descr="A close-up of a graph&#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309360" cy="2130425"/>
                    </a:xfrm>
                    <a:prstGeom prst="rect">
                      <a:avLst/>
                    </a:prstGeom>
                  </pic:spPr>
                </pic:pic>
              </a:graphicData>
            </a:graphic>
          </wp:inline>
        </w:drawing>
      </w:r>
    </w:p>
    <w:p w14:paraId="6397AC42" w14:textId="5F9167CA" w:rsidR="000D5C52" w:rsidRPr="00B2011A" w:rsidRDefault="00B2011A" w:rsidP="00B2011A">
      <w:pPr>
        <w:pStyle w:val="Caption"/>
        <w:rPr>
          <w:i w:val="0"/>
          <w:iCs w:val="0"/>
          <w:sz w:val="22"/>
          <w:szCs w:val="22"/>
        </w:rPr>
      </w:pPr>
      <w:r w:rsidRPr="00B2011A">
        <w:rPr>
          <w:i w:val="0"/>
          <w:iCs w:val="0"/>
          <w:sz w:val="22"/>
          <w:szCs w:val="22"/>
        </w:rPr>
        <w:t xml:space="preserve">Figure </w:t>
      </w:r>
      <w:r w:rsidR="0031507C">
        <w:rPr>
          <w:i w:val="0"/>
          <w:iCs w:val="0"/>
          <w:sz w:val="22"/>
          <w:szCs w:val="22"/>
        </w:rPr>
        <w:t>18</w:t>
      </w:r>
      <w:r w:rsidRPr="00B2011A">
        <w:rPr>
          <w:i w:val="0"/>
          <w:iCs w:val="0"/>
          <w:sz w:val="22"/>
          <w:szCs w:val="22"/>
        </w:rPr>
        <w:t xml:space="preserve">. A correlation matrix and associated heatmap showing the strength and direction of the relationships between </w:t>
      </w:r>
      <w:r>
        <w:rPr>
          <w:i w:val="0"/>
          <w:iCs w:val="0"/>
          <w:sz w:val="22"/>
          <w:szCs w:val="22"/>
        </w:rPr>
        <w:t xml:space="preserve">normalised </w:t>
      </w:r>
      <w:r w:rsidRPr="00B2011A">
        <w:rPr>
          <w:i w:val="0"/>
          <w:iCs w:val="0"/>
          <w:sz w:val="22"/>
          <w:szCs w:val="22"/>
        </w:rPr>
        <w:t>input</w:t>
      </w:r>
      <w:r w:rsidR="00FC2C9D">
        <w:rPr>
          <w:i w:val="0"/>
          <w:iCs w:val="0"/>
          <w:sz w:val="22"/>
          <w:szCs w:val="22"/>
        </w:rPr>
        <w:t xml:space="preserve"> features </w:t>
      </w:r>
      <w:r w:rsidRPr="00B2011A">
        <w:rPr>
          <w:i w:val="0"/>
          <w:iCs w:val="0"/>
          <w:sz w:val="22"/>
          <w:szCs w:val="22"/>
        </w:rPr>
        <w:t xml:space="preserve">lagged by 1 month and the target variable, US </w:t>
      </w:r>
      <w:r w:rsidR="00F902ED">
        <w:rPr>
          <w:i w:val="0"/>
          <w:iCs w:val="0"/>
          <w:sz w:val="22"/>
          <w:szCs w:val="22"/>
        </w:rPr>
        <w:t>m</w:t>
      </w:r>
      <w:r w:rsidRPr="00B2011A">
        <w:rPr>
          <w:i w:val="0"/>
          <w:iCs w:val="0"/>
          <w:sz w:val="22"/>
          <w:szCs w:val="22"/>
        </w:rPr>
        <w:t xml:space="preserve">anufacturers' </w:t>
      </w:r>
      <w:r w:rsidR="00F902ED">
        <w:rPr>
          <w:i w:val="0"/>
          <w:iCs w:val="0"/>
          <w:sz w:val="22"/>
          <w:szCs w:val="22"/>
        </w:rPr>
        <w:t>s</w:t>
      </w:r>
      <w:r w:rsidRPr="00B2011A">
        <w:rPr>
          <w:i w:val="0"/>
          <w:iCs w:val="0"/>
          <w:sz w:val="22"/>
          <w:szCs w:val="22"/>
        </w:rPr>
        <w:t>ales.</w:t>
      </w:r>
    </w:p>
    <w:p w14:paraId="7AA9E4C6" w14:textId="77777777" w:rsidR="00FD4DA0" w:rsidRDefault="00FD4DA0" w:rsidP="00440CAC"/>
    <w:p w14:paraId="689B3910" w14:textId="05EDDD29" w:rsidR="00A43E8A" w:rsidRDefault="000813E0" w:rsidP="00440CAC">
      <w:r>
        <w:t xml:space="preserve">In contrast, the correlation </w:t>
      </w:r>
      <w:r w:rsidR="005625D3">
        <w:t>scores for US credit card rates,</w:t>
      </w:r>
      <w:r w:rsidR="00584619">
        <w:t xml:space="preserve"> % </w:t>
      </w:r>
      <w:r w:rsidR="00EC1B0F">
        <w:t>change in CPI, and LNG are 0</w:t>
      </w:r>
      <w:r w:rsidR="00E735C6">
        <w:t>.10, 0.68, and 0.16, respectively. Since these lagged features do not contribute any meaningful insights to</w:t>
      </w:r>
      <w:r w:rsidR="00DA1C2F">
        <w:t xml:space="preserve"> fluctuations in</w:t>
      </w:r>
      <w:r w:rsidR="007511AC">
        <w:t xml:space="preserve"> the target variable</w:t>
      </w:r>
      <w:r w:rsidR="00DA1C2F">
        <w:t xml:space="preserve">, </w:t>
      </w:r>
      <w:r w:rsidR="000E5976">
        <w:t>these feature</w:t>
      </w:r>
      <w:r w:rsidR="00553C38">
        <w:t xml:space="preserve">s were </w:t>
      </w:r>
      <w:r w:rsidR="000E5976">
        <w:t>excluded from subsequent analysis and modelling</w:t>
      </w:r>
      <w:r w:rsidR="00961265">
        <w:t xml:space="preserve"> (</w:t>
      </w:r>
      <w:r w:rsidR="00BD2284" w:rsidRPr="00BD2284">
        <w:t>Blessie</w:t>
      </w:r>
      <w:r w:rsidR="00BD2284">
        <w:t xml:space="preserve"> and </w:t>
      </w:r>
      <w:r w:rsidR="00BD2284" w:rsidRPr="00BD2284">
        <w:t>Karthikeyan</w:t>
      </w:r>
      <w:r w:rsidR="00BD2284">
        <w:t xml:space="preserve">, </w:t>
      </w:r>
      <w:r w:rsidR="000223ED">
        <w:t>2012</w:t>
      </w:r>
      <w:r w:rsidR="00620A3F">
        <w:t xml:space="preserve">; Luna, </w:t>
      </w:r>
      <w:r w:rsidR="00B04EA0">
        <w:t>2021</w:t>
      </w:r>
      <w:r w:rsidR="00961265">
        <w:t>)</w:t>
      </w:r>
      <w:r w:rsidR="000E5976">
        <w:t>.</w:t>
      </w:r>
      <w:r w:rsidR="00057435">
        <w:t xml:space="preserve"> </w:t>
      </w:r>
      <w:r w:rsidR="0097049D">
        <w:t>[5</w:t>
      </w:r>
      <w:r w:rsidR="002E27C3">
        <w:t>3</w:t>
      </w:r>
      <w:r w:rsidR="0097049D">
        <w:t>]</w:t>
      </w:r>
    </w:p>
    <w:p w14:paraId="784E7630" w14:textId="77777777" w:rsidR="00A43E8A" w:rsidRDefault="00A43E8A" w:rsidP="00440CAC"/>
    <w:p w14:paraId="2AE21EFD" w14:textId="5BCADF47" w:rsidR="000B35F7" w:rsidRDefault="00745DDB">
      <w:pPr>
        <w:spacing w:after="200" w:line="276" w:lineRule="auto"/>
        <w:jc w:val="left"/>
      </w:pPr>
      <w:r>
        <w:rPr>
          <w:noProof/>
        </w:rPr>
        <w:lastRenderedPageBreak/>
        <mc:AlternateContent>
          <mc:Choice Requires="wpg">
            <w:drawing>
              <wp:anchor distT="0" distB="0" distL="114300" distR="114300" simplePos="0" relativeHeight="251750400" behindDoc="0" locked="0" layoutInCell="1" allowOverlap="1" wp14:anchorId="10E49AB6" wp14:editId="405F355D">
                <wp:simplePos x="0" y="0"/>
                <wp:positionH relativeFrom="column">
                  <wp:posOffset>0</wp:posOffset>
                </wp:positionH>
                <wp:positionV relativeFrom="paragraph">
                  <wp:posOffset>497</wp:posOffset>
                </wp:positionV>
                <wp:extent cx="6309360" cy="7484524"/>
                <wp:effectExtent l="0" t="0" r="0" b="2540"/>
                <wp:wrapTight wrapText="bothSides">
                  <wp:wrapPolygon edited="0">
                    <wp:start x="0" y="0"/>
                    <wp:lineTo x="0" y="6598"/>
                    <wp:lineTo x="10761" y="7038"/>
                    <wp:lineTo x="10761" y="7917"/>
                    <wp:lineTo x="0" y="7917"/>
                    <wp:lineTo x="0" y="14130"/>
                    <wp:lineTo x="10761" y="14955"/>
                    <wp:lineTo x="0" y="15395"/>
                    <wp:lineTo x="0" y="21552"/>
                    <wp:lineTo x="21522" y="21552"/>
                    <wp:lineTo x="21522" y="15395"/>
                    <wp:lineTo x="10761" y="14955"/>
                    <wp:lineTo x="21522" y="14130"/>
                    <wp:lineTo x="21522" y="7917"/>
                    <wp:lineTo x="10696" y="7917"/>
                    <wp:lineTo x="10761" y="7038"/>
                    <wp:lineTo x="21522" y="6598"/>
                    <wp:lineTo x="21522" y="0"/>
                    <wp:lineTo x="0" y="0"/>
                  </wp:wrapPolygon>
                </wp:wrapTight>
                <wp:docPr id="807005180" name="Group 32"/>
                <wp:cNvGraphicFramePr/>
                <a:graphic xmlns:a="http://schemas.openxmlformats.org/drawingml/2006/main">
                  <a:graphicData uri="http://schemas.microsoft.com/office/word/2010/wordprocessingGroup">
                    <wpg:wgp>
                      <wpg:cNvGrpSpPr/>
                      <wpg:grpSpPr>
                        <a:xfrm>
                          <a:off x="0" y="0"/>
                          <a:ext cx="6309360" cy="7484524"/>
                          <a:chOff x="0" y="0"/>
                          <a:chExt cx="6309360" cy="7484524"/>
                        </a:xfrm>
                      </wpg:grpSpPr>
                      <pic:pic xmlns:pic="http://schemas.openxmlformats.org/drawingml/2006/picture">
                        <pic:nvPicPr>
                          <pic:cNvPr id="1379051586" name="Picture 29" descr="A close-up of a graph&#10;&#10;AI-generated content may be incorrect."/>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6309360" cy="2282825"/>
                          </a:xfrm>
                          <a:prstGeom prst="rect">
                            <a:avLst/>
                          </a:prstGeom>
                        </pic:spPr>
                      </pic:pic>
                      <pic:pic xmlns:pic="http://schemas.openxmlformats.org/drawingml/2006/picture">
                        <pic:nvPicPr>
                          <pic:cNvPr id="584387395" name="Picture 30" descr="A close-up of a graph&#10;&#10;AI-generated content may be incorrect."/>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2759103"/>
                            <a:ext cx="6309360" cy="2130425"/>
                          </a:xfrm>
                          <a:prstGeom prst="rect">
                            <a:avLst/>
                          </a:prstGeom>
                        </pic:spPr>
                      </pic:pic>
                      <pic:pic xmlns:pic="http://schemas.openxmlformats.org/drawingml/2006/picture">
                        <pic:nvPicPr>
                          <pic:cNvPr id="2135045552" name="Picture 31" descr="A red and blue squares with white text&#10;&#10;AI-generated content may be incorrect."/>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5359179"/>
                            <a:ext cx="6309360" cy="2125345"/>
                          </a:xfrm>
                          <a:prstGeom prst="rect">
                            <a:avLst/>
                          </a:prstGeom>
                        </pic:spPr>
                      </pic:pic>
                    </wpg:wgp>
                  </a:graphicData>
                </a:graphic>
              </wp:anchor>
            </w:drawing>
          </mc:Choice>
          <mc:Fallback>
            <w:pict>
              <v:group w14:anchorId="2E695EE5" id="Group 32" o:spid="_x0000_s1026" style="position:absolute;margin-left:0;margin-top:.05pt;width:496.8pt;height:589.35pt;z-index:251750400" coordsize="63093,74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alt="A close-up of a graph&#10;&#10;AI-generated content may be incorrect." style="position:absolute;width:63093;height:22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">
                  <v:imagedata r:id="rId53" o:title="A close-up of a graph&#10;&#10;AI-generated content may be incorrect"/>
                </v:shape>
                <v:shape id="Picture 30" o:spid="_x0000_s1028" type="#_x0000_t75" alt="A close-up of a graph&#10;&#10;AI-generated content may be incorrect." style="position:absolute;top:27591;width:63093;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">
                  <v:imagedata r:id="rId54" o:title="A close-up of a graph&#10;&#10;AI-generated content may be incorrect"/>
                </v:shape>
                <v:shape id="Picture 31" o:spid="_x0000_s1029" type="#_x0000_t75" alt="A red and blue squares with white text&#10;&#10;AI-generated content may be incorrect." style="position:absolute;top:53591;width:63093;height:2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">
                  <v:imagedata r:id="rId55" o:title="A red and blue squares with white text&#10;&#10;AI-generated content may be incorrect"/>
                </v:shape>
                <w10:wrap type="tight"/>
              </v:group>
            </w:pict>
          </mc:Fallback>
        </mc:AlternateContent>
      </w:r>
    </w:p>
    <w:p w14:paraId="309B730E" w14:textId="353D609A" w:rsidR="007D2AB1" w:rsidRDefault="007D2AB1">
      <w:pPr>
        <w:spacing w:after="200" w:line="276" w:lineRule="auto"/>
        <w:jc w:val="left"/>
      </w:pPr>
    </w:p>
    <w:p w14:paraId="2BA79A7F" w14:textId="24958F3B" w:rsidR="00B96AA5" w:rsidRDefault="00B96AA5">
      <w:pPr>
        <w:spacing w:after="200" w:line="276" w:lineRule="auto"/>
        <w:jc w:val="left"/>
      </w:pPr>
    </w:p>
    <w:p w14:paraId="00868B93" w14:textId="1163388B" w:rsidR="005E50D6" w:rsidRDefault="005E50D6">
      <w:pPr>
        <w:spacing w:after="200" w:line="276" w:lineRule="auto"/>
        <w:jc w:val="left"/>
      </w:pPr>
      <w:r>
        <w:br w:type="page"/>
      </w:r>
    </w:p>
    <w:p w14:paraId="381ED327" w14:textId="7FA87BBA" w:rsidR="00745DDB" w:rsidRDefault="008744BF">
      <w:pPr>
        <w:spacing w:after="200" w:line="276" w:lineRule="auto"/>
        <w:jc w:val="left"/>
      </w:pPr>
      <w:r>
        <w:rPr>
          <w:noProof/>
        </w:rPr>
        <w:lastRenderedPageBreak/>
        <mc:AlternateContent>
          <mc:Choice Requires="wpg">
            <w:drawing>
              <wp:anchor distT="0" distB="0" distL="114300" distR="114300" simplePos="0" relativeHeight="251754496" behindDoc="0" locked="0" layoutInCell="1" allowOverlap="1" wp14:anchorId="7D9F7D63" wp14:editId="1F8EFB9A">
                <wp:simplePos x="0" y="0"/>
                <wp:positionH relativeFrom="column">
                  <wp:posOffset>0</wp:posOffset>
                </wp:positionH>
                <wp:positionV relativeFrom="paragraph">
                  <wp:posOffset>497</wp:posOffset>
                </wp:positionV>
                <wp:extent cx="6309360" cy="7443801"/>
                <wp:effectExtent l="0" t="0" r="0" b="5080"/>
                <wp:wrapTight wrapText="bothSides">
                  <wp:wrapPolygon edited="0">
                    <wp:start x="0" y="0"/>
                    <wp:lineTo x="0" y="6247"/>
                    <wp:lineTo x="10761" y="7076"/>
                    <wp:lineTo x="0" y="7684"/>
                    <wp:lineTo x="0" y="13875"/>
                    <wp:lineTo x="10761" y="14152"/>
                    <wp:lineTo x="10761" y="15036"/>
                    <wp:lineTo x="0" y="15368"/>
                    <wp:lineTo x="0" y="21559"/>
                    <wp:lineTo x="21522" y="21559"/>
                    <wp:lineTo x="21522" y="15368"/>
                    <wp:lineTo x="10696" y="15036"/>
                    <wp:lineTo x="10761" y="14152"/>
                    <wp:lineTo x="21522" y="13875"/>
                    <wp:lineTo x="21522" y="7684"/>
                    <wp:lineTo x="10761" y="7076"/>
                    <wp:lineTo x="21522" y="6247"/>
                    <wp:lineTo x="21522" y="0"/>
                    <wp:lineTo x="0" y="0"/>
                  </wp:wrapPolygon>
                </wp:wrapTight>
                <wp:docPr id="592957994" name="Group 36"/>
                <wp:cNvGraphicFramePr/>
                <a:graphic xmlns:a="http://schemas.openxmlformats.org/drawingml/2006/main">
                  <a:graphicData uri="http://schemas.microsoft.com/office/word/2010/wordprocessingGroup">
                    <wpg:wgp>
                      <wpg:cNvGrpSpPr/>
                      <wpg:grpSpPr>
                        <a:xfrm>
                          <a:off x="0" y="0"/>
                          <a:ext cx="6309360" cy="7443801"/>
                          <a:chOff x="0" y="0"/>
                          <a:chExt cx="6309360" cy="7443801"/>
                        </a:xfrm>
                      </wpg:grpSpPr>
                      <pic:pic xmlns:pic="http://schemas.openxmlformats.org/drawingml/2006/picture">
                        <pic:nvPicPr>
                          <pic:cNvPr id="112576773" name="Picture 33" descr="A close-up of a chart&#10;&#10;AI-generated content may be incorrect."/>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6309360" cy="2150110"/>
                          </a:xfrm>
                          <a:prstGeom prst="rect">
                            <a:avLst/>
                          </a:prstGeom>
                        </pic:spPr>
                      </pic:pic>
                      <pic:pic xmlns:pic="http://schemas.openxmlformats.org/drawingml/2006/picture">
                        <pic:nvPicPr>
                          <pic:cNvPr id="1760432863" name="Picture 34" descr="A close-up of a graph&#10;&#10;AI-generated content may be incorrect."/>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2671638"/>
                            <a:ext cx="6309360" cy="2108200"/>
                          </a:xfrm>
                          <a:prstGeom prst="rect">
                            <a:avLst/>
                          </a:prstGeom>
                        </pic:spPr>
                      </pic:pic>
                      <pic:pic xmlns:pic="http://schemas.openxmlformats.org/drawingml/2006/picture">
                        <pic:nvPicPr>
                          <pic:cNvPr id="667814601" name="Picture 35" descr="A close-up of a chart&#10;&#10;AI-generated content may be incorrect."/>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5311471"/>
                            <a:ext cx="6309360" cy="2132330"/>
                          </a:xfrm>
                          <a:prstGeom prst="rect">
                            <a:avLst/>
                          </a:prstGeom>
                        </pic:spPr>
                      </pic:pic>
                    </wpg:wgp>
                  </a:graphicData>
                </a:graphic>
              </wp:anchor>
            </w:drawing>
          </mc:Choice>
          <mc:Fallback>
            <w:pict>
              <v:group w14:anchorId="1BCA5649" id="Group 36" o:spid="_x0000_s1026" style="position:absolute;margin-left:0;margin-top:.05pt;width:496.8pt;height:586.15pt;z-index:251754496" coordsize="63093,7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">
                <v:shape id="Picture 33" o:spid="_x0000_s1027" type="#_x0000_t75" alt="A close-up of a chart&#10;&#10;AI-generated content may be incorrect." style="position:absolute;width:63093;height:2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">
                  <v:imagedata r:id="rId59" o:title="A close-up of a chart&#10;&#10;AI-generated content may be incorrect"/>
                </v:shape>
                <v:shape id="Picture 34" o:spid="_x0000_s1028" type="#_x0000_t75" alt="A close-up of a graph&#10;&#10;AI-generated content may be incorrect." style="position:absolute;top:26716;width:63093;height:2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">
                  <v:imagedata r:id="rId60" o:title="A close-up of a graph&#10;&#10;AI-generated content may be incorrect"/>
                </v:shape>
                <v:shape id="Picture 35" o:spid="_x0000_s1029" type="#_x0000_t75" alt="A close-up of a chart&#10;&#10;AI-generated content may be incorrect." style="position:absolute;top:53114;width:63093;height:2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">
                  <v:imagedata r:id="rId61" o:title="A close-up of a chart&#10;&#10;AI-generated content may be incorrect"/>
                </v:shape>
                <w10:wrap type="tight"/>
              </v:group>
            </w:pict>
          </mc:Fallback>
        </mc:AlternateContent>
      </w:r>
    </w:p>
    <w:p w14:paraId="65FDCAF1" w14:textId="351EE6B6" w:rsidR="00D75FBB" w:rsidRDefault="00D75FBB">
      <w:pPr>
        <w:spacing w:after="200" w:line="276" w:lineRule="auto"/>
        <w:jc w:val="left"/>
      </w:pPr>
    </w:p>
    <w:p w14:paraId="0D698152" w14:textId="27A677DC" w:rsidR="008744BF" w:rsidRDefault="008744BF">
      <w:pPr>
        <w:spacing w:after="200" w:line="276" w:lineRule="auto"/>
        <w:jc w:val="left"/>
      </w:pPr>
    </w:p>
    <w:p w14:paraId="59EF9EFA" w14:textId="781FA2B9" w:rsidR="00035A07" w:rsidRDefault="00E34446">
      <w:pPr>
        <w:spacing w:after="200" w:line="276" w:lineRule="auto"/>
        <w:jc w:val="left"/>
      </w:pPr>
      <w:r>
        <w:rPr>
          <w:noProof/>
        </w:rPr>
        <w:lastRenderedPageBreak/>
        <mc:AlternateContent>
          <mc:Choice Requires="wps">
            <w:drawing>
              <wp:anchor distT="0" distB="0" distL="114300" distR="114300" simplePos="0" relativeHeight="251760640" behindDoc="1" locked="0" layoutInCell="1" allowOverlap="1" wp14:anchorId="70B28FA9" wp14:editId="6737855B">
                <wp:simplePos x="0" y="0"/>
                <wp:positionH relativeFrom="column">
                  <wp:posOffset>0</wp:posOffset>
                </wp:positionH>
                <wp:positionV relativeFrom="paragraph">
                  <wp:posOffset>7522845</wp:posOffset>
                </wp:positionV>
                <wp:extent cx="6309360" cy="635"/>
                <wp:effectExtent l="0" t="0" r="0" b="0"/>
                <wp:wrapTight wrapText="bothSides">
                  <wp:wrapPolygon edited="0">
                    <wp:start x="0" y="0"/>
                    <wp:lineTo x="0" y="21600"/>
                    <wp:lineTo x="21600" y="21600"/>
                    <wp:lineTo x="21600" y="0"/>
                  </wp:wrapPolygon>
                </wp:wrapTight>
                <wp:docPr id="1515384738"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1C9B5189" w14:textId="6AE26E8D" w:rsidR="00E34446" w:rsidRPr="00E34446" w:rsidRDefault="00E34446" w:rsidP="00E34446">
                            <w:pPr>
                              <w:pStyle w:val="Caption"/>
                              <w:rPr>
                                <w:i w:val="0"/>
                                <w:iCs w:val="0"/>
                                <w:noProof/>
                                <w:sz w:val="36"/>
                                <w:szCs w:val="28"/>
                              </w:rPr>
                            </w:pPr>
                            <w:r w:rsidRPr="00E34446">
                              <w:rPr>
                                <w:i w:val="0"/>
                                <w:iCs w:val="0"/>
                                <w:sz w:val="22"/>
                                <w:szCs w:val="22"/>
                              </w:rPr>
                              <w:t xml:space="preserve">Figure </w:t>
                            </w:r>
                            <w:r w:rsidR="00CE0607">
                              <w:rPr>
                                <w:i w:val="0"/>
                                <w:iCs w:val="0"/>
                                <w:sz w:val="22"/>
                                <w:szCs w:val="22"/>
                              </w:rPr>
                              <w:t>19</w:t>
                            </w:r>
                            <w:r w:rsidRPr="00E34446">
                              <w:rPr>
                                <w:i w:val="0"/>
                                <w:iCs w:val="0"/>
                                <w:sz w:val="22"/>
                                <w:szCs w:val="22"/>
                              </w:rPr>
                              <w:t xml:space="preserve">. </w:t>
                            </w:r>
                            <w:r w:rsidR="00F959F9">
                              <w:rPr>
                                <w:i w:val="0"/>
                                <w:iCs w:val="0"/>
                                <w:sz w:val="22"/>
                                <w:szCs w:val="22"/>
                              </w:rPr>
                              <w:t>C</w:t>
                            </w:r>
                            <w:r w:rsidRPr="00E34446">
                              <w:rPr>
                                <w:i w:val="0"/>
                                <w:iCs w:val="0"/>
                                <w:sz w:val="22"/>
                                <w:szCs w:val="22"/>
                              </w:rPr>
                              <w:t>orrelation matr</w:t>
                            </w:r>
                            <w:r w:rsidR="00F959F9">
                              <w:rPr>
                                <w:i w:val="0"/>
                                <w:iCs w:val="0"/>
                                <w:sz w:val="22"/>
                                <w:szCs w:val="22"/>
                              </w:rPr>
                              <w:t xml:space="preserve">ices </w:t>
                            </w:r>
                            <w:r w:rsidRPr="00E34446">
                              <w:rPr>
                                <w:i w:val="0"/>
                                <w:iCs w:val="0"/>
                                <w:sz w:val="22"/>
                                <w:szCs w:val="22"/>
                              </w:rPr>
                              <w:t>and associated heatmap</w:t>
                            </w:r>
                            <w:r w:rsidR="00F959F9">
                              <w:rPr>
                                <w:i w:val="0"/>
                                <w:iCs w:val="0"/>
                                <w:sz w:val="22"/>
                                <w:szCs w:val="22"/>
                              </w:rPr>
                              <w:t>s</w:t>
                            </w:r>
                            <w:r w:rsidRPr="00E34446">
                              <w:rPr>
                                <w:i w:val="0"/>
                                <w:iCs w:val="0"/>
                                <w:sz w:val="22"/>
                                <w:szCs w:val="22"/>
                              </w:rPr>
                              <w:t xml:space="preserve"> showing the strength and direction of the relationships between normalised input </w:t>
                            </w:r>
                            <w:r w:rsidR="00E4160C">
                              <w:rPr>
                                <w:i w:val="0"/>
                                <w:iCs w:val="0"/>
                                <w:sz w:val="22"/>
                                <w:szCs w:val="22"/>
                              </w:rPr>
                              <w:t xml:space="preserve">features </w:t>
                            </w:r>
                            <w:r w:rsidRPr="00E34446">
                              <w:rPr>
                                <w:i w:val="0"/>
                                <w:iCs w:val="0"/>
                                <w:sz w:val="22"/>
                                <w:szCs w:val="22"/>
                              </w:rPr>
                              <w:t>lagged by 1 month and the</w:t>
                            </w:r>
                            <w:r w:rsidR="003D5972">
                              <w:rPr>
                                <w:i w:val="0"/>
                                <w:iCs w:val="0"/>
                                <w:sz w:val="22"/>
                                <w:szCs w:val="22"/>
                              </w:rPr>
                              <w:t xml:space="preserve"> selected target variable.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28FA9" id="_x0000_s1039" type="#_x0000_t202" style="position:absolute;margin-left:0;margin-top:592.35pt;width:496.8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" stroked="f">
                <v:textbox style="mso-fit-shape-to-text:t" inset="0,0,0,0">
                  <w:txbxContent>
                    <w:p w14:paraId="1C9B5189" w14:textId="6AE26E8D" w:rsidR="00E34446" w:rsidRPr="00E34446" w:rsidRDefault="00E34446" w:rsidP="00E34446">
                      <w:pPr>
                        <w:pStyle w:val="Caption"/>
                        <w:rPr>
                          <w:i w:val="0"/>
                          <w:iCs w:val="0"/>
                          <w:noProof/>
                          <w:sz w:val="36"/>
                          <w:szCs w:val="28"/>
                        </w:rPr>
                      </w:pPr>
                      <w:r w:rsidRPr="00E34446">
                        <w:rPr>
                          <w:i w:val="0"/>
                          <w:iCs w:val="0"/>
                          <w:sz w:val="22"/>
                          <w:szCs w:val="22"/>
                        </w:rPr>
                        <w:t xml:space="preserve">Figure </w:t>
                      </w:r>
                      <w:r w:rsidR="00CE0607">
                        <w:rPr>
                          <w:i w:val="0"/>
                          <w:iCs w:val="0"/>
                          <w:sz w:val="22"/>
                          <w:szCs w:val="22"/>
                        </w:rPr>
                        <w:t>19</w:t>
                      </w:r>
                      <w:r w:rsidRPr="00E34446">
                        <w:rPr>
                          <w:i w:val="0"/>
                          <w:iCs w:val="0"/>
                          <w:sz w:val="22"/>
                          <w:szCs w:val="22"/>
                        </w:rPr>
                        <w:t xml:space="preserve">. </w:t>
                      </w:r>
                      <w:r w:rsidR="00F959F9">
                        <w:rPr>
                          <w:i w:val="0"/>
                          <w:iCs w:val="0"/>
                          <w:sz w:val="22"/>
                          <w:szCs w:val="22"/>
                        </w:rPr>
                        <w:t>C</w:t>
                      </w:r>
                      <w:r w:rsidRPr="00E34446">
                        <w:rPr>
                          <w:i w:val="0"/>
                          <w:iCs w:val="0"/>
                          <w:sz w:val="22"/>
                          <w:szCs w:val="22"/>
                        </w:rPr>
                        <w:t>orrelation matr</w:t>
                      </w:r>
                      <w:r w:rsidR="00F959F9">
                        <w:rPr>
                          <w:i w:val="0"/>
                          <w:iCs w:val="0"/>
                          <w:sz w:val="22"/>
                          <w:szCs w:val="22"/>
                        </w:rPr>
                        <w:t xml:space="preserve">ices </w:t>
                      </w:r>
                      <w:r w:rsidRPr="00E34446">
                        <w:rPr>
                          <w:i w:val="0"/>
                          <w:iCs w:val="0"/>
                          <w:sz w:val="22"/>
                          <w:szCs w:val="22"/>
                        </w:rPr>
                        <w:t>and associated heatmap</w:t>
                      </w:r>
                      <w:r w:rsidR="00F959F9">
                        <w:rPr>
                          <w:i w:val="0"/>
                          <w:iCs w:val="0"/>
                          <w:sz w:val="22"/>
                          <w:szCs w:val="22"/>
                        </w:rPr>
                        <w:t>s</w:t>
                      </w:r>
                      <w:r w:rsidRPr="00E34446">
                        <w:rPr>
                          <w:i w:val="0"/>
                          <w:iCs w:val="0"/>
                          <w:sz w:val="22"/>
                          <w:szCs w:val="22"/>
                        </w:rPr>
                        <w:t xml:space="preserve"> showing the strength and direction of the relationships between normalised input </w:t>
                      </w:r>
                      <w:r w:rsidR="00E4160C">
                        <w:rPr>
                          <w:i w:val="0"/>
                          <w:iCs w:val="0"/>
                          <w:sz w:val="22"/>
                          <w:szCs w:val="22"/>
                        </w:rPr>
                        <w:t xml:space="preserve">features </w:t>
                      </w:r>
                      <w:r w:rsidRPr="00E34446">
                        <w:rPr>
                          <w:i w:val="0"/>
                          <w:iCs w:val="0"/>
                          <w:sz w:val="22"/>
                          <w:szCs w:val="22"/>
                        </w:rPr>
                        <w:t>lagged by 1 month and the</w:t>
                      </w:r>
                      <w:r w:rsidR="003D5972">
                        <w:rPr>
                          <w:i w:val="0"/>
                          <w:iCs w:val="0"/>
                          <w:sz w:val="22"/>
                          <w:szCs w:val="22"/>
                        </w:rPr>
                        <w:t xml:space="preserve"> selected target variable.</w:t>
                      </w:r>
                    </w:p>
                  </w:txbxContent>
                </v:textbox>
                <w10:wrap type="tight"/>
              </v:shape>
            </w:pict>
          </mc:Fallback>
        </mc:AlternateContent>
      </w:r>
      <w:r w:rsidR="001E0417">
        <w:rPr>
          <w:noProof/>
        </w:rPr>
        <mc:AlternateContent>
          <mc:Choice Requires="wpg">
            <w:drawing>
              <wp:anchor distT="0" distB="0" distL="114300" distR="114300" simplePos="0" relativeHeight="251758592" behindDoc="0" locked="0" layoutInCell="1" allowOverlap="1" wp14:anchorId="5A4ED4EA" wp14:editId="4B5717C4">
                <wp:simplePos x="0" y="0"/>
                <wp:positionH relativeFrom="column">
                  <wp:posOffset>0</wp:posOffset>
                </wp:positionH>
                <wp:positionV relativeFrom="paragraph">
                  <wp:posOffset>497</wp:posOffset>
                </wp:positionV>
                <wp:extent cx="6309360" cy="7465750"/>
                <wp:effectExtent l="0" t="0" r="0" b="1905"/>
                <wp:wrapTight wrapText="bothSides">
                  <wp:wrapPolygon edited="0">
                    <wp:start x="0" y="0"/>
                    <wp:lineTo x="0" y="6173"/>
                    <wp:lineTo x="10761" y="6173"/>
                    <wp:lineTo x="10761" y="7055"/>
                    <wp:lineTo x="0" y="7716"/>
                    <wp:lineTo x="0" y="13834"/>
                    <wp:lineTo x="10761" y="14110"/>
                    <wp:lineTo x="10761" y="14992"/>
                    <wp:lineTo x="0" y="15377"/>
                    <wp:lineTo x="0" y="21550"/>
                    <wp:lineTo x="21522" y="21550"/>
                    <wp:lineTo x="21522" y="15377"/>
                    <wp:lineTo x="10696" y="14992"/>
                    <wp:lineTo x="10761" y="14110"/>
                    <wp:lineTo x="21522" y="13834"/>
                    <wp:lineTo x="21522" y="7716"/>
                    <wp:lineTo x="10696" y="7055"/>
                    <wp:lineTo x="10761" y="6173"/>
                    <wp:lineTo x="21522" y="6173"/>
                    <wp:lineTo x="21522" y="0"/>
                    <wp:lineTo x="0" y="0"/>
                  </wp:wrapPolygon>
                </wp:wrapTight>
                <wp:docPr id="1752476105" name="Group 40"/>
                <wp:cNvGraphicFramePr/>
                <a:graphic xmlns:a="http://schemas.openxmlformats.org/drawingml/2006/main">
                  <a:graphicData uri="http://schemas.microsoft.com/office/word/2010/wordprocessingGroup">
                    <wpg:wgp>
                      <wpg:cNvGrpSpPr/>
                      <wpg:grpSpPr>
                        <a:xfrm>
                          <a:off x="0" y="0"/>
                          <a:ext cx="6309360" cy="7465750"/>
                          <a:chOff x="0" y="0"/>
                          <a:chExt cx="6309360" cy="7465750"/>
                        </a:xfrm>
                      </wpg:grpSpPr>
                      <pic:pic xmlns:pic="http://schemas.openxmlformats.org/drawingml/2006/picture">
                        <pic:nvPicPr>
                          <pic:cNvPr id="465572498" name="Picture 37" descr="A close-up of a chart&#10;&#10;AI-generated content may be incorrect."/>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6309360" cy="2139950"/>
                          </a:xfrm>
                          <a:prstGeom prst="rect">
                            <a:avLst/>
                          </a:prstGeom>
                        </pic:spPr>
                      </pic:pic>
                      <pic:pic xmlns:pic="http://schemas.openxmlformats.org/drawingml/2006/picture">
                        <pic:nvPicPr>
                          <pic:cNvPr id="235658260" name="Picture 38" descr="A close-up of a chart&#10;&#10;AI-generated content may be incorrect."/>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2687541"/>
                            <a:ext cx="6309360" cy="2101215"/>
                          </a:xfrm>
                          <a:prstGeom prst="rect">
                            <a:avLst/>
                          </a:prstGeom>
                        </pic:spPr>
                      </pic:pic>
                      <pic:pic xmlns:pic="http://schemas.openxmlformats.org/drawingml/2006/picture">
                        <pic:nvPicPr>
                          <pic:cNvPr id="1257570165" name="Picture 39" descr="A close-up of a graph&#10;&#10;AI-generated content may be incorrect."/>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5335325"/>
                            <a:ext cx="6309360" cy="2130425"/>
                          </a:xfrm>
                          <a:prstGeom prst="rect">
                            <a:avLst/>
                          </a:prstGeom>
                        </pic:spPr>
                      </pic:pic>
                    </wpg:wgp>
                  </a:graphicData>
                </a:graphic>
              </wp:anchor>
            </w:drawing>
          </mc:Choice>
          <mc:Fallback>
            <w:pict>
              <v:group w14:anchorId="0A366A17" id="Group 40" o:spid="_x0000_s1026" style="position:absolute;margin-left:0;margin-top:.05pt;width:496.8pt;height:587.85pt;z-index:251758592" coordsize="63093,74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">
                <v:shape id="Picture 37" o:spid="_x0000_s1027" type="#_x0000_t75" alt="A close-up of a chart&#10;&#10;AI-generated content may be incorrect." style="position:absolute;width:63093;height:21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">
                  <v:imagedata r:id="rId64" o:title="A close-up of a chart&#10;&#10;AI-generated content may be incorrect"/>
                </v:shape>
                <v:shape id="Picture 38" o:spid="_x0000_s1028" type="#_x0000_t75" alt="A close-up of a chart&#10;&#10;AI-generated content may be incorrect." style="position:absolute;top:26875;width:63093;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">
                  <v:imagedata r:id="rId65" o:title="A close-up of a chart&#10;&#10;AI-generated content may be incorrect"/>
                </v:shape>
                <v:shape id="Picture 39" o:spid="_x0000_s1029" type="#_x0000_t75" alt="A close-up of a graph&#10;&#10;AI-generated content may be incorrect." style="position:absolute;top:53353;width:63093;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">
                  <v:imagedata r:id="rId66" o:title="A close-up of a graph&#10;&#10;AI-generated content may be incorrect"/>
                </v:shape>
                <w10:wrap type="tight"/>
              </v:group>
            </w:pict>
          </mc:Fallback>
        </mc:AlternateContent>
      </w:r>
    </w:p>
    <w:p w14:paraId="7F476B16" w14:textId="0866973C" w:rsidR="00035A07" w:rsidRDefault="00035A07">
      <w:pPr>
        <w:spacing w:after="200" w:line="276" w:lineRule="auto"/>
        <w:jc w:val="left"/>
        <w:rPr>
          <w:noProof/>
        </w:rPr>
      </w:pPr>
    </w:p>
    <w:p w14:paraId="1351382E" w14:textId="1856AA24" w:rsidR="00035A07" w:rsidRDefault="00035A07">
      <w:pPr>
        <w:spacing w:after="200" w:line="276" w:lineRule="auto"/>
        <w:jc w:val="left"/>
      </w:pPr>
    </w:p>
    <w:p w14:paraId="7C177524" w14:textId="48B44714" w:rsidR="00C66759" w:rsidRDefault="00C66759" w:rsidP="00C66759">
      <w:r>
        <w:lastRenderedPageBreak/>
        <w:t xml:space="preserve">On foot of a visual analysis of the correlation matrix presented in </w:t>
      </w:r>
      <w:r w:rsidRPr="00684C75">
        <w:rPr>
          <w:b/>
          <w:bCs/>
        </w:rPr>
        <w:t xml:space="preserve">Figure </w:t>
      </w:r>
      <w:r w:rsidR="00C773DD">
        <w:rPr>
          <w:b/>
          <w:bCs/>
        </w:rPr>
        <w:t>1</w:t>
      </w:r>
      <w:r w:rsidR="002C2475">
        <w:rPr>
          <w:b/>
          <w:bCs/>
        </w:rPr>
        <w:t>8</w:t>
      </w:r>
      <w:r w:rsidRPr="00684C75">
        <w:rPr>
          <w:b/>
          <w:bCs/>
        </w:rPr>
        <w:t>,</w:t>
      </w:r>
      <w:r>
        <w:t xml:space="preserve"> the input features identified for subsequent modelling are:</w:t>
      </w:r>
    </w:p>
    <w:p w14:paraId="2AF5E2AF" w14:textId="77777777" w:rsidR="00C66759" w:rsidRDefault="00C66759" w:rsidP="00C66759"/>
    <w:p w14:paraId="3606301D" w14:textId="77777777" w:rsidR="00C66759" w:rsidRDefault="00C66759" w:rsidP="00C66759">
      <w:pPr>
        <w:pStyle w:val="ListParagraph"/>
        <w:numPr>
          <w:ilvl w:val="0"/>
          <w:numId w:val="10"/>
        </w:numPr>
      </w:pPr>
      <w:r>
        <w:t>Brent Crude Oil Prices (Europe)</w:t>
      </w:r>
    </w:p>
    <w:p w14:paraId="26708887" w14:textId="77777777" w:rsidR="00C66759" w:rsidRDefault="00C66759" w:rsidP="00C66759">
      <w:pPr>
        <w:pStyle w:val="ListParagraph"/>
        <w:numPr>
          <w:ilvl w:val="0"/>
          <w:numId w:val="10"/>
        </w:numPr>
      </w:pPr>
      <w:r>
        <w:t>Crude Oil Prices (USA)</w:t>
      </w:r>
    </w:p>
    <w:p w14:paraId="46325B2A" w14:textId="77777777" w:rsidR="00C66759" w:rsidRDefault="00C66759" w:rsidP="00C66759">
      <w:pPr>
        <w:pStyle w:val="ListParagraph"/>
        <w:numPr>
          <w:ilvl w:val="0"/>
          <w:numId w:val="10"/>
        </w:numPr>
      </w:pPr>
      <w:r>
        <w:t>Copper</w:t>
      </w:r>
    </w:p>
    <w:p w14:paraId="14E035F9" w14:textId="77777777" w:rsidR="00C66759" w:rsidRDefault="00C66759" w:rsidP="00C66759">
      <w:pPr>
        <w:pStyle w:val="ListParagraph"/>
        <w:numPr>
          <w:ilvl w:val="0"/>
          <w:numId w:val="10"/>
        </w:numPr>
      </w:pPr>
      <w:r>
        <w:t>Gold</w:t>
      </w:r>
    </w:p>
    <w:p w14:paraId="78835185" w14:textId="77777777" w:rsidR="00C66759" w:rsidRDefault="00C66759" w:rsidP="00C66759">
      <w:pPr>
        <w:pStyle w:val="ListParagraph"/>
        <w:numPr>
          <w:ilvl w:val="0"/>
          <w:numId w:val="10"/>
        </w:numPr>
      </w:pPr>
      <w:r>
        <w:t>Iron Ore</w:t>
      </w:r>
    </w:p>
    <w:p w14:paraId="60DB40C5" w14:textId="77777777" w:rsidR="00C66759" w:rsidRDefault="00C66759" w:rsidP="00C66759"/>
    <w:p w14:paraId="56509D4E" w14:textId="39500029" w:rsidR="00C66759" w:rsidRDefault="00C66759" w:rsidP="00C66759">
      <w:r>
        <w:t>These lagged features</w:t>
      </w:r>
      <w:r w:rsidR="00D40E76">
        <w:t xml:space="preserve"> were </w:t>
      </w:r>
      <w:r>
        <w:t>provisionally selected due to their strong positive correlations with the target variable. By focusing on these features, it</w:t>
      </w:r>
      <w:r w:rsidR="0043702A">
        <w:t xml:space="preserve"> was </w:t>
      </w:r>
      <w:r>
        <w:t>anticipated that the trained models</w:t>
      </w:r>
      <w:r w:rsidR="0043702A">
        <w:t xml:space="preserve"> would </w:t>
      </w:r>
      <w:r>
        <w:t>exhibit enhanced accuracy and performance, thereby resulting in more reliable and robust predictions.</w:t>
      </w:r>
      <w:r w:rsidR="0097049D">
        <w:t xml:space="preserve"> [7</w:t>
      </w:r>
      <w:r w:rsidR="00D94151">
        <w:t>7</w:t>
      </w:r>
      <w:r w:rsidR="0097049D">
        <w:t>]</w:t>
      </w:r>
    </w:p>
    <w:p w14:paraId="31C56098" w14:textId="77777777" w:rsidR="00C66759" w:rsidRDefault="00C66759" w:rsidP="00C66759"/>
    <w:p w14:paraId="7079C679" w14:textId="6CC817BC" w:rsidR="00035A07" w:rsidRDefault="00F9546C" w:rsidP="00F9546C">
      <w:pPr>
        <w:pStyle w:val="Heading2"/>
      </w:pPr>
      <w:r>
        <w:t>Feature Selection</w:t>
      </w:r>
    </w:p>
    <w:p w14:paraId="1E4AED4D" w14:textId="77777777" w:rsidR="002D6C5A" w:rsidRDefault="002D6C5A" w:rsidP="00F9546C"/>
    <w:p w14:paraId="7967EE7A" w14:textId="6BD86F2F" w:rsidR="003C1304" w:rsidRDefault="00F9546C" w:rsidP="002D6C5A">
      <w:r>
        <w:t>It is generally recommended to combine visual analysis of correlation matrices with systematic feature selection to maximise the development of robust, efficient, and interpretable models</w:t>
      </w:r>
      <w:r w:rsidR="0008198B">
        <w:t xml:space="preserve"> (</w:t>
      </w:r>
      <w:r w:rsidR="0008198B" w:rsidRPr="0008198B">
        <w:t>Atmakuru</w:t>
      </w:r>
      <w:r w:rsidR="00B44848">
        <w:t xml:space="preserve"> et al., 2024</w:t>
      </w:r>
      <w:r w:rsidR="004E6C00">
        <w:t>)</w:t>
      </w:r>
      <w:r>
        <w:t>.</w:t>
      </w:r>
      <w:r w:rsidR="00380E4C">
        <w:t xml:space="preserve"> </w:t>
      </w:r>
      <w:r w:rsidR="00407267">
        <w:t>For this reason, Principal Component Analysis (PCA) was used to ascertain the optimal number of features for model development</w:t>
      </w:r>
      <w:r w:rsidR="00DC47EA">
        <w:t xml:space="preserve"> (</w:t>
      </w:r>
      <w:r w:rsidR="00BD5D6A">
        <w:t xml:space="preserve">Song et al., </w:t>
      </w:r>
      <w:r w:rsidR="00B64CED">
        <w:t>2010</w:t>
      </w:r>
      <w:r w:rsidR="00DC47EA">
        <w:t>)</w:t>
      </w:r>
      <w:r w:rsidR="00407267">
        <w:t>.</w:t>
      </w:r>
      <w:r w:rsidR="0097049D">
        <w:t xml:space="preserve"> [</w:t>
      </w:r>
      <w:r w:rsidR="00A252B4">
        <w:t>52</w:t>
      </w:r>
      <w:r w:rsidR="0097049D">
        <w:t>]</w:t>
      </w:r>
    </w:p>
    <w:p w14:paraId="080A8D82" w14:textId="77777777" w:rsidR="00576891" w:rsidRDefault="00576891" w:rsidP="00F9546C"/>
    <w:p w14:paraId="480D5C2E" w14:textId="77777777" w:rsidR="00757A23" w:rsidRDefault="009008A7" w:rsidP="00757A23">
      <w:pPr>
        <w:keepNext/>
        <w:jc w:val="center"/>
      </w:pPr>
      <w:r>
        <w:rPr>
          <w:noProof/>
        </w:rPr>
        <w:lastRenderedPageBreak/>
        <w:drawing>
          <wp:inline distT="0" distB="0" distL="0" distR="0" wp14:anchorId="6AD2041A" wp14:editId="6F591541">
            <wp:extent cx="4584173" cy="3600000"/>
            <wp:effectExtent l="0" t="0" r="6985" b="635"/>
            <wp:docPr id="202481804" name="Picture 41" descr="A graph of a graph showing the difference between a principal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804" name="Picture 41" descr="A graph of a graph showing the difference between a principal componen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4584173" cy="3600000"/>
                    </a:xfrm>
                    <a:prstGeom prst="rect">
                      <a:avLst/>
                    </a:prstGeom>
                  </pic:spPr>
                </pic:pic>
              </a:graphicData>
            </a:graphic>
          </wp:inline>
        </w:drawing>
      </w:r>
    </w:p>
    <w:p w14:paraId="68259B2C" w14:textId="1EE14972" w:rsidR="00576891" w:rsidRPr="00757A23" w:rsidRDefault="00757A23" w:rsidP="00757A23">
      <w:pPr>
        <w:pStyle w:val="Caption"/>
        <w:rPr>
          <w:i w:val="0"/>
          <w:iCs w:val="0"/>
          <w:sz w:val="22"/>
          <w:szCs w:val="22"/>
        </w:rPr>
      </w:pPr>
      <w:r w:rsidRPr="00757A23">
        <w:rPr>
          <w:i w:val="0"/>
          <w:iCs w:val="0"/>
          <w:sz w:val="22"/>
          <w:szCs w:val="22"/>
        </w:rPr>
        <w:t>Figure</w:t>
      </w:r>
      <w:r>
        <w:rPr>
          <w:i w:val="0"/>
          <w:iCs w:val="0"/>
          <w:sz w:val="22"/>
          <w:szCs w:val="22"/>
        </w:rPr>
        <w:t xml:space="preserve"> </w:t>
      </w:r>
      <w:r w:rsidR="008E2F1F">
        <w:rPr>
          <w:i w:val="0"/>
          <w:iCs w:val="0"/>
          <w:sz w:val="22"/>
          <w:szCs w:val="22"/>
        </w:rPr>
        <w:t>2</w:t>
      </w:r>
      <w:r w:rsidR="005D47C6">
        <w:rPr>
          <w:i w:val="0"/>
          <w:iCs w:val="0"/>
          <w:sz w:val="22"/>
          <w:szCs w:val="22"/>
        </w:rPr>
        <w:t>0</w:t>
      </w:r>
      <w:r w:rsidR="008E2F1F">
        <w:rPr>
          <w:i w:val="0"/>
          <w:iCs w:val="0"/>
          <w:sz w:val="22"/>
          <w:szCs w:val="22"/>
        </w:rPr>
        <w:t xml:space="preserve">. </w:t>
      </w:r>
      <w:r w:rsidR="00BD2B74">
        <w:rPr>
          <w:i w:val="0"/>
          <w:iCs w:val="0"/>
          <w:sz w:val="22"/>
          <w:szCs w:val="22"/>
        </w:rPr>
        <w:t>Principal Component Analysis (PCA)</w:t>
      </w:r>
      <w:r w:rsidR="00326150">
        <w:rPr>
          <w:i w:val="0"/>
          <w:iCs w:val="0"/>
          <w:sz w:val="22"/>
          <w:szCs w:val="22"/>
        </w:rPr>
        <w:t xml:space="preserve"> was </w:t>
      </w:r>
      <w:r w:rsidR="00BD2B74">
        <w:rPr>
          <w:i w:val="0"/>
          <w:iCs w:val="0"/>
          <w:sz w:val="22"/>
          <w:szCs w:val="22"/>
        </w:rPr>
        <w:t xml:space="preserve">used to determine the optimal number of principal components to achieve 95% variability in the normalised dataset. </w:t>
      </w:r>
      <w:r w:rsidR="00417DB2">
        <w:rPr>
          <w:i w:val="0"/>
          <w:iCs w:val="0"/>
          <w:sz w:val="22"/>
          <w:szCs w:val="22"/>
        </w:rPr>
        <w:t>The plot shows that no more than 4 features should be</w:t>
      </w:r>
      <w:r w:rsidR="007406D4">
        <w:rPr>
          <w:i w:val="0"/>
          <w:iCs w:val="0"/>
          <w:sz w:val="22"/>
          <w:szCs w:val="22"/>
        </w:rPr>
        <w:t xml:space="preserve"> used during model development.</w:t>
      </w:r>
    </w:p>
    <w:p w14:paraId="76E39832" w14:textId="77777777" w:rsidR="00407267" w:rsidRDefault="00407267" w:rsidP="00F9546C"/>
    <w:p w14:paraId="02C4F0DB" w14:textId="32EF2857" w:rsidR="00F9546C" w:rsidRDefault="00F54A4B" w:rsidP="00F9546C">
      <w:r w:rsidRPr="003C1304">
        <w:rPr>
          <w:b/>
          <w:bCs/>
        </w:rPr>
        <w:t>Figure 2</w:t>
      </w:r>
      <w:r w:rsidR="005D47C6">
        <w:rPr>
          <w:b/>
          <w:bCs/>
        </w:rPr>
        <w:t>0</w:t>
      </w:r>
      <w:r>
        <w:t xml:space="preserve"> plots</w:t>
      </w:r>
      <w:r w:rsidR="00FA58A4">
        <w:t xml:space="preserve"> </w:t>
      </w:r>
      <w:r>
        <w:t>Cumulative</w:t>
      </w:r>
      <w:r w:rsidR="00FA58A4">
        <w:t xml:space="preserve"> </w:t>
      </w:r>
      <w:r>
        <w:t>Explained Variance Ratio</w:t>
      </w:r>
      <w:r w:rsidR="00FA58A4">
        <w:t xml:space="preserve"> (EVR) </w:t>
      </w:r>
      <w:r>
        <w:t>against</w:t>
      </w:r>
      <w:r w:rsidR="004372C3">
        <w:t xml:space="preserve"> Principal Components.</w:t>
      </w:r>
      <w:r w:rsidR="00E52C73">
        <w:t xml:space="preserve"> The results indicate</w:t>
      </w:r>
      <w:r w:rsidR="000F7684">
        <w:t xml:space="preserve">d </w:t>
      </w:r>
      <w:r w:rsidR="00E52C73">
        <w:t xml:space="preserve">that achieving </w:t>
      </w:r>
      <w:r w:rsidR="007A7EC9">
        <w:t>95% variance require</w:t>
      </w:r>
      <w:r w:rsidR="00517B56">
        <w:t xml:space="preserve">s </w:t>
      </w:r>
      <w:r w:rsidR="007A7EC9">
        <w:t xml:space="preserve">no more than 4 features for model training and evaluation. </w:t>
      </w:r>
      <w:r w:rsidR="007920D9">
        <w:t>This</w:t>
      </w:r>
      <w:r w:rsidR="000563EF">
        <w:t xml:space="preserve"> </w:t>
      </w:r>
      <w:r w:rsidR="00325EFC">
        <w:t xml:space="preserve">limitation may be </w:t>
      </w:r>
      <w:r w:rsidR="000563EF">
        <w:t>attributable to the multicollinearity that exists between US crude oil prices and Brent crude oil prices</w:t>
      </w:r>
      <w:r w:rsidR="001523CB">
        <w:t xml:space="preserve">. According to </w:t>
      </w:r>
      <w:r w:rsidR="001523CB" w:rsidRPr="00332788">
        <w:rPr>
          <w:b/>
          <w:bCs/>
        </w:rPr>
        <w:t>Figure</w:t>
      </w:r>
      <w:r w:rsidR="006C0917">
        <w:rPr>
          <w:b/>
          <w:bCs/>
        </w:rPr>
        <w:t xml:space="preserve"> 19</w:t>
      </w:r>
      <w:r w:rsidR="001523CB" w:rsidRPr="00332788">
        <w:rPr>
          <w:b/>
          <w:bCs/>
        </w:rPr>
        <w:t>,</w:t>
      </w:r>
      <w:r w:rsidR="001523CB">
        <w:t xml:space="preserve"> the correlation score for these features is 0.97</w:t>
      </w:r>
      <w:r w:rsidR="00B228A3">
        <w:t>.</w:t>
      </w:r>
      <w:r w:rsidR="00332788">
        <w:t xml:space="preserve"> Consequently, it is advisable to drop</w:t>
      </w:r>
      <w:r w:rsidR="005262DF">
        <w:t xml:space="preserve"> the feature with the lowest correlation score relative to the target variable</w:t>
      </w:r>
      <w:r w:rsidR="005E6483">
        <w:t xml:space="preserve"> (i.e., </w:t>
      </w:r>
      <w:r w:rsidR="000A4F57">
        <w:t>“</w:t>
      </w:r>
      <w:r w:rsidR="00E862D2">
        <w:t>Crude Oil Prices USA</w:t>
      </w:r>
      <w:r w:rsidR="000A4F57">
        <w:t>”</w:t>
      </w:r>
      <w:r w:rsidR="00E862D2">
        <w:t>, 0.77) and retain</w:t>
      </w:r>
      <w:r w:rsidR="009C4F97">
        <w:t xml:space="preserve"> “Brent Crude Prices Europe” (0.79)</w:t>
      </w:r>
      <w:r w:rsidR="008F2FAA">
        <w:t>. S</w:t>
      </w:r>
      <w:r w:rsidR="009C4F97">
        <w:t>ince the datas</w:t>
      </w:r>
      <w:r w:rsidR="00237B74">
        <w:t>et</w:t>
      </w:r>
      <w:r w:rsidR="00867F98">
        <w:t xml:space="preserve"> is characterised by low dimensionality</w:t>
      </w:r>
      <w:r w:rsidR="009001EB">
        <w:t xml:space="preserve"> and taking into consideration the findings in </w:t>
      </w:r>
      <w:r w:rsidR="009001EB" w:rsidRPr="00033E26">
        <w:rPr>
          <w:b/>
          <w:bCs/>
        </w:rPr>
        <w:t xml:space="preserve">Figure </w:t>
      </w:r>
      <w:r w:rsidR="00033E26" w:rsidRPr="00033E26">
        <w:rPr>
          <w:b/>
          <w:bCs/>
        </w:rPr>
        <w:t>2</w:t>
      </w:r>
      <w:r w:rsidR="00F923A7">
        <w:rPr>
          <w:b/>
          <w:bCs/>
        </w:rPr>
        <w:t>1</w:t>
      </w:r>
      <w:r w:rsidR="009C4F97">
        <w:t>, it was decided to</w:t>
      </w:r>
      <w:r w:rsidR="00480389">
        <w:t xml:space="preserve"> retain both crude oil prices for subsequent modelling.</w:t>
      </w:r>
      <w:r w:rsidR="0097049D">
        <w:t xml:space="preserve"> [121]</w:t>
      </w:r>
    </w:p>
    <w:p w14:paraId="235B8332" w14:textId="77777777" w:rsidR="00FB26A3" w:rsidRDefault="00FB26A3" w:rsidP="00F9546C"/>
    <w:p w14:paraId="03125912" w14:textId="77D704AE" w:rsidR="00FB26A3" w:rsidRDefault="00CE5BB8" w:rsidP="00CE5BB8">
      <w:pPr>
        <w:jc w:val="center"/>
      </w:pPr>
      <w:r>
        <w:rPr>
          <w:noProof/>
        </w:rPr>
        <w:lastRenderedPageBreak/>
        <w:drawing>
          <wp:inline distT="0" distB="0" distL="0" distR="0" wp14:anchorId="0EDB6FE4" wp14:editId="3B5A1599">
            <wp:extent cx="6352942" cy="1800000"/>
            <wp:effectExtent l="0" t="0" r="0" b="0"/>
            <wp:docPr id="154714584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45849" name="Picture 42"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6352942" cy="1800000"/>
                    </a:xfrm>
                    <a:prstGeom prst="rect">
                      <a:avLst/>
                    </a:prstGeom>
                  </pic:spPr>
                </pic:pic>
              </a:graphicData>
            </a:graphic>
          </wp:inline>
        </w:drawing>
      </w:r>
    </w:p>
    <w:p w14:paraId="2B61374F" w14:textId="57D6845D" w:rsidR="00CE5BB8" w:rsidRPr="00CE5BB8" w:rsidRDefault="00CE5BB8" w:rsidP="00CE5BB8">
      <w:pPr>
        <w:pStyle w:val="Caption"/>
        <w:rPr>
          <w:i w:val="0"/>
          <w:iCs w:val="0"/>
          <w:sz w:val="22"/>
          <w:szCs w:val="22"/>
        </w:rPr>
      </w:pPr>
      <w:r w:rsidRPr="00CE5BB8">
        <w:rPr>
          <w:i w:val="0"/>
          <w:iCs w:val="0"/>
          <w:sz w:val="22"/>
          <w:szCs w:val="22"/>
        </w:rPr>
        <w:t xml:space="preserve">Figure </w:t>
      </w:r>
      <w:r>
        <w:rPr>
          <w:i w:val="0"/>
          <w:iCs w:val="0"/>
          <w:sz w:val="22"/>
          <w:szCs w:val="22"/>
        </w:rPr>
        <w:t>2</w:t>
      </w:r>
      <w:r w:rsidR="009A5693">
        <w:rPr>
          <w:i w:val="0"/>
          <w:iCs w:val="0"/>
          <w:sz w:val="22"/>
          <w:szCs w:val="22"/>
        </w:rPr>
        <w:t>1</w:t>
      </w:r>
      <w:r w:rsidRPr="00CE5BB8">
        <w:rPr>
          <w:i w:val="0"/>
          <w:iCs w:val="0"/>
          <w:sz w:val="22"/>
          <w:szCs w:val="22"/>
        </w:rPr>
        <w:t>. Principal Component Analysis (PCA) confirms which features exert the most influence on the target variable, US</w:t>
      </w:r>
      <w:r w:rsidR="004F230D">
        <w:rPr>
          <w:i w:val="0"/>
          <w:iCs w:val="0"/>
          <w:sz w:val="22"/>
          <w:szCs w:val="22"/>
        </w:rPr>
        <w:t xml:space="preserve"> m</w:t>
      </w:r>
      <w:r w:rsidRPr="00CE5BB8">
        <w:rPr>
          <w:i w:val="0"/>
          <w:iCs w:val="0"/>
          <w:sz w:val="22"/>
          <w:szCs w:val="22"/>
        </w:rPr>
        <w:t xml:space="preserve">anufacturers' </w:t>
      </w:r>
      <w:r w:rsidR="004F230D">
        <w:rPr>
          <w:i w:val="0"/>
          <w:iCs w:val="0"/>
          <w:sz w:val="22"/>
          <w:szCs w:val="22"/>
        </w:rPr>
        <w:t>s</w:t>
      </w:r>
      <w:r w:rsidRPr="00CE5BB8">
        <w:rPr>
          <w:i w:val="0"/>
          <w:iCs w:val="0"/>
          <w:sz w:val="22"/>
          <w:szCs w:val="22"/>
        </w:rPr>
        <w:t>ale</w:t>
      </w:r>
      <w:r>
        <w:rPr>
          <w:i w:val="0"/>
          <w:iCs w:val="0"/>
          <w:sz w:val="22"/>
          <w:szCs w:val="22"/>
        </w:rPr>
        <w:t>s in descending order.</w:t>
      </w:r>
    </w:p>
    <w:p w14:paraId="2A4F4DED" w14:textId="4D326158" w:rsidR="00B57BB2" w:rsidRDefault="00B57BB2">
      <w:pPr>
        <w:spacing w:after="200" w:line="276" w:lineRule="auto"/>
        <w:jc w:val="left"/>
      </w:pPr>
    </w:p>
    <w:p w14:paraId="05C457A2" w14:textId="51B52327" w:rsidR="00F42101" w:rsidRDefault="004B46FB" w:rsidP="002D6C5A">
      <w:pPr>
        <w:spacing w:after="200"/>
      </w:pPr>
      <w:r>
        <w:t xml:space="preserve">Similar findings were </w:t>
      </w:r>
      <w:r w:rsidR="003700D7">
        <w:t xml:space="preserve">reported when the </w:t>
      </w:r>
      <w:r w:rsidR="00382F9A">
        <w:t>Pearson and Spearman correlation scores</w:t>
      </w:r>
      <w:r w:rsidR="002C1155">
        <w:t xml:space="preserve"> respectively and mutual </w:t>
      </w:r>
      <w:r w:rsidR="00361F60">
        <w:t>information scores relating to the</w:t>
      </w:r>
      <w:r w:rsidR="00096C7B">
        <w:t xml:space="preserve"> </w:t>
      </w:r>
      <w:r w:rsidR="003148AC">
        <w:t xml:space="preserve">unlagged </w:t>
      </w:r>
      <w:r w:rsidR="00361F60">
        <w:t>input features were calculated</w:t>
      </w:r>
      <w:r w:rsidR="008D7B11">
        <w:t>. The plots relating to these</w:t>
      </w:r>
      <w:r w:rsidR="006127A2">
        <w:t xml:space="preserve"> coefficients </w:t>
      </w:r>
      <w:r w:rsidR="008D7B11">
        <w:t xml:space="preserve">are presented in </w:t>
      </w:r>
      <w:r w:rsidR="008D7B11" w:rsidRPr="00084423">
        <w:rPr>
          <w:b/>
          <w:bCs/>
        </w:rPr>
        <w:t>Figure 2</w:t>
      </w:r>
      <w:r w:rsidR="00D840C9">
        <w:rPr>
          <w:b/>
          <w:bCs/>
        </w:rPr>
        <w:t>2</w:t>
      </w:r>
      <w:r w:rsidR="008D7B11">
        <w:t xml:space="preserve"> to </w:t>
      </w:r>
      <w:r w:rsidR="008D7B11" w:rsidRPr="00084423">
        <w:rPr>
          <w:b/>
          <w:bCs/>
        </w:rPr>
        <w:t>Figure 2</w:t>
      </w:r>
      <w:r w:rsidR="00D840C9">
        <w:rPr>
          <w:b/>
          <w:bCs/>
        </w:rPr>
        <w:t>4</w:t>
      </w:r>
      <w:r w:rsidR="008D7B11" w:rsidRPr="00084423">
        <w:rPr>
          <w:b/>
          <w:bCs/>
        </w:rPr>
        <w:t>.</w:t>
      </w:r>
      <w:r w:rsidR="0097049D">
        <w:rPr>
          <w:b/>
          <w:bCs/>
        </w:rPr>
        <w:t xml:space="preserve"> </w:t>
      </w:r>
      <w:r w:rsidR="0097049D" w:rsidRPr="0097049D">
        <w:t>[38]</w:t>
      </w:r>
    </w:p>
    <w:p w14:paraId="25DBA23E" w14:textId="77777777" w:rsidR="002D6C5A" w:rsidRDefault="002D6C5A" w:rsidP="00025030">
      <w:pPr>
        <w:spacing w:after="200"/>
      </w:pPr>
    </w:p>
    <w:p w14:paraId="0850D2BF" w14:textId="7897B0F5" w:rsidR="00A11BAC" w:rsidRDefault="002D6C5A" w:rsidP="002D6C5A">
      <w:pPr>
        <w:pStyle w:val="Heading2"/>
      </w:pPr>
      <w:r>
        <w:t>Stationarity Tests</w:t>
      </w:r>
    </w:p>
    <w:p w14:paraId="7D7FF995" w14:textId="77777777" w:rsidR="002D6C5A" w:rsidRDefault="002D6C5A" w:rsidP="002D6C5A"/>
    <w:p w14:paraId="44649CBF" w14:textId="17803E07" w:rsidR="007F38A4" w:rsidRDefault="007F38A4" w:rsidP="007F38A4">
      <w:r>
        <w:t>Whilst it has been provisionally established that specific</w:t>
      </w:r>
      <w:r w:rsidR="009C1AD6">
        <w:t xml:space="preserve"> features </w:t>
      </w:r>
      <w:r>
        <w:t>exert an influence on the target variable, further proof is necessary that these correlations hold true. In this</w:t>
      </w:r>
      <w:r w:rsidR="00105DF4">
        <w:t xml:space="preserve"> regard</w:t>
      </w:r>
      <w:r>
        <w:t>, stationarity tests</w:t>
      </w:r>
      <w:r w:rsidR="00EF46E9">
        <w:t xml:space="preserve"> were </w:t>
      </w:r>
      <w:r>
        <w:t>carried out. Stationarity tests (</w:t>
      </w:r>
      <w:r w:rsidR="00471DB0">
        <w:t>i.e</w:t>
      </w:r>
      <w:r>
        <w:t>., ADF</w:t>
      </w:r>
      <w:r w:rsidR="00BE6CDC">
        <w:t xml:space="preserve"> and </w:t>
      </w:r>
      <w:r>
        <w:t xml:space="preserve">KPSS) determine if the statistical properties of a time series (e.g., mean, variance, </w:t>
      </w:r>
      <w:r w:rsidR="00BE6CDC">
        <w:t xml:space="preserve">and </w:t>
      </w:r>
      <w:r>
        <w:t>covariance) remain constant over time (</w:t>
      </w:r>
      <w:r w:rsidRPr="007D1FA7">
        <w:t>Perktold et al., 2023</w:t>
      </w:r>
      <w:r>
        <w:t>).</w:t>
      </w:r>
      <w:r w:rsidR="000E59EC">
        <w:t xml:space="preserve"> </w:t>
      </w:r>
      <w:r>
        <w:t xml:space="preserve">Indeed, ensuring stationarity is </w:t>
      </w:r>
      <w:r w:rsidR="00756A4D">
        <w:t xml:space="preserve">sometimes </w:t>
      </w:r>
      <w:r>
        <w:t>a crucial step in preparing time series data for accurate trend identification and</w:t>
      </w:r>
      <w:r w:rsidR="00CE46C4">
        <w:t xml:space="preserve"> </w:t>
      </w:r>
      <w:r>
        <w:t xml:space="preserve">modelling, thereby improving the reliability of model predictions. Hence, ADF and KPSS tests are an important pillar of both exploratory data analysis and data </w:t>
      </w:r>
      <w:r w:rsidRPr="001E6C10">
        <w:t>preparation (Bawekar et al., 2022</w:t>
      </w:r>
      <w:r>
        <w:t>; Chatfield, 2000).</w:t>
      </w:r>
      <w:r w:rsidR="0097049D">
        <w:t xml:space="preserve"> [1</w:t>
      </w:r>
      <w:r w:rsidR="009E3419">
        <w:t>10</w:t>
      </w:r>
      <w:r w:rsidR="0097049D">
        <w:t>]</w:t>
      </w:r>
    </w:p>
    <w:p w14:paraId="03477D18" w14:textId="5420BAD5" w:rsidR="00035A07" w:rsidRDefault="00035A07">
      <w:pPr>
        <w:spacing w:after="200" w:line="276" w:lineRule="auto"/>
        <w:jc w:val="left"/>
      </w:pPr>
    </w:p>
    <w:p w14:paraId="071B9D11" w14:textId="59969A74" w:rsidR="00634A45" w:rsidRDefault="00EC3979">
      <w:pPr>
        <w:spacing w:after="200" w:line="276" w:lineRule="auto"/>
        <w:jc w:val="left"/>
      </w:pPr>
      <w:r>
        <w:rPr>
          <w:noProof/>
        </w:rPr>
        <w:lastRenderedPageBreak/>
        <w:drawing>
          <wp:anchor distT="0" distB="0" distL="114300" distR="114300" simplePos="0" relativeHeight="251763712" behindDoc="0" locked="0" layoutInCell="1" allowOverlap="1" wp14:anchorId="274F9A89" wp14:editId="260FD5F1">
            <wp:simplePos x="731520" y="834887"/>
            <wp:positionH relativeFrom="margin">
              <wp:align>center</wp:align>
            </wp:positionH>
            <wp:positionV relativeFrom="margin">
              <wp:align>center</wp:align>
            </wp:positionV>
            <wp:extent cx="5403677" cy="6840000"/>
            <wp:effectExtent l="0" t="0" r="6985" b="0"/>
            <wp:wrapSquare wrapText="bothSides"/>
            <wp:docPr id="998649845" name="Picture 4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9845" name="Picture 43" descr="A graph of blue bars&#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403677" cy="6840000"/>
                    </a:xfrm>
                    <a:prstGeom prst="rect">
                      <a:avLst/>
                    </a:prstGeom>
                  </pic:spPr>
                </pic:pic>
              </a:graphicData>
            </a:graphic>
            <wp14:sizeRelH relativeFrom="margin">
              <wp14:pctWidth>0</wp14:pctWidth>
            </wp14:sizeRelH>
            <wp14:sizeRelV relativeFrom="margin">
              <wp14:pctHeight>0</wp14:pctHeight>
            </wp14:sizeRelV>
          </wp:anchor>
        </w:drawing>
      </w:r>
    </w:p>
    <w:p w14:paraId="3A248FF4" w14:textId="01B04C41" w:rsidR="008643D0" w:rsidRDefault="00F52B4F">
      <w:pPr>
        <w:spacing w:after="200" w:line="276" w:lineRule="auto"/>
        <w:jc w:val="left"/>
      </w:pPr>
      <w:r>
        <w:rPr>
          <w:noProof/>
        </w:rPr>
        <mc:AlternateContent>
          <mc:Choice Requires="wps">
            <w:drawing>
              <wp:anchor distT="0" distB="0" distL="114300" distR="114300" simplePos="0" relativeHeight="251767808" behindDoc="0" locked="0" layoutInCell="1" allowOverlap="1" wp14:anchorId="1AE7884A" wp14:editId="38B6DD87">
                <wp:simplePos x="0" y="0"/>
                <wp:positionH relativeFrom="margin">
                  <wp:align>center</wp:align>
                </wp:positionH>
                <wp:positionV relativeFrom="paragraph">
                  <wp:posOffset>7419009</wp:posOffset>
                </wp:positionV>
                <wp:extent cx="6120000" cy="635"/>
                <wp:effectExtent l="0" t="0" r="0" b="8255"/>
                <wp:wrapSquare wrapText="bothSides"/>
                <wp:docPr id="1053169429" name="Text Box 1"/>
                <wp:cNvGraphicFramePr/>
                <a:graphic xmlns:a="http://schemas.openxmlformats.org/drawingml/2006/main">
                  <a:graphicData uri="http://schemas.microsoft.com/office/word/2010/wordprocessingShape">
                    <wps:wsp>
                      <wps:cNvSpPr txBox="1"/>
                      <wps:spPr>
                        <a:xfrm>
                          <a:off x="0" y="0"/>
                          <a:ext cx="6120000" cy="635"/>
                        </a:xfrm>
                        <a:prstGeom prst="rect">
                          <a:avLst/>
                        </a:prstGeom>
                        <a:solidFill>
                          <a:prstClr val="white"/>
                        </a:solidFill>
                        <a:ln>
                          <a:noFill/>
                        </a:ln>
                      </wps:spPr>
                      <wps:txbx>
                        <w:txbxContent>
                          <w:p w14:paraId="5D9ED126" w14:textId="0C20079F" w:rsidR="005C2FCA" w:rsidRPr="005C2FCA" w:rsidRDefault="005C2FCA" w:rsidP="005C2FCA">
                            <w:pPr>
                              <w:pStyle w:val="Caption"/>
                              <w:rPr>
                                <w:i w:val="0"/>
                                <w:iCs w:val="0"/>
                                <w:noProof/>
                                <w:sz w:val="36"/>
                                <w:szCs w:val="28"/>
                              </w:rPr>
                            </w:pPr>
                            <w:r w:rsidRPr="005C2FCA">
                              <w:rPr>
                                <w:i w:val="0"/>
                                <w:iCs w:val="0"/>
                                <w:sz w:val="22"/>
                                <w:szCs w:val="22"/>
                              </w:rPr>
                              <w:t xml:space="preserve">Figure </w:t>
                            </w:r>
                            <w:r>
                              <w:rPr>
                                <w:i w:val="0"/>
                                <w:iCs w:val="0"/>
                                <w:sz w:val="22"/>
                                <w:szCs w:val="22"/>
                              </w:rPr>
                              <w:t>2</w:t>
                            </w:r>
                            <w:r w:rsidR="009A5693">
                              <w:rPr>
                                <w:i w:val="0"/>
                                <w:iCs w:val="0"/>
                                <w:sz w:val="22"/>
                                <w:szCs w:val="22"/>
                              </w:rPr>
                              <w:t>2</w:t>
                            </w:r>
                            <w:r w:rsidRPr="005C2FCA">
                              <w:rPr>
                                <w:i w:val="0"/>
                                <w:iCs w:val="0"/>
                                <w:sz w:val="22"/>
                                <w:szCs w:val="22"/>
                              </w:rPr>
                              <w:t>.</w:t>
                            </w:r>
                            <w:r>
                              <w:rPr>
                                <w:i w:val="0"/>
                                <w:iCs w:val="0"/>
                                <w:sz w:val="22"/>
                                <w:szCs w:val="22"/>
                              </w:rPr>
                              <w:t xml:space="preserve"> </w:t>
                            </w:r>
                            <w:r w:rsidR="00B5674C">
                              <w:rPr>
                                <w:i w:val="0"/>
                                <w:iCs w:val="0"/>
                                <w:sz w:val="22"/>
                                <w:szCs w:val="22"/>
                              </w:rPr>
                              <w:t xml:space="preserve">A bar plot of Pearson correlation coefficients visually representing the strength and direction </w:t>
                            </w:r>
                            <w:r w:rsidR="003E17C8">
                              <w:rPr>
                                <w:i w:val="0"/>
                                <w:iCs w:val="0"/>
                                <w:sz w:val="22"/>
                                <w:szCs w:val="22"/>
                              </w:rPr>
                              <w:t>of linear relationships between input features and the target varia</w:t>
                            </w:r>
                            <w:r w:rsidR="006E52FE">
                              <w:rPr>
                                <w:i w:val="0"/>
                                <w:iCs w:val="0"/>
                                <w:sz w:val="22"/>
                                <w:szCs w:val="22"/>
                              </w:rPr>
                              <w:t xml:space="preserve">ble, US </w:t>
                            </w:r>
                            <w:r w:rsidR="000420BB">
                              <w:rPr>
                                <w:i w:val="0"/>
                                <w:iCs w:val="0"/>
                                <w:sz w:val="22"/>
                                <w:szCs w:val="22"/>
                              </w:rPr>
                              <w:t>m</w:t>
                            </w:r>
                            <w:r w:rsidR="006E52FE">
                              <w:rPr>
                                <w:i w:val="0"/>
                                <w:iCs w:val="0"/>
                                <w:sz w:val="22"/>
                                <w:szCs w:val="22"/>
                              </w:rPr>
                              <w:t xml:space="preserve">anufacturers’ </w:t>
                            </w:r>
                            <w:r w:rsidR="000420BB">
                              <w:rPr>
                                <w:i w:val="0"/>
                                <w:iCs w:val="0"/>
                                <w:sz w:val="22"/>
                                <w:szCs w:val="22"/>
                              </w:rPr>
                              <w:t>s</w:t>
                            </w:r>
                            <w:r w:rsidR="006E52FE">
                              <w:rPr>
                                <w:i w:val="0"/>
                                <w:iCs w:val="0"/>
                                <w:sz w:val="22"/>
                                <w:szCs w:val="22"/>
                              </w:rPr>
                              <w:t>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E7884A" id="_x0000_s1040" type="#_x0000_t202" style="position:absolute;margin-left:0;margin-top:584.15pt;width:481.9pt;height:.05pt;z-index:251767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" stroked="f">
                <v:textbox style="mso-fit-shape-to-text:t" inset="0,0,0,0">
                  <w:txbxContent>
                    <w:p w14:paraId="5D9ED126" w14:textId="0C20079F" w:rsidR="005C2FCA" w:rsidRPr="005C2FCA" w:rsidRDefault="005C2FCA" w:rsidP="005C2FCA">
                      <w:pPr>
                        <w:pStyle w:val="Caption"/>
                        <w:rPr>
                          <w:i w:val="0"/>
                          <w:iCs w:val="0"/>
                          <w:noProof/>
                          <w:sz w:val="36"/>
                          <w:szCs w:val="28"/>
                        </w:rPr>
                      </w:pPr>
                      <w:r w:rsidRPr="005C2FCA">
                        <w:rPr>
                          <w:i w:val="0"/>
                          <w:iCs w:val="0"/>
                          <w:sz w:val="22"/>
                          <w:szCs w:val="22"/>
                        </w:rPr>
                        <w:t xml:space="preserve">Figure </w:t>
                      </w:r>
                      <w:r>
                        <w:rPr>
                          <w:i w:val="0"/>
                          <w:iCs w:val="0"/>
                          <w:sz w:val="22"/>
                          <w:szCs w:val="22"/>
                        </w:rPr>
                        <w:t>2</w:t>
                      </w:r>
                      <w:r w:rsidR="009A5693">
                        <w:rPr>
                          <w:i w:val="0"/>
                          <w:iCs w:val="0"/>
                          <w:sz w:val="22"/>
                          <w:szCs w:val="22"/>
                        </w:rPr>
                        <w:t>2</w:t>
                      </w:r>
                      <w:r w:rsidRPr="005C2FCA">
                        <w:rPr>
                          <w:i w:val="0"/>
                          <w:iCs w:val="0"/>
                          <w:sz w:val="22"/>
                          <w:szCs w:val="22"/>
                        </w:rPr>
                        <w:t>.</w:t>
                      </w:r>
                      <w:r>
                        <w:rPr>
                          <w:i w:val="0"/>
                          <w:iCs w:val="0"/>
                          <w:sz w:val="22"/>
                          <w:szCs w:val="22"/>
                        </w:rPr>
                        <w:t xml:space="preserve"> </w:t>
                      </w:r>
                      <w:r w:rsidR="00B5674C">
                        <w:rPr>
                          <w:i w:val="0"/>
                          <w:iCs w:val="0"/>
                          <w:sz w:val="22"/>
                          <w:szCs w:val="22"/>
                        </w:rPr>
                        <w:t xml:space="preserve">A bar plot of Pearson correlation coefficients visually representing the strength and direction </w:t>
                      </w:r>
                      <w:r w:rsidR="003E17C8">
                        <w:rPr>
                          <w:i w:val="0"/>
                          <w:iCs w:val="0"/>
                          <w:sz w:val="22"/>
                          <w:szCs w:val="22"/>
                        </w:rPr>
                        <w:t>of linear relationships between input features and the target varia</w:t>
                      </w:r>
                      <w:r w:rsidR="006E52FE">
                        <w:rPr>
                          <w:i w:val="0"/>
                          <w:iCs w:val="0"/>
                          <w:sz w:val="22"/>
                          <w:szCs w:val="22"/>
                        </w:rPr>
                        <w:t xml:space="preserve">ble, US </w:t>
                      </w:r>
                      <w:r w:rsidR="000420BB">
                        <w:rPr>
                          <w:i w:val="0"/>
                          <w:iCs w:val="0"/>
                          <w:sz w:val="22"/>
                          <w:szCs w:val="22"/>
                        </w:rPr>
                        <w:t>m</w:t>
                      </w:r>
                      <w:r w:rsidR="006E52FE">
                        <w:rPr>
                          <w:i w:val="0"/>
                          <w:iCs w:val="0"/>
                          <w:sz w:val="22"/>
                          <w:szCs w:val="22"/>
                        </w:rPr>
                        <w:t xml:space="preserve">anufacturers’ </w:t>
                      </w:r>
                      <w:r w:rsidR="000420BB">
                        <w:rPr>
                          <w:i w:val="0"/>
                          <w:iCs w:val="0"/>
                          <w:sz w:val="22"/>
                          <w:szCs w:val="22"/>
                        </w:rPr>
                        <w:t>s</w:t>
                      </w:r>
                      <w:r w:rsidR="006E52FE">
                        <w:rPr>
                          <w:i w:val="0"/>
                          <w:iCs w:val="0"/>
                          <w:sz w:val="22"/>
                          <w:szCs w:val="22"/>
                        </w:rPr>
                        <w:t>ales (USD $, millions).</w:t>
                      </w:r>
                    </w:p>
                  </w:txbxContent>
                </v:textbox>
                <w10:wrap type="square" anchorx="margin"/>
              </v:shape>
            </w:pict>
          </mc:Fallback>
        </mc:AlternateContent>
      </w:r>
      <w:r w:rsidR="008643D0">
        <w:br w:type="page"/>
      </w:r>
    </w:p>
    <w:p w14:paraId="241627F4" w14:textId="63BC043D" w:rsidR="00EC3979" w:rsidRDefault="00EC3979">
      <w:pPr>
        <w:spacing w:after="200" w:line="276" w:lineRule="auto"/>
        <w:jc w:val="left"/>
      </w:pPr>
      <w:r>
        <w:rPr>
          <w:noProof/>
        </w:rPr>
        <w:lastRenderedPageBreak/>
        <w:drawing>
          <wp:anchor distT="0" distB="0" distL="114300" distR="114300" simplePos="0" relativeHeight="251764736" behindDoc="0" locked="0" layoutInCell="1" allowOverlap="1" wp14:anchorId="112A2374" wp14:editId="488F5013">
            <wp:simplePos x="731520" y="834887"/>
            <wp:positionH relativeFrom="margin">
              <wp:align>center</wp:align>
            </wp:positionH>
            <wp:positionV relativeFrom="margin">
              <wp:align>center</wp:align>
            </wp:positionV>
            <wp:extent cx="5616001" cy="7020000"/>
            <wp:effectExtent l="0" t="0" r="3810" b="0"/>
            <wp:wrapSquare wrapText="bothSides"/>
            <wp:docPr id="662540481" name="Picture 4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0481" name="Picture 44" descr="A screenshot of a graph&#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616001" cy="7020000"/>
                    </a:xfrm>
                    <a:prstGeom prst="rect">
                      <a:avLst/>
                    </a:prstGeom>
                  </pic:spPr>
                </pic:pic>
              </a:graphicData>
            </a:graphic>
          </wp:anchor>
        </w:drawing>
      </w:r>
    </w:p>
    <w:p w14:paraId="763294AA" w14:textId="3EFB8BB3" w:rsidR="00EC3979" w:rsidRDefault="00F52B4F">
      <w:pPr>
        <w:spacing w:after="200" w:line="276" w:lineRule="auto"/>
        <w:jc w:val="left"/>
      </w:pPr>
      <w:r>
        <w:rPr>
          <w:noProof/>
        </w:rPr>
        <mc:AlternateContent>
          <mc:Choice Requires="wps">
            <w:drawing>
              <wp:anchor distT="0" distB="0" distL="114300" distR="114300" simplePos="0" relativeHeight="251769856" behindDoc="0" locked="0" layoutInCell="1" allowOverlap="1" wp14:anchorId="14D373C9" wp14:editId="5A5D4F0B">
                <wp:simplePos x="0" y="0"/>
                <wp:positionH relativeFrom="margin">
                  <wp:align>right</wp:align>
                </wp:positionH>
                <wp:positionV relativeFrom="paragraph">
                  <wp:posOffset>7454127</wp:posOffset>
                </wp:positionV>
                <wp:extent cx="6120000" cy="635"/>
                <wp:effectExtent l="0" t="0" r="0" b="8255"/>
                <wp:wrapSquare wrapText="bothSides"/>
                <wp:docPr id="1768008406" name="Text Box 1"/>
                <wp:cNvGraphicFramePr/>
                <a:graphic xmlns:a="http://schemas.openxmlformats.org/drawingml/2006/main">
                  <a:graphicData uri="http://schemas.microsoft.com/office/word/2010/wordprocessingShape">
                    <wps:wsp>
                      <wps:cNvSpPr txBox="1"/>
                      <wps:spPr>
                        <a:xfrm>
                          <a:off x="0" y="0"/>
                          <a:ext cx="6120000" cy="635"/>
                        </a:xfrm>
                        <a:prstGeom prst="rect">
                          <a:avLst/>
                        </a:prstGeom>
                        <a:solidFill>
                          <a:prstClr val="white"/>
                        </a:solidFill>
                        <a:ln>
                          <a:noFill/>
                        </a:ln>
                      </wps:spPr>
                      <wps:txbx>
                        <w:txbxContent>
                          <w:p w14:paraId="20DA3D24" w14:textId="53BB6D4E" w:rsidR="00F52B4F" w:rsidRPr="00F52B4F" w:rsidRDefault="00F52B4F" w:rsidP="00F52B4F">
                            <w:pPr>
                              <w:pStyle w:val="Caption"/>
                              <w:rPr>
                                <w:i w:val="0"/>
                                <w:iCs w:val="0"/>
                                <w:noProof/>
                                <w:sz w:val="36"/>
                                <w:szCs w:val="28"/>
                              </w:rPr>
                            </w:pPr>
                            <w:r w:rsidRPr="00F52B4F">
                              <w:rPr>
                                <w:i w:val="0"/>
                                <w:iCs w:val="0"/>
                                <w:sz w:val="22"/>
                                <w:szCs w:val="22"/>
                              </w:rPr>
                              <w:t>Figure</w:t>
                            </w:r>
                            <w:r>
                              <w:rPr>
                                <w:i w:val="0"/>
                                <w:iCs w:val="0"/>
                                <w:sz w:val="22"/>
                                <w:szCs w:val="22"/>
                              </w:rPr>
                              <w:t xml:space="preserve"> 2</w:t>
                            </w:r>
                            <w:r w:rsidR="00925519">
                              <w:rPr>
                                <w:i w:val="0"/>
                                <w:iCs w:val="0"/>
                                <w:sz w:val="22"/>
                                <w:szCs w:val="22"/>
                              </w:rPr>
                              <w:t>3</w:t>
                            </w:r>
                            <w:r w:rsidRPr="00F52B4F">
                              <w:rPr>
                                <w:i w:val="0"/>
                                <w:iCs w:val="0"/>
                                <w:sz w:val="22"/>
                                <w:szCs w:val="22"/>
                              </w:rPr>
                              <w:t xml:space="preserve">. A bar plot of </w:t>
                            </w:r>
                            <w:r>
                              <w:rPr>
                                <w:i w:val="0"/>
                                <w:iCs w:val="0"/>
                                <w:sz w:val="22"/>
                                <w:szCs w:val="22"/>
                              </w:rPr>
                              <w:t xml:space="preserve">Spearman </w:t>
                            </w:r>
                            <w:r w:rsidRPr="00F52B4F">
                              <w:rPr>
                                <w:i w:val="0"/>
                                <w:iCs w:val="0"/>
                                <w:sz w:val="22"/>
                                <w:szCs w:val="22"/>
                              </w:rPr>
                              <w:t xml:space="preserve">correlation coefficients visually representing the strength and direction of linear relationships between input features and the target variable, US </w:t>
                            </w:r>
                            <w:r w:rsidR="004040E0">
                              <w:rPr>
                                <w:i w:val="0"/>
                                <w:iCs w:val="0"/>
                                <w:sz w:val="22"/>
                                <w:szCs w:val="22"/>
                              </w:rPr>
                              <w:t>m</w:t>
                            </w:r>
                            <w:r w:rsidRPr="00F52B4F">
                              <w:rPr>
                                <w:i w:val="0"/>
                                <w:iCs w:val="0"/>
                                <w:sz w:val="22"/>
                                <w:szCs w:val="22"/>
                              </w:rPr>
                              <w:t xml:space="preserve">anufacturers’ </w:t>
                            </w:r>
                            <w:r w:rsidR="004040E0">
                              <w:rPr>
                                <w:i w:val="0"/>
                                <w:iCs w:val="0"/>
                                <w:sz w:val="22"/>
                                <w:szCs w:val="22"/>
                              </w:rPr>
                              <w:t>s</w:t>
                            </w:r>
                            <w:r w:rsidRPr="00F52B4F">
                              <w:rPr>
                                <w:i w:val="0"/>
                                <w:iCs w:val="0"/>
                                <w:sz w:val="22"/>
                                <w:szCs w:val="22"/>
                              </w:rPr>
                              <w:t>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D373C9" id="_x0000_s1041" type="#_x0000_t202" style="position:absolute;margin-left:430.7pt;margin-top:586.95pt;width:481.9pt;height:.05pt;z-index:251769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" stroked="f">
                <v:textbox style="mso-fit-shape-to-text:t" inset="0,0,0,0">
                  <w:txbxContent>
                    <w:p w14:paraId="20DA3D24" w14:textId="53BB6D4E" w:rsidR="00F52B4F" w:rsidRPr="00F52B4F" w:rsidRDefault="00F52B4F" w:rsidP="00F52B4F">
                      <w:pPr>
                        <w:pStyle w:val="Caption"/>
                        <w:rPr>
                          <w:i w:val="0"/>
                          <w:iCs w:val="0"/>
                          <w:noProof/>
                          <w:sz w:val="36"/>
                          <w:szCs w:val="28"/>
                        </w:rPr>
                      </w:pPr>
                      <w:r w:rsidRPr="00F52B4F">
                        <w:rPr>
                          <w:i w:val="0"/>
                          <w:iCs w:val="0"/>
                          <w:sz w:val="22"/>
                          <w:szCs w:val="22"/>
                        </w:rPr>
                        <w:t>Figure</w:t>
                      </w:r>
                      <w:r>
                        <w:rPr>
                          <w:i w:val="0"/>
                          <w:iCs w:val="0"/>
                          <w:sz w:val="22"/>
                          <w:szCs w:val="22"/>
                        </w:rPr>
                        <w:t xml:space="preserve"> 2</w:t>
                      </w:r>
                      <w:r w:rsidR="00925519">
                        <w:rPr>
                          <w:i w:val="0"/>
                          <w:iCs w:val="0"/>
                          <w:sz w:val="22"/>
                          <w:szCs w:val="22"/>
                        </w:rPr>
                        <w:t>3</w:t>
                      </w:r>
                      <w:r w:rsidRPr="00F52B4F">
                        <w:rPr>
                          <w:i w:val="0"/>
                          <w:iCs w:val="0"/>
                          <w:sz w:val="22"/>
                          <w:szCs w:val="22"/>
                        </w:rPr>
                        <w:t xml:space="preserve">. A bar plot of </w:t>
                      </w:r>
                      <w:r>
                        <w:rPr>
                          <w:i w:val="0"/>
                          <w:iCs w:val="0"/>
                          <w:sz w:val="22"/>
                          <w:szCs w:val="22"/>
                        </w:rPr>
                        <w:t xml:space="preserve">Spearman </w:t>
                      </w:r>
                      <w:r w:rsidRPr="00F52B4F">
                        <w:rPr>
                          <w:i w:val="0"/>
                          <w:iCs w:val="0"/>
                          <w:sz w:val="22"/>
                          <w:szCs w:val="22"/>
                        </w:rPr>
                        <w:t xml:space="preserve">correlation coefficients visually representing the strength and direction of linear relationships between input features and the target variable, US </w:t>
                      </w:r>
                      <w:r w:rsidR="004040E0">
                        <w:rPr>
                          <w:i w:val="0"/>
                          <w:iCs w:val="0"/>
                          <w:sz w:val="22"/>
                          <w:szCs w:val="22"/>
                        </w:rPr>
                        <w:t>m</w:t>
                      </w:r>
                      <w:r w:rsidRPr="00F52B4F">
                        <w:rPr>
                          <w:i w:val="0"/>
                          <w:iCs w:val="0"/>
                          <w:sz w:val="22"/>
                          <w:szCs w:val="22"/>
                        </w:rPr>
                        <w:t xml:space="preserve">anufacturers’ </w:t>
                      </w:r>
                      <w:r w:rsidR="004040E0">
                        <w:rPr>
                          <w:i w:val="0"/>
                          <w:iCs w:val="0"/>
                          <w:sz w:val="22"/>
                          <w:szCs w:val="22"/>
                        </w:rPr>
                        <w:t>s</w:t>
                      </w:r>
                      <w:r w:rsidRPr="00F52B4F">
                        <w:rPr>
                          <w:i w:val="0"/>
                          <w:iCs w:val="0"/>
                          <w:sz w:val="22"/>
                          <w:szCs w:val="22"/>
                        </w:rPr>
                        <w:t>ales (USD $, millions).</w:t>
                      </w:r>
                    </w:p>
                  </w:txbxContent>
                </v:textbox>
                <w10:wrap type="square" anchorx="margin"/>
              </v:shape>
            </w:pict>
          </mc:Fallback>
        </mc:AlternateContent>
      </w:r>
      <w:r w:rsidR="00EC3979">
        <w:br w:type="page"/>
      </w:r>
    </w:p>
    <w:p w14:paraId="723E801D" w14:textId="1C30BEE7" w:rsidR="00EC3979" w:rsidRDefault="00F125B0">
      <w:pPr>
        <w:spacing w:after="200" w:line="276" w:lineRule="auto"/>
        <w:jc w:val="left"/>
      </w:pPr>
      <w:r>
        <w:rPr>
          <w:noProof/>
        </w:rPr>
        <w:lastRenderedPageBreak/>
        <w:drawing>
          <wp:anchor distT="0" distB="0" distL="114300" distR="114300" simplePos="0" relativeHeight="251765760" behindDoc="0" locked="0" layoutInCell="1" allowOverlap="1" wp14:anchorId="54B521D4" wp14:editId="3CFFB45B">
            <wp:simplePos x="731520" y="834887"/>
            <wp:positionH relativeFrom="margin">
              <wp:align>center</wp:align>
            </wp:positionH>
            <wp:positionV relativeFrom="margin">
              <wp:align>center</wp:align>
            </wp:positionV>
            <wp:extent cx="5651833" cy="7020000"/>
            <wp:effectExtent l="0" t="0" r="6350" b="0"/>
            <wp:wrapSquare wrapText="bothSides"/>
            <wp:docPr id="1039946974" name="Picture 4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6974" name="Picture 45" descr="A screenshot of a graph&#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651833" cy="7020000"/>
                    </a:xfrm>
                    <a:prstGeom prst="rect">
                      <a:avLst/>
                    </a:prstGeom>
                  </pic:spPr>
                </pic:pic>
              </a:graphicData>
            </a:graphic>
          </wp:anchor>
        </w:drawing>
      </w:r>
    </w:p>
    <w:p w14:paraId="6CC69F4B" w14:textId="15185706" w:rsidR="00EC3979" w:rsidRDefault="00FD615C">
      <w:pPr>
        <w:spacing w:after="200" w:line="276" w:lineRule="auto"/>
        <w:jc w:val="left"/>
      </w:pPr>
      <w:r>
        <w:rPr>
          <w:noProof/>
        </w:rPr>
        <mc:AlternateContent>
          <mc:Choice Requires="wps">
            <w:drawing>
              <wp:anchor distT="0" distB="0" distL="114300" distR="114300" simplePos="0" relativeHeight="251771904" behindDoc="0" locked="0" layoutInCell="1" allowOverlap="1" wp14:anchorId="30D09EA2" wp14:editId="48AE5261">
                <wp:simplePos x="0" y="0"/>
                <wp:positionH relativeFrom="margin">
                  <wp:align>right</wp:align>
                </wp:positionH>
                <wp:positionV relativeFrom="paragraph">
                  <wp:posOffset>7517738</wp:posOffset>
                </wp:positionV>
                <wp:extent cx="6120000" cy="635"/>
                <wp:effectExtent l="0" t="0" r="0" b="8255"/>
                <wp:wrapSquare wrapText="bothSides"/>
                <wp:docPr id="624901125" name="Text Box 1"/>
                <wp:cNvGraphicFramePr/>
                <a:graphic xmlns:a="http://schemas.openxmlformats.org/drawingml/2006/main">
                  <a:graphicData uri="http://schemas.microsoft.com/office/word/2010/wordprocessingShape">
                    <wps:wsp>
                      <wps:cNvSpPr txBox="1"/>
                      <wps:spPr>
                        <a:xfrm>
                          <a:off x="0" y="0"/>
                          <a:ext cx="6120000" cy="635"/>
                        </a:xfrm>
                        <a:prstGeom prst="rect">
                          <a:avLst/>
                        </a:prstGeom>
                        <a:solidFill>
                          <a:prstClr val="white"/>
                        </a:solidFill>
                        <a:ln>
                          <a:noFill/>
                        </a:ln>
                      </wps:spPr>
                      <wps:txbx>
                        <w:txbxContent>
                          <w:p w14:paraId="34BE6807" w14:textId="41C83DF2" w:rsidR="00BE2C1F" w:rsidRPr="00BE2C1F" w:rsidRDefault="00BE2C1F" w:rsidP="00BE2C1F">
                            <w:pPr>
                              <w:pStyle w:val="Caption"/>
                              <w:rPr>
                                <w:i w:val="0"/>
                                <w:iCs w:val="0"/>
                                <w:noProof/>
                                <w:sz w:val="36"/>
                                <w:szCs w:val="28"/>
                              </w:rPr>
                            </w:pPr>
                            <w:r w:rsidRPr="00BE2C1F">
                              <w:rPr>
                                <w:i w:val="0"/>
                                <w:iCs w:val="0"/>
                                <w:sz w:val="22"/>
                                <w:szCs w:val="22"/>
                              </w:rPr>
                              <w:t xml:space="preserve">Figure </w:t>
                            </w:r>
                            <w:r>
                              <w:rPr>
                                <w:i w:val="0"/>
                                <w:iCs w:val="0"/>
                                <w:sz w:val="22"/>
                                <w:szCs w:val="22"/>
                              </w:rPr>
                              <w:t>2</w:t>
                            </w:r>
                            <w:r w:rsidR="00486CE2">
                              <w:rPr>
                                <w:i w:val="0"/>
                                <w:iCs w:val="0"/>
                                <w:sz w:val="22"/>
                                <w:szCs w:val="22"/>
                              </w:rPr>
                              <w:t>4</w:t>
                            </w:r>
                            <w:r>
                              <w:rPr>
                                <w:i w:val="0"/>
                                <w:iCs w:val="0"/>
                                <w:sz w:val="22"/>
                                <w:szCs w:val="22"/>
                              </w:rPr>
                              <w:t xml:space="preserve">. </w:t>
                            </w:r>
                            <w:r w:rsidR="00BD7ABD">
                              <w:rPr>
                                <w:i w:val="0"/>
                                <w:iCs w:val="0"/>
                                <w:sz w:val="22"/>
                                <w:szCs w:val="22"/>
                              </w:rPr>
                              <w:t xml:space="preserve">A bar plot using mutual information for feature contribution analysis shows how much each input feature </w:t>
                            </w:r>
                            <w:r w:rsidR="00FD615C">
                              <w:rPr>
                                <w:i w:val="0"/>
                                <w:iCs w:val="0"/>
                                <w:sz w:val="22"/>
                                <w:szCs w:val="22"/>
                              </w:rPr>
                              <w:t xml:space="preserve">contributes to predicting or understanding the target variable, US </w:t>
                            </w:r>
                            <w:r w:rsidR="003076C5">
                              <w:rPr>
                                <w:i w:val="0"/>
                                <w:iCs w:val="0"/>
                                <w:sz w:val="22"/>
                                <w:szCs w:val="22"/>
                              </w:rPr>
                              <w:t>m</w:t>
                            </w:r>
                            <w:r w:rsidR="00FD615C">
                              <w:rPr>
                                <w:i w:val="0"/>
                                <w:iCs w:val="0"/>
                                <w:sz w:val="22"/>
                                <w:szCs w:val="22"/>
                              </w:rPr>
                              <w:t xml:space="preserve">anufacturers’ </w:t>
                            </w:r>
                            <w:r w:rsidR="003076C5">
                              <w:rPr>
                                <w:i w:val="0"/>
                                <w:iCs w:val="0"/>
                                <w:sz w:val="22"/>
                                <w:szCs w:val="22"/>
                              </w:rPr>
                              <w:t>s</w:t>
                            </w:r>
                            <w:r w:rsidR="00FD615C">
                              <w:rPr>
                                <w:i w:val="0"/>
                                <w:iCs w:val="0"/>
                                <w:sz w:val="22"/>
                                <w:szCs w:val="22"/>
                              </w:rPr>
                              <w:t>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D09EA2" id="_x0000_s1042" type="#_x0000_t202" style="position:absolute;margin-left:430.7pt;margin-top:591.95pt;width:481.9pt;height:.05pt;z-index:2517719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" stroked="f">
                <v:textbox style="mso-fit-shape-to-text:t" inset="0,0,0,0">
                  <w:txbxContent>
                    <w:p w14:paraId="34BE6807" w14:textId="41C83DF2" w:rsidR="00BE2C1F" w:rsidRPr="00BE2C1F" w:rsidRDefault="00BE2C1F" w:rsidP="00BE2C1F">
                      <w:pPr>
                        <w:pStyle w:val="Caption"/>
                        <w:rPr>
                          <w:i w:val="0"/>
                          <w:iCs w:val="0"/>
                          <w:noProof/>
                          <w:sz w:val="36"/>
                          <w:szCs w:val="28"/>
                        </w:rPr>
                      </w:pPr>
                      <w:r w:rsidRPr="00BE2C1F">
                        <w:rPr>
                          <w:i w:val="0"/>
                          <w:iCs w:val="0"/>
                          <w:sz w:val="22"/>
                          <w:szCs w:val="22"/>
                        </w:rPr>
                        <w:t xml:space="preserve">Figure </w:t>
                      </w:r>
                      <w:r>
                        <w:rPr>
                          <w:i w:val="0"/>
                          <w:iCs w:val="0"/>
                          <w:sz w:val="22"/>
                          <w:szCs w:val="22"/>
                        </w:rPr>
                        <w:t>2</w:t>
                      </w:r>
                      <w:r w:rsidR="00486CE2">
                        <w:rPr>
                          <w:i w:val="0"/>
                          <w:iCs w:val="0"/>
                          <w:sz w:val="22"/>
                          <w:szCs w:val="22"/>
                        </w:rPr>
                        <w:t>4</w:t>
                      </w:r>
                      <w:r>
                        <w:rPr>
                          <w:i w:val="0"/>
                          <w:iCs w:val="0"/>
                          <w:sz w:val="22"/>
                          <w:szCs w:val="22"/>
                        </w:rPr>
                        <w:t xml:space="preserve">. </w:t>
                      </w:r>
                      <w:r w:rsidR="00BD7ABD">
                        <w:rPr>
                          <w:i w:val="0"/>
                          <w:iCs w:val="0"/>
                          <w:sz w:val="22"/>
                          <w:szCs w:val="22"/>
                        </w:rPr>
                        <w:t xml:space="preserve">A bar plot using mutual information for feature contribution analysis shows how much each input feature </w:t>
                      </w:r>
                      <w:r w:rsidR="00FD615C">
                        <w:rPr>
                          <w:i w:val="0"/>
                          <w:iCs w:val="0"/>
                          <w:sz w:val="22"/>
                          <w:szCs w:val="22"/>
                        </w:rPr>
                        <w:t xml:space="preserve">contributes to predicting or understanding the target variable, US </w:t>
                      </w:r>
                      <w:r w:rsidR="003076C5">
                        <w:rPr>
                          <w:i w:val="0"/>
                          <w:iCs w:val="0"/>
                          <w:sz w:val="22"/>
                          <w:szCs w:val="22"/>
                        </w:rPr>
                        <w:t>m</w:t>
                      </w:r>
                      <w:r w:rsidR="00FD615C">
                        <w:rPr>
                          <w:i w:val="0"/>
                          <w:iCs w:val="0"/>
                          <w:sz w:val="22"/>
                          <w:szCs w:val="22"/>
                        </w:rPr>
                        <w:t xml:space="preserve">anufacturers’ </w:t>
                      </w:r>
                      <w:r w:rsidR="003076C5">
                        <w:rPr>
                          <w:i w:val="0"/>
                          <w:iCs w:val="0"/>
                          <w:sz w:val="22"/>
                          <w:szCs w:val="22"/>
                        </w:rPr>
                        <w:t>s</w:t>
                      </w:r>
                      <w:r w:rsidR="00FD615C">
                        <w:rPr>
                          <w:i w:val="0"/>
                          <w:iCs w:val="0"/>
                          <w:sz w:val="22"/>
                          <w:szCs w:val="22"/>
                        </w:rPr>
                        <w:t>ales (USD $, millions).</w:t>
                      </w:r>
                    </w:p>
                  </w:txbxContent>
                </v:textbox>
                <w10:wrap type="square" anchorx="margin"/>
              </v:shape>
            </w:pict>
          </mc:Fallback>
        </mc:AlternateContent>
      </w:r>
      <w:r w:rsidR="00EC3979">
        <w:br w:type="page"/>
      </w:r>
    </w:p>
    <w:p w14:paraId="14111227" w14:textId="273BF6D0" w:rsidR="009B5675" w:rsidRDefault="00BD1A41">
      <w:pPr>
        <w:spacing w:after="200" w:line="276" w:lineRule="auto"/>
        <w:jc w:val="left"/>
      </w:pPr>
      <w:r>
        <w:rPr>
          <w:noProof/>
        </w:rPr>
        <w:lastRenderedPageBreak/>
        <w:drawing>
          <wp:anchor distT="0" distB="0" distL="114300" distR="114300" simplePos="0" relativeHeight="251772928" behindDoc="0" locked="0" layoutInCell="1" allowOverlap="1" wp14:anchorId="24302139" wp14:editId="629B36F7">
            <wp:simplePos x="731520" y="834887"/>
            <wp:positionH relativeFrom="margin">
              <wp:align>center</wp:align>
            </wp:positionH>
            <wp:positionV relativeFrom="margin">
              <wp:align>center</wp:align>
            </wp:positionV>
            <wp:extent cx="4320000" cy="6483630"/>
            <wp:effectExtent l="0" t="0" r="4445" b="0"/>
            <wp:wrapSquare wrapText="bothSides"/>
            <wp:docPr id="340080949" name="Picture 4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0949" name="Picture 46" descr="A screen shot of a graph&#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4320000" cy="6483630"/>
                    </a:xfrm>
                    <a:prstGeom prst="rect">
                      <a:avLst/>
                    </a:prstGeom>
                  </pic:spPr>
                </pic:pic>
              </a:graphicData>
            </a:graphic>
            <wp14:sizeRelH relativeFrom="margin">
              <wp14:pctWidth>0</wp14:pctWidth>
            </wp14:sizeRelH>
            <wp14:sizeRelV relativeFrom="margin">
              <wp14:pctHeight>0</wp14:pctHeight>
            </wp14:sizeRelV>
          </wp:anchor>
        </w:drawing>
      </w:r>
    </w:p>
    <w:p w14:paraId="358FCD49" w14:textId="427841D5" w:rsidR="00F125B0" w:rsidRDefault="004E046F">
      <w:pPr>
        <w:spacing w:after="200" w:line="276" w:lineRule="auto"/>
        <w:jc w:val="left"/>
      </w:pPr>
      <w:r>
        <w:rPr>
          <w:noProof/>
        </w:rPr>
        <mc:AlternateContent>
          <mc:Choice Requires="wps">
            <w:drawing>
              <wp:anchor distT="0" distB="0" distL="114300" distR="114300" simplePos="0" relativeHeight="251774976" behindDoc="0" locked="0" layoutInCell="1" allowOverlap="1" wp14:anchorId="65C5C2C1" wp14:editId="779898DD">
                <wp:simplePos x="0" y="0"/>
                <wp:positionH relativeFrom="margin">
                  <wp:align>center</wp:align>
                </wp:positionH>
                <wp:positionV relativeFrom="paragraph">
                  <wp:posOffset>7384940</wp:posOffset>
                </wp:positionV>
                <wp:extent cx="5400000" cy="635"/>
                <wp:effectExtent l="0" t="0" r="0" b="635"/>
                <wp:wrapSquare wrapText="bothSides"/>
                <wp:docPr id="101299168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682C349F" w14:textId="75AFF9BE" w:rsidR="004E046F" w:rsidRPr="001030A5" w:rsidRDefault="004E046F" w:rsidP="004E046F">
                            <w:pPr>
                              <w:pStyle w:val="Caption"/>
                              <w:rPr>
                                <w:i w:val="0"/>
                                <w:iCs w:val="0"/>
                                <w:noProof/>
                                <w:sz w:val="22"/>
                                <w:szCs w:val="22"/>
                              </w:rPr>
                            </w:pPr>
                            <w:r w:rsidRPr="001030A5">
                              <w:rPr>
                                <w:i w:val="0"/>
                                <w:iCs w:val="0"/>
                                <w:sz w:val="22"/>
                                <w:szCs w:val="22"/>
                              </w:rPr>
                              <w:t>Figure</w:t>
                            </w:r>
                            <w:r w:rsidR="001030A5" w:rsidRPr="001030A5">
                              <w:rPr>
                                <w:i w:val="0"/>
                                <w:iCs w:val="0"/>
                                <w:sz w:val="22"/>
                                <w:szCs w:val="22"/>
                              </w:rPr>
                              <w:t xml:space="preserve"> 2</w:t>
                            </w:r>
                            <w:r w:rsidR="00486CE2">
                              <w:rPr>
                                <w:i w:val="0"/>
                                <w:iCs w:val="0"/>
                                <w:sz w:val="22"/>
                                <w:szCs w:val="22"/>
                              </w:rPr>
                              <w:t>5</w:t>
                            </w:r>
                            <w:r w:rsidR="001030A5" w:rsidRPr="001030A5">
                              <w:rPr>
                                <w:i w:val="0"/>
                                <w:iCs w:val="0"/>
                                <w:sz w:val="22"/>
                                <w:szCs w:val="22"/>
                              </w:rPr>
                              <w:t xml:space="preserve">. </w:t>
                            </w:r>
                            <w:r w:rsidR="004E27B9">
                              <w:rPr>
                                <w:i w:val="0"/>
                                <w:iCs w:val="0"/>
                                <w:sz w:val="22"/>
                                <w:szCs w:val="22"/>
                              </w:rPr>
                              <w:t>R</w:t>
                            </w:r>
                            <w:r w:rsidR="001030A5" w:rsidRPr="001030A5">
                              <w:rPr>
                                <w:i w:val="0"/>
                                <w:iCs w:val="0"/>
                                <w:sz w:val="22"/>
                                <w:szCs w:val="22"/>
                              </w:rPr>
                              <w:t>esults of stationarity tests relating to US credit card rates (%).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C5C2C1" id="_x0000_s1043" type="#_x0000_t202" style="position:absolute;margin-left:0;margin-top:581.5pt;width:425.2pt;height:.05pt;z-index:251774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" stroked="f">
                <v:textbox style="mso-fit-shape-to-text:t" inset="0,0,0,0">
                  <w:txbxContent>
                    <w:p w14:paraId="682C349F" w14:textId="75AFF9BE" w:rsidR="004E046F" w:rsidRPr="001030A5" w:rsidRDefault="004E046F" w:rsidP="004E046F">
                      <w:pPr>
                        <w:pStyle w:val="Caption"/>
                        <w:rPr>
                          <w:i w:val="0"/>
                          <w:iCs w:val="0"/>
                          <w:noProof/>
                          <w:sz w:val="22"/>
                          <w:szCs w:val="22"/>
                        </w:rPr>
                      </w:pPr>
                      <w:r w:rsidRPr="001030A5">
                        <w:rPr>
                          <w:i w:val="0"/>
                          <w:iCs w:val="0"/>
                          <w:sz w:val="22"/>
                          <w:szCs w:val="22"/>
                        </w:rPr>
                        <w:t>Figure</w:t>
                      </w:r>
                      <w:r w:rsidR="001030A5" w:rsidRPr="001030A5">
                        <w:rPr>
                          <w:i w:val="0"/>
                          <w:iCs w:val="0"/>
                          <w:sz w:val="22"/>
                          <w:szCs w:val="22"/>
                        </w:rPr>
                        <w:t xml:space="preserve"> 2</w:t>
                      </w:r>
                      <w:r w:rsidR="00486CE2">
                        <w:rPr>
                          <w:i w:val="0"/>
                          <w:iCs w:val="0"/>
                          <w:sz w:val="22"/>
                          <w:szCs w:val="22"/>
                        </w:rPr>
                        <w:t>5</w:t>
                      </w:r>
                      <w:r w:rsidR="001030A5" w:rsidRPr="001030A5">
                        <w:rPr>
                          <w:i w:val="0"/>
                          <w:iCs w:val="0"/>
                          <w:sz w:val="22"/>
                          <w:szCs w:val="22"/>
                        </w:rPr>
                        <w:t xml:space="preserve">. </w:t>
                      </w:r>
                      <w:r w:rsidR="004E27B9">
                        <w:rPr>
                          <w:i w:val="0"/>
                          <w:iCs w:val="0"/>
                          <w:sz w:val="22"/>
                          <w:szCs w:val="22"/>
                        </w:rPr>
                        <w:t>R</w:t>
                      </w:r>
                      <w:r w:rsidR="001030A5" w:rsidRPr="001030A5">
                        <w:rPr>
                          <w:i w:val="0"/>
                          <w:iCs w:val="0"/>
                          <w:sz w:val="22"/>
                          <w:szCs w:val="22"/>
                        </w:rPr>
                        <w:t>esults of stationarity tests relating to US credit card rates (%). Both tests, ADF and KPSS confirm that the time series data is non-stationary (unit root).</w:t>
                      </w:r>
                    </w:p>
                  </w:txbxContent>
                </v:textbox>
                <w10:wrap type="square" anchorx="margin"/>
              </v:shape>
            </w:pict>
          </mc:Fallback>
        </mc:AlternateContent>
      </w:r>
      <w:r w:rsidR="00F125B0">
        <w:br w:type="page"/>
      </w:r>
    </w:p>
    <w:p w14:paraId="6D66149B" w14:textId="60DDFE1C" w:rsidR="008B77EA" w:rsidRDefault="004E046F">
      <w:pPr>
        <w:spacing w:after="200" w:line="276" w:lineRule="auto"/>
        <w:jc w:val="left"/>
      </w:pPr>
      <w:r>
        <w:rPr>
          <w:noProof/>
        </w:rPr>
        <w:lastRenderedPageBreak/>
        <w:drawing>
          <wp:anchor distT="0" distB="0" distL="114300" distR="114300" simplePos="0" relativeHeight="251776000" behindDoc="0" locked="0" layoutInCell="1" allowOverlap="1" wp14:anchorId="3B064B51" wp14:editId="342D4F25">
            <wp:simplePos x="731520" y="834887"/>
            <wp:positionH relativeFrom="margin">
              <wp:align>center</wp:align>
            </wp:positionH>
            <wp:positionV relativeFrom="margin">
              <wp:align>center</wp:align>
            </wp:positionV>
            <wp:extent cx="4320000" cy="6437087"/>
            <wp:effectExtent l="0" t="0" r="4445" b="1905"/>
            <wp:wrapSquare wrapText="bothSides"/>
            <wp:docPr id="2115077122" name="Picture 4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7122" name="Picture 47" descr="A screen shot of a graph&#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4320000" cy="6437087"/>
                    </a:xfrm>
                    <a:prstGeom prst="rect">
                      <a:avLst/>
                    </a:prstGeom>
                  </pic:spPr>
                </pic:pic>
              </a:graphicData>
            </a:graphic>
          </wp:anchor>
        </w:drawing>
      </w:r>
    </w:p>
    <w:p w14:paraId="5DADBCE3" w14:textId="3F6A5502" w:rsidR="009B5675" w:rsidRDefault="004E046F">
      <w:pPr>
        <w:spacing w:after="200" w:line="276" w:lineRule="auto"/>
        <w:jc w:val="left"/>
      </w:pPr>
      <w:r>
        <w:rPr>
          <w:noProof/>
        </w:rPr>
        <mc:AlternateContent>
          <mc:Choice Requires="wps">
            <w:drawing>
              <wp:anchor distT="0" distB="0" distL="114300" distR="114300" simplePos="0" relativeHeight="251778048" behindDoc="0" locked="0" layoutInCell="1" allowOverlap="1" wp14:anchorId="4A0CABC3" wp14:editId="494217D5">
                <wp:simplePos x="0" y="0"/>
                <wp:positionH relativeFrom="margin">
                  <wp:align>center</wp:align>
                </wp:positionH>
                <wp:positionV relativeFrom="paragraph">
                  <wp:posOffset>7384663</wp:posOffset>
                </wp:positionV>
                <wp:extent cx="5400000" cy="635"/>
                <wp:effectExtent l="0" t="0" r="0" b="635"/>
                <wp:wrapSquare wrapText="bothSides"/>
                <wp:docPr id="1259407208"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161E9200" w14:textId="2A0D5D6A" w:rsidR="004E046F" w:rsidRPr="0026482F" w:rsidRDefault="004E046F" w:rsidP="004E046F">
                            <w:pPr>
                              <w:pStyle w:val="Caption"/>
                              <w:rPr>
                                <w:i w:val="0"/>
                                <w:iCs w:val="0"/>
                                <w:noProof/>
                                <w:sz w:val="22"/>
                                <w:szCs w:val="22"/>
                              </w:rPr>
                            </w:pPr>
                            <w:r w:rsidRPr="0026482F">
                              <w:rPr>
                                <w:i w:val="0"/>
                                <w:iCs w:val="0"/>
                                <w:sz w:val="22"/>
                                <w:szCs w:val="22"/>
                              </w:rPr>
                              <w:t xml:space="preserve">Figure </w:t>
                            </w:r>
                            <w:r w:rsidR="00785451">
                              <w:rPr>
                                <w:i w:val="0"/>
                                <w:iCs w:val="0"/>
                                <w:sz w:val="22"/>
                                <w:szCs w:val="22"/>
                              </w:rPr>
                              <w:t>26</w:t>
                            </w:r>
                            <w:r w:rsidR="0026482F" w:rsidRPr="0026482F">
                              <w:rPr>
                                <w:i w:val="0"/>
                                <w:iCs w:val="0"/>
                                <w:sz w:val="22"/>
                                <w:szCs w:val="22"/>
                              </w:rPr>
                              <w:t xml:space="preserve">. </w:t>
                            </w:r>
                            <w:r w:rsidR="00785451">
                              <w:rPr>
                                <w:i w:val="0"/>
                                <w:iCs w:val="0"/>
                                <w:sz w:val="22"/>
                                <w:szCs w:val="22"/>
                              </w:rPr>
                              <w:t>R</w:t>
                            </w:r>
                            <w:r w:rsidR="0026482F" w:rsidRPr="0026482F">
                              <w:rPr>
                                <w:i w:val="0"/>
                                <w:iCs w:val="0"/>
                                <w:sz w:val="22"/>
                                <w:szCs w:val="22"/>
                              </w:rPr>
                              <w:t>esults of stationarity tests relating to Flexible Price CPI (% change).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0CABC3" id="_x0000_s1044" type="#_x0000_t202" style="position:absolute;margin-left:0;margin-top:581.45pt;width:425.2pt;height:.05pt;z-index:251778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" stroked="f">
                <v:textbox style="mso-fit-shape-to-text:t" inset="0,0,0,0">
                  <w:txbxContent>
                    <w:p w14:paraId="161E9200" w14:textId="2A0D5D6A" w:rsidR="004E046F" w:rsidRPr="0026482F" w:rsidRDefault="004E046F" w:rsidP="004E046F">
                      <w:pPr>
                        <w:pStyle w:val="Caption"/>
                        <w:rPr>
                          <w:i w:val="0"/>
                          <w:iCs w:val="0"/>
                          <w:noProof/>
                          <w:sz w:val="22"/>
                          <w:szCs w:val="22"/>
                        </w:rPr>
                      </w:pPr>
                      <w:r w:rsidRPr="0026482F">
                        <w:rPr>
                          <w:i w:val="0"/>
                          <w:iCs w:val="0"/>
                          <w:sz w:val="22"/>
                          <w:szCs w:val="22"/>
                        </w:rPr>
                        <w:t xml:space="preserve">Figure </w:t>
                      </w:r>
                      <w:r w:rsidR="00785451">
                        <w:rPr>
                          <w:i w:val="0"/>
                          <w:iCs w:val="0"/>
                          <w:sz w:val="22"/>
                          <w:szCs w:val="22"/>
                        </w:rPr>
                        <w:t>26</w:t>
                      </w:r>
                      <w:r w:rsidR="0026482F" w:rsidRPr="0026482F">
                        <w:rPr>
                          <w:i w:val="0"/>
                          <w:iCs w:val="0"/>
                          <w:sz w:val="22"/>
                          <w:szCs w:val="22"/>
                        </w:rPr>
                        <w:t xml:space="preserve">. </w:t>
                      </w:r>
                      <w:r w:rsidR="00785451">
                        <w:rPr>
                          <w:i w:val="0"/>
                          <w:iCs w:val="0"/>
                          <w:sz w:val="22"/>
                          <w:szCs w:val="22"/>
                        </w:rPr>
                        <w:t>R</w:t>
                      </w:r>
                      <w:r w:rsidR="0026482F" w:rsidRPr="0026482F">
                        <w:rPr>
                          <w:i w:val="0"/>
                          <w:iCs w:val="0"/>
                          <w:sz w:val="22"/>
                          <w:szCs w:val="22"/>
                        </w:rPr>
                        <w:t>esults of stationarity tests relating to Flexible Price CPI (% change). Both tests, ADF and KPSS confirm that the time series data is stationary.</w:t>
                      </w:r>
                    </w:p>
                  </w:txbxContent>
                </v:textbox>
                <w10:wrap type="square" anchorx="margin"/>
              </v:shape>
            </w:pict>
          </mc:Fallback>
        </mc:AlternateContent>
      </w:r>
      <w:r w:rsidR="009B5675">
        <w:br w:type="page"/>
      </w:r>
    </w:p>
    <w:p w14:paraId="283AE6DF" w14:textId="0838128D" w:rsidR="004E046F" w:rsidRDefault="00925F2E">
      <w:pPr>
        <w:spacing w:after="200" w:line="276" w:lineRule="auto"/>
        <w:jc w:val="left"/>
      </w:pPr>
      <w:r>
        <w:rPr>
          <w:noProof/>
        </w:rPr>
        <w:lastRenderedPageBreak/>
        <w:drawing>
          <wp:anchor distT="0" distB="0" distL="114300" distR="114300" simplePos="0" relativeHeight="251779072" behindDoc="0" locked="0" layoutInCell="1" allowOverlap="1" wp14:anchorId="7C8CD98F" wp14:editId="0799149C">
            <wp:simplePos x="731520" y="834887"/>
            <wp:positionH relativeFrom="margin">
              <wp:align>center</wp:align>
            </wp:positionH>
            <wp:positionV relativeFrom="margin">
              <wp:align>center</wp:align>
            </wp:positionV>
            <wp:extent cx="4320000" cy="6520067"/>
            <wp:effectExtent l="0" t="0" r="4445" b="0"/>
            <wp:wrapSquare wrapText="bothSides"/>
            <wp:docPr id="1599137640" name="Picture 48"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37640" name="Picture 48" descr="A graph and chart with numbers&#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4320000" cy="6520067"/>
                    </a:xfrm>
                    <a:prstGeom prst="rect">
                      <a:avLst/>
                    </a:prstGeom>
                  </pic:spPr>
                </pic:pic>
              </a:graphicData>
            </a:graphic>
          </wp:anchor>
        </w:drawing>
      </w:r>
    </w:p>
    <w:p w14:paraId="7E06C327" w14:textId="6A2C6271" w:rsidR="008B77EA" w:rsidRDefault="00925F2E">
      <w:pPr>
        <w:spacing w:after="200" w:line="276" w:lineRule="auto"/>
        <w:jc w:val="left"/>
      </w:pPr>
      <w:r>
        <w:rPr>
          <w:noProof/>
        </w:rPr>
        <mc:AlternateContent>
          <mc:Choice Requires="wps">
            <w:drawing>
              <wp:anchor distT="0" distB="0" distL="114300" distR="114300" simplePos="0" relativeHeight="251781120" behindDoc="0" locked="0" layoutInCell="1" allowOverlap="1" wp14:anchorId="64870011" wp14:editId="16B84A10">
                <wp:simplePos x="0" y="0"/>
                <wp:positionH relativeFrom="margin">
                  <wp:align>center</wp:align>
                </wp:positionH>
                <wp:positionV relativeFrom="paragraph">
                  <wp:posOffset>7442477</wp:posOffset>
                </wp:positionV>
                <wp:extent cx="5400000" cy="635"/>
                <wp:effectExtent l="0" t="0" r="0" b="635"/>
                <wp:wrapSquare wrapText="bothSides"/>
                <wp:docPr id="655042177"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78227F26" w14:textId="29E75112" w:rsidR="00925F2E" w:rsidRPr="00604F49" w:rsidRDefault="00925F2E" w:rsidP="00925F2E">
                            <w:pPr>
                              <w:pStyle w:val="Caption"/>
                              <w:rPr>
                                <w:i w:val="0"/>
                                <w:iCs w:val="0"/>
                                <w:sz w:val="22"/>
                                <w:szCs w:val="22"/>
                              </w:rPr>
                            </w:pPr>
                            <w:r w:rsidRPr="00604F49">
                              <w:rPr>
                                <w:i w:val="0"/>
                                <w:iCs w:val="0"/>
                                <w:sz w:val="22"/>
                                <w:szCs w:val="22"/>
                              </w:rPr>
                              <w:t xml:space="preserve">Figure </w:t>
                            </w:r>
                            <w:r w:rsidR="00604F49" w:rsidRPr="00604F49">
                              <w:rPr>
                                <w:i w:val="0"/>
                                <w:iCs w:val="0"/>
                                <w:sz w:val="22"/>
                                <w:szCs w:val="22"/>
                              </w:rPr>
                              <w:t>2</w:t>
                            </w:r>
                            <w:r w:rsidR="00486CE2">
                              <w:rPr>
                                <w:i w:val="0"/>
                                <w:iCs w:val="0"/>
                                <w:sz w:val="22"/>
                                <w:szCs w:val="22"/>
                              </w:rPr>
                              <w:t>7</w:t>
                            </w:r>
                            <w:r w:rsidR="00604F49" w:rsidRPr="00604F49">
                              <w:rPr>
                                <w:i w:val="0"/>
                                <w:iCs w:val="0"/>
                                <w:sz w:val="22"/>
                                <w:szCs w:val="22"/>
                              </w:rPr>
                              <w:t xml:space="preserve">. </w:t>
                            </w:r>
                            <w:r w:rsidR="000F2750">
                              <w:rPr>
                                <w:i w:val="0"/>
                                <w:iCs w:val="0"/>
                                <w:sz w:val="22"/>
                                <w:szCs w:val="22"/>
                              </w:rPr>
                              <w:t>R</w:t>
                            </w:r>
                            <w:r w:rsidR="00604F49" w:rsidRPr="00604F49">
                              <w:rPr>
                                <w:i w:val="0"/>
                                <w:iCs w:val="0"/>
                                <w:sz w:val="22"/>
                                <w:szCs w:val="22"/>
                              </w:rPr>
                              <w:t>esults of stationarity tests relating to US crude oil price</w:t>
                            </w:r>
                            <w:r w:rsidR="00182589">
                              <w:rPr>
                                <w:i w:val="0"/>
                                <w:iCs w:val="0"/>
                                <w:sz w:val="22"/>
                                <w:szCs w:val="22"/>
                              </w:rPr>
                              <w:t>s</w:t>
                            </w:r>
                            <w:r w:rsidR="00604F49" w:rsidRPr="00604F49">
                              <w:rPr>
                                <w:i w:val="0"/>
                                <w:iCs w:val="0"/>
                                <w:sz w:val="22"/>
                                <w:szCs w:val="22"/>
                              </w:rPr>
                              <w:t xml:space="preserve"> </w:t>
                            </w:r>
                            <w:r w:rsidR="002E3701">
                              <w:rPr>
                                <w:i w:val="0"/>
                                <w:iCs w:val="0"/>
                                <w:sz w:val="22"/>
                                <w:szCs w:val="22"/>
                              </w:rPr>
                              <w:t xml:space="preserve">(USD $ </w:t>
                            </w:r>
                            <w:r w:rsidR="00604F49" w:rsidRPr="00604F49">
                              <w:rPr>
                                <w:i w:val="0"/>
                                <w:iCs w:val="0"/>
                                <w:sz w:val="22"/>
                                <w:szCs w:val="22"/>
                              </w:rPr>
                              <w:t>per barrel).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870011" id="_x0000_s1045" type="#_x0000_t202" style="position:absolute;margin-left:0;margin-top:586pt;width:425.2pt;height:.05pt;z-index:2517811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" stroked="f">
                <v:textbox style="mso-fit-shape-to-text:t" inset="0,0,0,0">
                  <w:txbxContent>
                    <w:p w14:paraId="78227F26" w14:textId="29E75112" w:rsidR="00925F2E" w:rsidRPr="00604F49" w:rsidRDefault="00925F2E" w:rsidP="00925F2E">
                      <w:pPr>
                        <w:pStyle w:val="Caption"/>
                        <w:rPr>
                          <w:i w:val="0"/>
                          <w:iCs w:val="0"/>
                          <w:sz w:val="22"/>
                          <w:szCs w:val="22"/>
                        </w:rPr>
                      </w:pPr>
                      <w:r w:rsidRPr="00604F49">
                        <w:rPr>
                          <w:i w:val="0"/>
                          <w:iCs w:val="0"/>
                          <w:sz w:val="22"/>
                          <w:szCs w:val="22"/>
                        </w:rPr>
                        <w:t xml:space="preserve">Figure </w:t>
                      </w:r>
                      <w:r w:rsidR="00604F49" w:rsidRPr="00604F49">
                        <w:rPr>
                          <w:i w:val="0"/>
                          <w:iCs w:val="0"/>
                          <w:sz w:val="22"/>
                          <w:szCs w:val="22"/>
                        </w:rPr>
                        <w:t>2</w:t>
                      </w:r>
                      <w:r w:rsidR="00486CE2">
                        <w:rPr>
                          <w:i w:val="0"/>
                          <w:iCs w:val="0"/>
                          <w:sz w:val="22"/>
                          <w:szCs w:val="22"/>
                        </w:rPr>
                        <w:t>7</w:t>
                      </w:r>
                      <w:r w:rsidR="00604F49" w:rsidRPr="00604F49">
                        <w:rPr>
                          <w:i w:val="0"/>
                          <w:iCs w:val="0"/>
                          <w:sz w:val="22"/>
                          <w:szCs w:val="22"/>
                        </w:rPr>
                        <w:t xml:space="preserve">. </w:t>
                      </w:r>
                      <w:r w:rsidR="000F2750">
                        <w:rPr>
                          <w:i w:val="0"/>
                          <w:iCs w:val="0"/>
                          <w:sz w:val="22"/>
                          <w:szCs w:val="22"/>
                        </w:rPr>
                        <w:t>R</w:t>
                      </w:r>
                      <w:r w:rsidR="00604F49" w:rsidRPr="00604F49">
                        <w:rPr>
                          <w:i w:val="0"/>
                          <w:iCs w:val="0"/>
                          <w:sz w:val="22"/>
                          <w:szCs w:val="22"/>
                        </w:rPr>
                        <w:t>esults of stationarity tests relating to US crude oil price</w:t>
                      </w:r>
                      <w:r w:rsidR="00182589">
                        <w:rPr>
                          <w:i w:val="0"/>
                          <w:iCs w:val="0"/>
                          <w:sz w:val="22"/>
                          <w:szCs w:val="22"/>
                        </w:rPr>
                        <w:t>s</w:t>
                      </w:r>
                      <w:r w:rsidR="00604F49" w:rsidRPr="00604F49">
                        <w:rPr>
                          <w:i w:val="0"/>
                          <w:iCs w:val="0"/>
                          <w:sz w:val="22"/>
                          <w:szCs w:val="22"/>
                        </w:rPr>
                        <w:t xml:space="preserve"> </w:t>
                      </w:r>
                      <w:r w:rsidR="002E3701">
                        <w:rPr>
                          <w:i w:val="0"/>
                          <w:iCs w:val="0"/>
                          <w:sz w:val="22"/>
                          <w:szCs w:val="22"/>
                        </w:rPr>
                        <w:t xml:space="preserve">(USD $ </w:t>
                      </w:r>
                      <w:r w:rsidR="00604F49" w:rsidRPr="00604F49">
                        <w:rPr>
                          <w:i w:val="0"/>
                          <w:iCs w:val="0"/>
                          <w:sz w:val="22"/>
                          <w:szCs w:val="22"/>
                        </w:rPr>
                        <w:t>per barrel). Both tests, ADF and KPSS confirm that the time series data is non-stationary (unit root).</w:t>
                      </w:r>
                    </w:p>
                  </w:txbxContent>
                </v:textbox>
                <w10:wrap type="square" anchorx="margin"/>
              </v:shape>
            </w:pict>
          </mc:Fallback>
        </mc:AlternateContent>
      </w:r>
      <w:r w:rsidR="008B77EA">
        <w:br w:type="page"/>
      </w:r>
    </w:p>
    <w:p w14:paraId="2977973C" w14:textId="6800EF69" w:rsidR="00925F2E" w:rsidRDefault="00BB5267">
      <w:pPr>
        <w:spacing w:after="200" w:line="276" w:lineRule="auto"/>
        <w:jc w:val="left"/>
      </w:pPr>
      <w:r>
        <w:rPr>
          <w:noProof/>
        </w:rPr>
        <w:lastRenderedPageBreak/>
        <w:drawing>
          <wp:anchor distT="0" distB="0" distL="114300" distR="114300" simplePos="0" relativeHeight="251782144" behindDoc="0" locked="0" layoutInCell="1" allowOverlap="1" wp14:anchorId="13DC11E6" wp14:editId="36FE13CA">
            <wp:simplePos x="731520" y="834887"/>
            <wp:positionH relativeFrom="margin">
              <wp:align>center</wp:align>
            </wp:positionH>
            <wp:positionV relativeFrom="margin">
              <wp:align>center</wp:align>
            </wp:positionV>
            <wp:extent cx="4320000" cy="6549206"/>
            <wp:effectExtent l="0" t="0" r="4445" b="4445"/>
            <wp:wrapSquare wrapText="bothSides"/>
            <wp:docPr id="1458760771" name="Picture 4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0771" name="Picture 49" descr="A screen shot of a graph&#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4320000" cy="6549206"/>
                    </a:xfrm>
                    <a:prstGeom prst="rect">
                      <a:avLst/>
                    </a:prstGeom>
                  </pic:spPr>
                </pic:pic>
              </a:graphicData>
            </a:graphic>
          </wp:anchor>
        </w:drawing>
      </w:r>
    </w:p>
    <w:p w14:paraId="058FFC30" w14:textId="06ED6B3C" w:rsidR="008B77EA" w:rsidRDefault="00641152">
      <w:pPr>
        <w:spacing w:after="200" w:line="276" w:lineRule="auto"/>
        <w:jc w:val="left"/>
      </w:pPr>
      <w:r>
        <w:rPr>
          <w:noProof/>
        </w:rPr>
        <mc:AlternateContent>
          <mc:Choice Requires="wps">
            <w:drawing>
              <wp:anchor distT="0" distB="0" distL="114300" distR="114300" simplePos="0" relativeHeight="251784192" behindDoc="0" locked="0" layoutInCell="1" allowOverlap="1" wp14:anchorId="201C3D7E" wp14:editId="4C4A0D44">
                <wp:simplePos x="0" y="0"/>
                <wp:positionH relativeFrom="margin">
                  <wp:align>center</wp:align>
                </wp:positionH>
                <wp:positionV relativeFrom="paragraph">
                  <wp:posOffset>7423371</wp:posOffset>
                </wp:positionV>
                <wp:extent cx="5400000" cy="635"/>
                <wp:effectExtent l="0" t="0" r="0" b="635"/>
                <wp:wrapSquare wrapText="bothSides"/>
                <wp:docPr id="111520300"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C1B2F7B" w14:textId="756B84D9" w:rsidR="00BB5267" w:rsidRPr="00DA6B29" w:rsidRDefault="00BB5267" w:rsidP="00BB5267">
                            <w:pPr>
                              <w:pStyle w:val="Caption"/>
                              <w:rPr>
                                <w:i w:val="0"/>
                                <w:iCs w:val="0"/>
                                <w:noProof/>
                                <w:sz w:val="22"/>
                                <w:szCs w:val="22"/>
                              </w:rPr>
                            </w:pPr>
                            <w:r w:rsidRPr="00DA6B29">
                              <w:rPr>
                                <w:i w:val="0"/>
                                <w:iCs w:val="0"/>
                                <w:sz w:val="22"/>
                                <w:szCs w:val="22"/>
                              </w:rPr>
                              <w:t>Figure</w:t>
                            </w:r>
                            <w:r w:rsidR="00DA6B29" w:rsidRPr="00DA6B29">
                              <w:rPr>
                                <w:i w:val="0"/>
                                <w:iCs w:val="0"/>
                                <w:sz w:val="22"/>
                                <w:szCs w:val="22"/>
                              </w:rPr>
                              <w:t xml:space="preserve"> </w:t>
                            </w:r>
                            <w:r w:rsidR="00B33947">
                              <w:rPr>
                                <w:i w:val="0"/>
                                <w:iCs w:val="0"/>
                                <w:sz w:val="22"/>
                                <w:szCs w:val="22"/>
                              </w:rPr>
                              <w:t>28</w:t>
                            </w:r>
                            <w:r w:rsidR="00DA6B29" w:rsidRPr="00DA6B29">
                              <w:rPr>
                                <w:i w:val="0"/>
                                <w:iCs w:val="0"/>
                                <w:sz w:val="22"/>
                                <w:szCs w:val="22"/>
                              </w:rPr>
                              <w:t>.</w:t>
                            </w:r>
                            <w:r w:rsidR="00D90A52">
                              <w:rPr>
                                <w:i w:val="0"/>
                                <w:iCs w:val="0"/>
                                <w:sz w:val="22"/>
                                <w:szCs w:val="22"/>
                              </w:rPr>
                              <w:t xml:space="preserve"> R</w:t>
                            </w:r>
                            <w:r w:rsidR="00DA6B29" w:rsidRPr="00DA6B29">
                              <w:rPr>
                                <w:i w:val="0"/>
                                <w:iCs w:val="0"/>
                                <w:sz w:val="22"/>
                                <w:szCs w:val="22"/>
                              </w:rPr>
                              <w:t xml:space="preserve">esults of stationarity tests relating to Brent </w:t>
                            </w:r>
                            <w:r w:rsidR="00150F06">
                              <w:rPr>
                                <w:i w:val="0"/>
                                <w:iCs w:val="0"/>
                                <w:sz w:val="22"/>
                                <w:szCs w:val="22"/>
                              </w:rPr>
                              <w:t xml:space="preserve">crude oil prices </w:t>
                            </w:r>
                            <w:r w:rsidR="00656071">
                              <w:rPr>
                                <w:i w:val="0"/>
                                <w:iCs w:val="0"/>
                                <w:sz w:val="22"/>
                                <w:szCs w:val="22"/>
                              </w:rPr>
                              <w:t>(USD $</w:t>
                            </w:r>
                            <w:r w:rsidR="00150F06">
                              <w:rPr>
                                <w:i w:val="0"/>
                                <w:iCs w:val="0"/>
                                <w:sz w:val="22"/>
                                <w:szCs w:val="22"/>
                              </w:rPr>
                              <w:t xml:space="preserve"> </w:t>
                            </w:r>
                            <w:r w:rsidR="00DA6B29" w:rsidRPr="00DA6B29">
                              <w:rPr>
                                <w:i w:val="0"/>
                                <w:iCs w:val="0"/>
                                <w:sz w:val="22"/>
                                <w:szCs w:val="22"/>
                              </w:rPr>
                              <w:t>per barrel</w:t>
                            </w:r>
                            <w:r w:rsidR="00F03277">
                              <w:rPr>
                                <w:i w:val="0"/>
                                <w:iCs w:val="0"/>
                                <w:sz w:val="22"/>
                                <w:szCs w:val="22"/>
                              </w:rPr>
                              <w:t>)</w:t>
                            </w:r>
                            <w:r w:rsidR="00DA6B29" w:rsidRPr="00DA6B29">
                              <w:rPr>
                                <w:i w:val="0"/>
                                <w:iCs w:val="0"/>
                                <w:sz w:val="22"/>
                                <w:szCs w:val="22"/>
                              </w:rPr>
                              <w:t>.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1C3D7E" id="_x0000_s1046" type="#_x0000_t202" style="position:absolute;margin-left:0;margin-top:584.5pt;width:425.2pt;height:.05pt;z-index:2517841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" stroked="f">
                <v:textbox style="mso-fit-shape-to-text:t" inset="0,0,0,0">
                  <w:txbxContent>
                    <w:p w14:paraId="3C1B2F7B" w14:textId="756B84D9" w:rsidR="00BB5267" w:rsidRPr="00DA6B29" w:rsidRDefault="00BB5267" w:rsidP="00BB5267">
                      <w:pPr>
                        <w:pStyle w:val="Caption"/>
                        <w:rPr>
                          <w:i w:val="0"/>
                          <w:iCs w:val="0"/>
                          <w:noProof/>
                          <w:sz w:val="22"/>
                          <w:szCs w:val="22"/>
                        </w:rPr>
                      </w:pPr>
                      <w:r w:rsidRPr="00DA6B29">
                        <w:rPr>
                          <w:i w:val="0"/>
                          <w:iCs w:val="0"/>
                          <w:sz w:val="22"/>
                          <w:szCs w:val="22"/>
                        </w:rPr>
                        <w:t>Figure</w:t>
                      </w:r>
                      <w:r w:rsidR="00DA6B29" w:rsidRPr="00DA6B29">
                        <w:rPr>
                          <w:i w:val="0"/>
                          <w:iCs w:val="0"/>
                          <w:sz w:val="22"/>
                          <w:szCs w:val="22"/>
                        </w:rPr>
                        <w:t xml:space="preserve"> </w:t>
                      </w:r>
                      <w:r w:rsidR="00B33947">
                        <w:rPr>
                          <w:i w:val="0"/>
                          <w:iCs w:val="0"/>
                          <w:sz w:val="22"/>
                          <w:szCs w:val="22"/>
                        </w:rPr>
                        <w:t>28</w:t>
                      </w:r>
                      <w:r w:rsidR="00DA6B29" w:rsidRPr="00DA6B29">
                        <w:rPr>
                          <w:i w:val="0"/>
                          <w:iCs w:val="0"/>
                          <w:sz w:val="22"/>
                          <w:szCs w:val="22"/>
                        </w:rPr>
                        <w:t>.</w:t>
                      </w:r>
                      <w:r w:rsidR="00D90A52">
                        <w:rPr>
                          <w:i w:val="0"/>
                          <w:iCs w:val="0"/>
                          <w:sz w:val="22"/>
                          <w:szCs w:val="22"/>
                        </w:rPr>
                        <w:t xml:space="preserve"> R</w:t>
                      </w:r>
                      <w:r w:rsidR="00DA6B29" w:rsidRPr="00DA6B29">
                        <w:rPr>
                          <w:i w:val="0"/>
                          <w:iCs w:val="0"/>
                          <w:sz w:val="22"/>
                          <w:szCs w:val="22"/>
                        </w:rPr>
                        <w:t xml:space="preserve">esults of stationarity tests relating to Brent </w:t>
                      </w:r>
                      <w:r w:rsidR="00150F06">
                        <w:rPr>
                          <w:i w:val="0"/>
                          <w:iCs w:val="0"/>
                          <w:sz w:val="22"/>
                          <w:szCs w:val="22"/>
                        </w:rPr>
                        <w:t xml:space="preserve">crude oil prices </w:t>
                      </w:r>
                      <w:r w:rsidR="00656071">
                        <w:rPr>
                          <w:i w:val="0"/>
                          <w:iCs w:val="0"/>
                          <w:sz w:val="22"/>
                          <w:szCs w:val="22"/>
                        </w:rPr>
                        <w:t>(USD $</w:t>
                      </w:r>
                      <w:r w:rsidR="00150F06">
                        <w:rPr>
                          <w:i w:val="0"/>
                          <w:iCs w:val="0"/>
                          <w:sz w:val="22"/>
                          <w:szCs w:val="22"/>
                        </w:rPr>
                        <w:t xml:space="preserve"> </w:t>
                      </w:r>
                      <w:r w:rsidR="00DA6B29" w:rsidRPr="00DA6B29">
                        <w:rPr>
                          <w:i w:val="0"/>
                          <w:iCs w:val="0"/>
                          <w:sz w:val="22"/>
                          <w:szCs w:val="22"/>
                        </w:rPr>
                        <w:t>per barrel</w:t>
                      </w:r>
                      <w:r w:rsidR="00F03277">
                        <w:rPr>
                          <w:i w:val="0"/>
                          <w:iCs w:val="0"/>
                          <w:sz w:val="22"/>
                          <w:szCs w:val="22"/>
                        </w:rPr>
                        <w:t>)</w:t>
                      </w:r>
                      <w:r w:rsidR="00DA6B29" w:rsidRPr="00DA6B29">
                        <w:rPr>
                          <w:i w:val="0"/>
                          <w:iCs w:val="0"/>
                          <w:sz w:val="22"/>
                          <w:szCs w:val="22"/>
                        </w:rPr>
                        <w:t>. Both tests, ADF and KPSS confirm that the time series data is non-stationary (unit root).</w:t>
                      </w:r>
                    </w:p>
                  </w:txbxContent>
                </v:textbox>
                <w10:wrap type="square" anchorx="margin"/>
              </v:shape>
            </w:pict>
          </mc:Fallback>
        </mc:AlternateContent>
      </w:r>
      <w:r w:rsidR="008B77EA">
        <w:br w:type="page"/>
      </w:r>
    </w:p>
    <w:p w14:paraId="2D7A8E9B" w14:textId="0C8AEB31" w:rsidR="00641152" w:rsidRDefault="002951F5">
      <w:pPr>
        <w:spacing w:after="200" w:line="276" w:lineRule="auto"/>
        <w:jc w:val="left"/>
      </w:pPr>
      <w:r>
        <w:rPr>
          <w:noProof/>
        </w:rPr>
        <w:lastRenderedPageBreak/>
        <w:drawing>
          <wp:anchor distT="0" distB="0" distL="114300" distR="114300" simplePos="0" relativeHeight="251785216" behindDoc="0" locked="0" layoutInCell="1" allowOverlap="1" wp14:anchorId="35C03A5E" wp14:editId="4FEBBE39">
            <wp:simplePos x="731520" y="834887"/>
            <wp:positionH relativeFrom="margin">
              <wp:align>center</wp:align>
            </wp:positionH>
            <wp:positionV relativeFrom="margin">
              <wp:align>center</wp:align>
            </wp:positionV>
            <wp:extent cx="4320000" cy="6498274"/>
            <wp:effectExtent l="0" t="0" r="4445" b="0"/>
            <wp:wrapSquare wrapText="bothSides"/>
            <wp:docPr id="512723392" name="Picture 50"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3392" name="Picture 50" descr="A graph with numbers and lines&#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4320000" cy="6498274"/>
                    </a:xfrm>
                    <a:prstGeom prst="rect">
                      <a:avLst/>
                    </a:prstGeom>
                  </pic:spPr>
                </pic:pic>
              </a:graphicData>
            </a:graphic>
            <wp14:sizeRelH relativeFrom="margin">
              <wp14:pctWidth>0</wp14:pctWidth>
            </wp14:sizeRelH>
            <wp14:sizeRelV relativeFrom="margin">
              <wp14:pctHeight>0</wp14:pctHeight>
            </wp14:sizeRelV>
          </wp:anchor>
        </w:drawing>
      </w:r>
    </w:p>
    <w:p w14:paraId="11AB9FF7" w14:textId="486D5D63" w:rsidR="008B77EA" w:rsidRDefault="002951F5">
      <w:pPr>
        <w:spacing w:after="200" w:line="276" w:lineRule="auto"/>
        <w:jc w:val="left"/>
      </w:pPr>
      <w:r>
        <w:rPr>
          <w:noProof/>
        </w:rPr>
        <mc:AlternateContent>
          <mc:Choice Requires="wps">
            <w:drawing>
              <wp:anchor distT="0" distB="0" distL="114300" distR="114300" simplePos="0" relativeHeight="251787264" behindDoc="0" locked="0" layoutInCell="1" allowOverlap="1" wp14:anchorId="025AB7C0" wp14:editId="21ED665A">
                <wp:simplePos x="0" y="0"/>
                <wp:positionH relativeFrom="margin">
                  <wp:align>center</wp:align>
                </wp:positionH>
                <wp:positionV relativeFrom="paragraph">
                  <wp:posOffset>7464121</wp:posOffset>
                </wp:positionV>
                <wp:extent cx="5400000" cy="635"/>
                <wp:effectExtent l="0" t="0" r="0" b="635"/>
                <wp:wrapSquare wrapText="bothSides"/>
                <wp:docPr id="30317714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16ACEAB" w14:textId="1F2830E2" w:rsidR="002951F5" w:rsidRPr="00035522" w:rsidRDefault="002951F5" w:rsidP="002951F5">
                            <w:pPr>
                              <w:pStyle w:val="Caption"/>
                              <w:rPr>
                                <w:i w:val="0"/>
                                <w:iCs w:val="0"/>
                                <w:noProof/>
                                <w:sz w:val="22"/>
                                <w:szCs w:val="22"/>
                              </w:rPr>
                            </w:pPr>
                            <w:r w:rsidRPr="00035522">
                              <w:rPr>
                                <w:i w:val="0"/>
                                <w:iCs w:val="0"/>
                                <w:sz w:val="22"/>
                                <w:szCs w:val="22"/>
                              </w:rPr>
                              <w:t>Figure</w:t>
                            </w:r>
                            <w:r w:rsidR="00035522" w:rsidRPr="00035522">
                              <w:rPr>
                                <w:i w:val="0"/>
                                <w:iCs w:val="0"/>
                                <w:sz w:val="22"/>
                                <w:szCs w:val="22"/>
                              </w:rPr>
                              <w:t xml:space="preserve"> </w:t>
                            </w:r>
                            <w:r w:rsidR="00B33947">
                              <w:rPr>
                                <w:i w:val="0"/>
                                <w:iCs w:val="0"/>
                                <w:sz w:val="22"/>
                                <w:szCs w:val="22"/>
                              </w:rPr>
                              <w:t>29</w:t>
                            </w:r>
                            <w:r w:rsidR="00035522" w:rsidRPr="00035522">
                              <w:rPr>
                                <w:i w:val="0"/>
                                <w:iCs w:val="0"/>
                                <w:sz w:val="22"/>
                                <w:szCs w:val="22"/>
                              </w:rPr>
                              <w:t xml:space="preserve">. </w:t>
                            </w:r>
                            <w:r w:rsidR="00EB4DD0">
                              <w:rPr>
                                <w:i w:val="0"/>
                                <w:iCs w:val="0"/>
                                <w:sz w:val="22"/>
                                <w:szCs w:val="22"/>
                              </w:rPr>
                              <w:t>R</w:t>
                            </w:r>
                            <w:r w:rsidR="00035522" w:rsidRPr="00035522">
                              <w:rPr>
                                <w:i w:val="0"/>
                                <w:iCs w:val="0"/>
                                <w:sz w:val="22"/>
                                <w:szCs w:val="22"/>
                              </w:rPr>
                              <w:t xml:space="preserve">esults of stationarity tests relating to LNG prices </w:t>
                            </w:r>
                            <w:r w:rsidR="00656071">
                              <w:rPr>
                                <w:i w:val="0"/>
                                <w:iCs w:val="0"/>
                                <w:sz w:val="22"/>
                                <w:szCs w:val="22"/>
                              </w:rPr>
                              <w:t xml:space="preserve">(USD $ </w:t>
                            </w:r>
                            <w:r w:rsidR="00035522" w:rsidRPr="00035522">
                              <w:rPr>
                                <w:i w:val="0"/>
                                <w:iCs w:val="0"/>
                                <w:sz w:val="22"/>
                                <w:szCs w:val="22"/>
                              </w:rPr>
                              <w:t>per million metric BTU).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5AB7C0" id="_x0000_s1047" type="#_x0000_t202" style="position:absolute;margin-left:0;margin-top:587.75pt;width:425.2pt;height:.05pt;z-index:251787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" stroked="f">
                <v:textbox style="mso-fit-shape-to-text:t" inset="0,0,0,0">
                  <w:txbxContent>
                    <w:p w14:paraId="316ACEAB" w14:textId="1F2830E2" w:rsidR="002951F5" w:rsidRPr="00035522" w:rsidRDefault="002951F5" w:rsidP="002951F5">
                      <w:pPr>
                        <w:pStyle w:val="Caption"/>
                        <w:rPr>
                          <w:i w:val="0"/>
                          <w:iCs w:val="0"/>
                          <w:noProof/>
                          <w:sz w:val="22"/>
                          <w:szCs w:val="22"/>
                        </w:rPr>
                      </w:pPr>
                      <w:r w:rsidRPr="00035522">
                        <w:rPr>
                          <w:i w:val="0"/>
                          <w:iCs w:val="0"/>
                          <w:sz w:val="22"/>
                          <w:szCs w:val="22"/>
                        </w:rPr>
                        <w:t>Figure</w:t>
                      </w:r>
                      <w:r w:rsidR="00035522" w:rsidRPr="00035522">
                        <w:rPr>
                          <w:i w:val="0"/>
                          <w:iCs w:val="0"/>
                          <w:sz w:val="22"/>
                          <w:szCs w:val="22"/>
                        </w:rPr>
                        <w:t xml:space="preserve"> </w:t>
                      </w:r>
                      <w:r w:rsidR="00B33947">
                        <w:rPr>
                          <w:i w:val="0"/>
                          <w:iCs w:val="0"/>
                          <w:sz w:val="22"/>
                          <w:szCs w:val="22"/>
                        </w:rPr>
                        <w:t>29</w:t>
                      </w:r>
                      <w:r w:rsidR="00035522" w:rsidRPr="00035522">
                        <w:rPr>
                          <w:i w:val="0"/>
                          <w:iCs w:val="0"/>
                          <w:sz w:val="22"/>
                          <w:szCs w:val="22"/>
                        </w:rPr>
                        <w:t xml:space="preserve">. </w:t>
                      </w:r>
                      <w:r w:rsidR="00EB4DD0">
                        <w:rPr>
                          <w:i w:val="0"/>
                          <w:iCs w:val="0"/>
                          <w:sz w:val="22"/>
                          <w:szCs w:val="22"/>
                        </w:rPr>
                        <w:t>R</w:t>
                      </w:r>
                      <w:r w:rsidR="00035522" w:rsidRPr="00035522">
                        <w:rPr>
                          <w:i w:val="0"/>
                          <w:iCs w:val="0"/>
                          <w:sz w:val="22"/>
                          <w:szCs w:val="22"/>
                        </w:rPr>
                        <w:t xml:space="preserve">esults of stationarity tests relating to LNG prices </w:t>
                      </w:r>
                      <w:r w:rsidR="00656071">
                        <w:rPr>
                          <w:i w:val="0"/>
                          <w:iCs w:val="0"/>
                          <w:sz w:val="22"/>
                          <w:szCs w:val="22"/>
                        </w:rPr>
                        <w:t xml:space="preserve">(USD $ </w:t>
                      </w:r>
                      <w:r w:rsidR="00035522" w:rsidRPr="00035522">
                        <w:rPr>
                          <w:i w:val="0"/>
                          <w:iCs w:val="0"/>
                          <w:sz w:val="22"/>
                          <w:szCs w:val="22"/>
                        </w:rPr>
                        <w:t>per million metric BTU). Both tests, ADF and KPSS confirm that the time series data is non-stationary (unit root).</w:t>
                      </w:r>
                    </w:p>
                  </w:txbxContent>
                </v:textbox>
                <w10:wrap type="square" anchorx="margin"/>
              </v:shape>
            </w:pict>
          </mc:Fallback>
        </mc:AlternateContent>
      </w:r>
      <w:r w:rsidR="008B77EA">
        <w:br w:type="page"/>
      </w:r>
    </w:p>
    <w:p w14:paraId="70372466" w14:textId="31CADA61" w:rsidR="00A10348" w:rsidRDefault="00A10348">
      <w:pPr>
        <w:spacing w:after="200" w:line="276" w:lineRule="auto"/>
        <w:jc w:val="left"/>
      </w:pPr>
      <w:r>
        <w:rPr>
          <w:noProof/>
        </w:rPr>
        <w:lastRenderedPageBreak/>
        <w:drawing>
          <wp:anchor distT="0" distB="0" distL="114300" distR="114300" simplePos="0" relativeHeight="251788288" behindDoc="0" locked="0" layoutInCell="1" allowOverlap="1" wp14:anchorId="78B6FDB8" wp14:editId="2B7C55C6">
            <wp:simplePos x="731520" y="834887"/>
            <wp:positionH relativeFrom="margin">
              <wp:align>center</wp:align>
            </wp:positionH>
            <wp:positionV relativeFrom="margin">
              <wp:align>center</wp:align>
            </wp:positionV>
            <wp:extent cx="4320000" cy="6527193"/>
            <wp:effectExtent l="0" t="0" r="4445" b="6985"/>
            <wp:wrapSquare wrapText="bothSides"/>
            <wp:docPr id="49414550" name="Picture 51"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550" name="Picture 51" descr="A graph and chart with numbers&#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4320000" cy="6527193"/>
                    </a:xfrm>
                    <a:prstGeom prst="rect">
                      <a:avLst/>
                    </a:prstGeom>
                  </pic:spPr>
                </pic:pic>
              </a:graphicData>
            </a:graphic>
          </wp:anchor>
        </w:drawing>
      </w:r>
    </w:p>
    <w:p w14:paraId="121AD8CF" w14:textId="4E288BEF" w:rsidR="002951F5" w:rsidRDefault="009146E1">
      <w:pPr>
        <w:spacing w:after="200" w:line="276" w:lineRule="auto"/>
        <w:jc w:val="left"/>
      </w:pPr>
      <w:r>
        <w:rPr>
          <w:noProof/>
        </w:rPr>
        <mc:AlternateContent>
          <mc:Choice Requires="wps">
            <w:drawing>
              <wp:anchor distT="0" distB="0" distL="114300" distR="114300" simplePos="0" relativeHeight="251790336" behindDoc="0" locked="0" layoutInCell="1" allowOverlap="1" wp14:anchorId="1A9D322D" wp14:editId="5BF366EB">
                <wp:simplePos x="0" y="0"/>
                <wp:positionH relativeFrom="margin">
                  <wp:align>center</wp:align>
                </wp:positionH>
                <wp:positionV relativeFrom="paragraph">
                  <wp:posOffset>7459013</wp:posOffset>
                </wp:positionV>
                <wp:extent cx="5400000" cy="635"/>
                <wp:effectExtent l="0" t="0" r="0" b="635"/>
                <wp:wrapSquare wrapText="bothSides"/>
                <wp:docPr id="1524199733"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4D840B1" w14:textId="51836F33" w:rsidR="009146E1" w:rsidRPr="00A557D2" w:rsidRDefault="009146E1" w:rsidP="009146E1">
                            <w:pPr>
                              <w:pStyle w:val="Caption"/>
                              <w:rPr>
                                <w:i w:val="0"/>
                                <w:iCs w:val="0"/>
                                <w:noProof/>
                                <w:sz w:val="22"/>
                                <w:szCs w:val="22"/>
                              </w:rPr>
                            </w:pPr>
                            <w:r w:rsidRPr="00A557D2">
                              <w:rPr>
                                <w:i w:val="0"/>
                                <w:iCs w:val="0"/>
                                <w:sz w:val="22"/>
                                <w:szCs w:val="22"/>
                              </w:rPr>
                              <w:t xml:space="preserve">Figure </w:t>
                            </w:r>
                            <w:r w:rsidR="00A557D2" w:rsidRPr="00A557D2">
                              <w:rPr>
                                <w:i w:val="0"/>
                                <w:iCs w:val="0"/>
                                <w:sz w:val="22"/>
                                <w:szCs w:val="22"/>
                              </w:rPr>
                              <w:t>3</w:t>
                            </w:r>
                            <w:r w:rsidR="00704116">
                              <w:rPr>
                                <w:i w:val="0"/>
                                <w:iCs w:val="0"/>
                                <w:sz w:val="22"/>
                                <w:szCs w:val="22"/>
                              </w:rPr>
                              <w:t>0</w:t>
                            </w:r>
                            <w:r w:rsidR="00A557D2" w:rsidRPr="00A557D2">
                              <w:rPr>
                                <w:i w:val="0"/>
                                <w:iCs w:val="0"/>
                                <w:sz w:val="22"/>
                                <w:szCs w:val="22"/>
                              </w:rPr>
                              <w:t xml:space="preserve">. </w:t>
                            </w:r>
                            <w:r w:rsidR="002000D8">
                              <w:rPr>
                                <w:i w:val="0"/>
                                <w:iCs w:val="0"/>
                                <w:sz w:val="22"/>
                                <w:szCs w:val="22"/>
                              </w:rPr>
                              <w:t>R</w:t>
                            </w:r>
                            <w:r w:rsidR="00A557D2" w:rsidRPr="00A557D2">
                              <w:rPr>
                                <w:i w:val="0"/>
                                <w:iCs w:val="0"/>
                                <w:sz w:val="22"/>
                                <w:szCs w:val="22"/>
                              </w:rPr>
                              <w:t>esults of stationarity tests relating to</w:t>
                            </w:r>
                            <w:r w:rsidR="00A557D2">
                              <w:rPr>
                                <w:i w:val="0"/>
                                <w:iCs w:val="0"/>
                                <w:sz w:val="22"/>
                                <w:szCs w:val="22"/>
                              </w:rPr>
                              <w:t xml:space="preserve"> gold prices (USD $ per 100kg</w:t>
                            </w:r>
                            <w:r w:rsidR="00A557D2" w:rsidRPr="00A557D2">
                              <w:rPr>
                                <w:i w:val="0"/>
                                <w:iCs w:val="0"/>
                                <w:sz w:val="22"/>
                                <w:szCs w:val="22"/>
                              </w:rPr>
                              <w:t>).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9D322D" id="_x0000_s1048" type="#_x0000_t202" style="position:absolute;margin-left:0;margin-top:587.3pt;width:425.2pt;height:.05pt;z-index:251790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" stroked="f">
                <v:textbox style="mso-fit-shape-to-text:t" inset="0,0,0,0">
                  <w:txbxContent>
                    <w:p w14:paraId="34D840B1" w14:textId="51836F33" w:rsidR="009146E1" w:rsidRPr="00A557D2" w:rsidRDefault="009146E1" w:rsidP="009146E1">
                      <w:pPr>
                        <w:pStyle w:val="Caption"/>
                        <w:rPr>
                          <w:i w:val="0"/>
                          <w:iCs w:val="0"/>
                          <w:noProof/>
                          <w:sz w:val="22"/>
                          <w:szCs w:val="22"/>
                        </w:rPr>
                      </w:pPr>
                      <w:r w:rsidRPr="00A557D2">
                        <w:rPr>
                          <w:i w:val="0"/>
                          <w:iCs w:val="0"/>
                          <w:sz w:val="22"/>
                          <w:szCs w:val="22"/>
                        </w:rPr>
                        <w:t xml:space="preserve">Figure </w:t>
                      </w:r>
                      <w:r w:rsidR="00A557D2" w:rsidRPr="00A557D2">
                        <w:rPr>
                          <w:i w:val="0"/>
                          <w:iCs w:val="0"/>
                          <w:sz w:val="22"/>
                          <w:szCs w:val="22"/>
                        </w:rPr>
                        <w:t>3</w:t>
                      </w:r>
                      <w:r w:rsidR="00704116">
                        <w:rPr>
                          <w:i w:val="0"/>
                          <w:iCs w:val="0"/>
                          <w:sz w:val="22"/>
                          <w:szCs w:val="22"/>
                        </w:rPr>
                        <w:t>0</w:t>
                      </w:r>
                      <w:r w:rsidR="00A557D2" w:rsidRPr="00A557D2">
                        <w:rPr>
                          <w:i w:val="0"/>
                          <w:iCs w:val="0"/>
                          <w:sz w:val="22"/>
                          <w:szCs w:val="22"/>
                        </w:rPr>
                        <w:t xml:space="preserve">. </w:t>
                      </w:r>
                      <w:r w:rsidR="002000D8">
                        <w:rPr>
                          <w:i w:val="0"/>
                          <w:iCs w:val="0"/>
                          <w:sz w:val="22"/>
                          <w:szCs w:val="22"/>
                        </w:rPr>
                        <w:t>R</w:t>
                      </w:r>
                      <w:r w:rsidR="00A557D2" w:rsidRPr="00A557D2">
                        <w:rPr>
                          <w:i w:val="0"/>
                          <w:iCs w:val="0"/>
                          <w:sz w:val="22"/>
                          <w:szCs w:val="22"/>
                        </w:rPr>
                        <w:t>esults of stationarity tests relating to</w:t>
                      </w:r>
                      <w:r w:rsidR="00A557D2">
                        <w:rPr>
                          <w:i w:val="0"/>
                          <w:iCs w:val="0"/>
                          <w:sz w:val="22"/>
                          <w:szCs w:val="22"/>
                        </w:rPr>
                        <w:t xml:space="preserve"> gold prices (USD $ per 100kg</w:t>
                      </w:r>
                      <w:r w:rsidR="00A557D2" w:rsidRPr="00A557D2">
                        <w:rPr>
                          <w:i w:val="0"/>
                          <w:iCs w:val="0"/>
                          <w:sz w:val="22"/>
                          <w:szCs w:val="22"/>
                        </w:rPr>
                        <w:t>). Both tests, ADF and KPSS confirm that the time series data is non-stationary (unit root).</w:t>
                      </w:r>
                    </w:p>
                  </w:txbxContent>
                </v:textbox>
                <w10:wrap type="square" anchorx="margin"/>
              </v:shape>
            </w:pict>
          </mc:Fallback>
        </mc:AlternateContent>
      </w:r>
      <w:r w:rsidR="002951F5">
        <w:br w:type="page"/>
      </w:r>
    </w:p>
    <w:p w14:paraId="76ACE793" w14:textId="3939E7AC" w:rsidR="00625E9A" w:rsidRDefault="00222776">
      <w:pPr>
        <w:spacing w:after="200" w:line="276" w:lineRule="auto"/>
        <w:jc w:val="left"/>
      </w:pPr>
      <w:r>
        <w:rPr>
          <w:noProof/>
        </w:rPr>
        <w:lastRenderedPageBreak/>
        <w:drawing>
          <wp:anchor distT="0" distB="0" distL="114300" distR="114300" simplePos="0" relativeHeight="251794432" behindDoc="0" locked="0" layoutInCell="1" allowOverlap="1" wp14:anchorId="2984875F" wp14:editId="412FC5DB">
            <wp:simplePos x="731520" y="834887"/>
            <wp:positionH relativeFrom="margin">
              <wp:align>center</wp:align>
            </wp:positionH>
            <wp:positionV relativeFrom="margin">
              <wp:align>center</wp:align>
            </wp:positionV>
            <wp:extent cx="4320000" cy="6494495"/>
            <wp:effectExtent l="0" t="0" r="4445" b="1905"/>
            <wp:wrapSquare wrapText="bothSides"/>
            <wp:docPr id="426485639" name="Picture 5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85639" name="Picture 52" descr="A screenshot of a graph&#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4320000" cy="6494495"/>
                    </a:xfrm>
                    <a:prstGeom prst="rect">
                      <a:avLst/>
                    </a:prstGeom>
                  </pic:spPr>
                </pic:pic>
              </a:graphicData>
            </a:graphic>
            <wp14:sizeRelH relativeFrom="margin">
              <wp14:pctWidth>0</wp14:pctWidth>
            </wp14:sizeRelH>
            <wp14:sizeRelV relativeFrom="margin">
              <wp14:pctHeight>0</wp14:pctHeight>
            </wp14:sizeRelV>
          </wp:anchor>
        </w:drawing>
      </w:r>
    </w:p>
    <w:p w14:paraId="7096E41C" w14:textId="7D7986D3" w:rsidR="002951F5" w:rsidRDefault="00B85C6E">
      <w:pPr>
        <w:spacing w:after="200" w:line="276" w:lineRule="auto"/>
        <w:jc w:val="left"/>
      </w:pPr>
      <w:r>
        <w:rPr>
          <w:noProof/>
        </w:rPr>
        <mc:AlternateContent>
          <mc:Choice Requires="wps">
            <w:drawing>
              <wp:anchor distT="0" distB="0" distL="114300" distR="114300" simplePos="0" relativeHeight="251796480" behindDoc="0" locked="0" layoutInCell="1" allowOverlap="1" wp14:anchorId="67044BFC" wp14:editId="60C62744">
                <wp:simplePos x="0" y="0"/>
                <wp:positionH relativeFrom="margin">
                  <wp:align>center</wp:align>
                </wp:positionH>
                <wp:positionV relativeFrom="paragraph">
                  <wp:posOffset>7389384</wp:posOffset>
                </wp:positionV>
                <wp:extent cx="5400000" cy="635"/>
                <wp:effectExtent l="0" t="0" r="0" b="635"/>
                <wp:wrapSquare wrapText="bothSides"/>
                <wp:docPr id="1772313008"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5C78B83" w14:textId="1EBE9D0A" w:rsidR="00B85C6E" w:rsidRPr="009D4FE1" w:rsidRDefault="00B85C6E" w:rsidP="00B85C6E">
                            <w:pPr>
                              <w:pStyle w:val="Caption"/>
                              <w:rPr>
                                <w:i w:val="0"/>
                                <w:iCs w:val="0"/>
                                <w:noProof/>
                                <w:sz w:val="22"/>
                                <w:szCs w:val="22"/>
                              </w:rPr>
                            </w:pPr>
                            <w:r w:rsidRPr="009D4FE1">
                              <w:rPr>
                                <w:i w:val="0"/>
                                <w:iCs w:val="0"/>
                                <w:sz w:val="22"/>
                                <w:szCs w:val="22"/>
                              </w:rPr>
                              <w:t>Figure</w:t>
                            </w:r>
                            <w:r w:rsidR="009D4FE1" w:rsidRPr="009D4FE1">
                              <w:rPr>
                                <w:i w:val="0"/>
                                <w:iCs w:val="0"/>
                                <w:sz w:val="22"/>
                                <w:szCs w:val="22"/>
                              </w:rPr>
                              <w:t xml:space="preserve"> 3</w:t>
                            </w:r>
                            <w:r w:rsidR="00704116">
                              <w:rPr>
                                <w:i w:val="0"/>
                                <w:iCs w:val="0"/>
                                <w:sz w:val="22"/>
                                <w:szCs w:val="22"/>
                              </w:rPr>
                              <w:t>1</w:t>
                            </w:r>
                            <w:r w:rsidR="009D4FE1" w:rsidRPr="009D4FE1">
                              <w:rPr>
                                <w:i w:val="0"/>
                                <w:iCs w:val="0"/>
                                <w:sz w:val="22"/>
                                <w:szCs w:val="22"/>
                              </w:rPr>
                              <w:t xml:space="preserve">. </w:t>
                            </w:r>
                            <w:r w:rsidR="00E2223E">
                              <w:rPr>
                                <w:i w:val="0"/>
                                <w:iCs w:val="0"/>
                                <w:sz w:val="22"/>
                                <w:szCs w:val="22"/>
                              </w:rPr>
                              <w:t>R</w:t>
                            </w:r>
                            <w:r w:rsidR="009D4FE1" w:rsidRPr="009D4FE1">
                              <w:rPr>
                                <w:i w:val="0"/>
                                <w:iCs w:val="0"/>
                                <w:sz w:val="22"/>
                                <w:szCs w:val="22"/>
                              </w:rPr>
                              <w:t>esults of stationarity tests relating to</w:t>
                            </w:r>
                            <w:r w:rsidR="009D4FE1">
                              <w:rPr>
                                <w:i w:val="0"/>
                                <w:iCs w:val="0"/>
                                <w:sz w:val="22"/>
                                <w:szCs w:val="22"/>
                              </w:rPr>
                              <w:t xml:space="preserve"> copper </w:t>
                            </w:r>
                            <w:r w:rsidR="009D4FE1" w:rsidRPr="009D4FE1">
                              <w:rPr>
                                <w:i w:val="0"/>
                                <w:iCs w:val="0"/>
                                <w:sz w:val="22"/>
                                <w:szCs w:val="22"/>
                              </w:rPr>
                              <w:t xml:space="preserve">prices </w:t>
                            </w:r>
                            <w:r w:rsidR="009D4FE1">
                              <w:rPr>
                                <w:i w:val="0"/>
                                <w:iCs w:val="0"/>
                                <w:sz w:val="22"/>
                                <w:szCs w:val="22"/>
                              </w:rPr>
                              <w:t>(USD $ per metric tonne)</w:t>
                            </w:r>
                            <w:r w:rsidR="009D4FE1" w:rsidRPr="009D4FE1">
                              <w:rPr>
                                <w:i w:val="0"/>
                                <w:iCs w:val="0"/>
                                <w:sz w:val="22"/>
                                <w:szCs w:val="22"/>
                              </w:rPr>
                              <w:t>.</w:t>
                            </w:r>
                            <w:r w:rsidR="0027170D">
                              <w:rPr>
                                <w:i w:val="0"/>
                                <w:iCs w:val="0"/>
                                <w:sz w:val="22"/>
                                <w:szCs w:val="22"/>
                              </w:rPr>
                              <w:t xml:space="preserve"> </w:t>
                            </w:r>
                            <w:r w:rsidR="009D4FE1" w:rsidRPr="009D4FE1">
                              <w:rPr>
                                <w:i w:val="0"/>
                                <w:iCs w:val="0"/>
                                <w:sz w:val="22"/>
                                <w:szCs w:val="22"/>
                              </w:rPr>
                              <w:t>Both tests, ADF and KPSS confirm that the time series data is non-stationary (unit root)</w:t>
                            </w:r>
                            <w:r w:rsidR="003E3813">
                              <w:rPr>
                                <w:i w:val="0"/>
                                <w:iCs w:val="0"/>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044BFC" id="_x0000_s1049" type="#_x0000_t202" style="position:absolute;margin-left:0;margin-top:581.85pt;width:425.2pt;height:.05pt;z-index:251796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SpGgIAAEA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" stroked="f">
                <v:textbox style="mso-fit-shape-to-text:t" inset="0,0,0,0">
                  <w:txbxContent>
                    <w:p w14:paraId="35C78B83" w14:textId="1EBE9D0A" w:rsidR="00B85C6E" w:rsidRPr="009D4FE1" w:rsidRDefault="00B85C6E" w:rsidP="00B85C6E">
                      <w:pPr>
                        <w:pStyle w:val="Caption"/>
                        <w:rPr>
                          <w:i w:val="0"/>
                          <w:iCs w:val="0"/>
                          <w:noProof/>
                          <w:sz w:val="22"/>
                          <w:szCs w:val="22"/>
                        </w:rPr>
                      </w:pPr>
                      <w:r w:rsidRPr="009D4FE1">
                        <w:rPr>
                          <w:i w:val="0"/>
                          <w:iCs w:val="0"/>
                          <w:sz w:val="22"/>
                          <w:szCs w:val="22"/>
                        </w:rPr>
                        <w:t>Figure</w:t>
                      </w:r>
                      <w:r w:rsidR="009D4FE1" w:rsidRPr="009D4FE1">
                        <w:rPr>
                          <w:i w:val="0"/>
                          <w:iCs w:val="0"/>
                          <w:sz w:val="22"/>
                          <w:szCs w:val="22"/>
                        </w:rPr>
                        <w:t xml:space="preserve"> 3</w:t>
                      </w:r>
                      <w:r w:rsidR="00704116">
                        <w:rPr>
                          <w:i w:val="0"/>
                          <w:iCs w:val="0"/>
                          <w:sz w:val="22"/>
                          <w:szCs w:val="22"/>
                        </w:rPr>
                        <w:t>1</w:t>
                      </w:r>
                      <w:r w:rsidR="009D4FE1" w:rsidRPr="009D4FE1">
                        <w:rPr>
                          <w:i w:val="0"/>
                          <w:iCs w:val="0"/>
                          <w:sz w:val="22"/>
                          <w:szCs w:val="22"/>
                        </w:rPr>
                        <w:t xml:space="preserve">. </w:t>
                      </w:r>
                      <w:r w:rsidR="00E2223E">
                        <w:rPr>
                          <w:i w:val="0"/>
                          <w:iCs w:val="0"/>
                          <w:sz w:val="22"/>
                          <w:szCs w:val="22"/>
                        </w:rPr>
                        <w:t>R</w:t>
                      </w:r>
                      <w:r w:rsidR="009D4FE1" w:rsidRPr="009D4FE1">
                        <w:rPr>
                          <w:i w:val="0"/>
                          <w:iCs w:val="0"/>
                          <w:sz w:val="22"/>
                          <w:szCs w:val="22"/>
                        </w:rPr>
                        <w:t>esults of stationarity tests relating to</w:t>
                      </w:r>
                      <w:r w:rsidR="009D4FE1">
                        <w:rPr>
                          <w:i w:val="0"/>
                          <w:iCs w:val="0"/>
                          <w:sz w:val="22"/>
                          <w:szCs w:val="22"/>
                        </w:rPr>
                        <w:t xml:space="preserve"> copper </w:t>
                      </w:r>
                      <w:r w:rsidR="009D4FE1" w:rsidRPr="009D4FE1">
                        <w:rPr>
                          <w:i w:val="0"/>
                          <w:iCs w:val="0"/>
                          <w:sz w:val="22"/>
                          <w:szCs w:val="22"/>
                        </w:rPr>
                        <w:t xml:space="preserve">prices </w:t>
                      </w:r>
                      <w:r w:rsidR="009D4FE1">
                        <w:rPr>
                          <w:i w:val="0"/>
                          <w:iCs w:val="0"/>
                          <w:sz w:val="22"/>
                          <w:szCs w:val="22"/>
                        </w:rPr>
                        <w:t>(USD $ per metric tonne)</w:t>
                      </w:r>
                      <w:r w:rsidR="009D4FE1" w:rsidRPr="009D4FE1">
                        <w:rPr>
                          <w:i w:val="0"/>
                          <w:iCs w:val="0"/>
                          <w:sz w:val="22"/>
                          <w:szCs w:val="22"/>
                        </w:rPr>
                        <w:t>.</w:t>
                      </w:r>
                      <w:r w:rsidR="0027170D">
                        <w:rPr>
                          <w:i w:val="0"/>
                          <w:iCs w:val="0"/>
                          <w:sz w:val="22"/>
                          <w:szCs w:val="22"/>
                        </w:rPr>
                        <w:t xml:space="preserve"> </w:t>
                      </w:r>
                      <w:r w:rsidR="009D4FE1" w:rsidRPr="009D4FE1">
                        <w:rPr>
                          <w:i w:val="0"/>
                          <w:iCs w:val="0"/>
                          <w:sz w:val="22"/>
                          <w:szCs w:val="22"/>
                        </w:rPr>
                        <w:t>Both tests, ADF and KPSS confirm that the time series data is non-stationary (unit root)</w:t>
                      </w:r>
                      <w:r w:rsidR="003E3813">
                        <w:rPr>
                          <w:i w:val="0"/>
                          <w:iCs w:val="0"/>
                          <w:sz w:val="22"/>
                          <w:szCs w:val="22"/>
                        </w:rPr>
                        <w:t>.</w:t>
                      </w:r>
                    </w:p>
                  </w:txbxContent>
                </v:textbox>
                <w10:wrap type="square" anchorx="margin"/>
              </v:shape>
            </w:pict>
          </mc:Fallback>
        </mc:AlternateContent>
      </w:r>
      <w:r w:rsidR="002951F5">
        <w:br w:type="page"/>
      </w:r>
    </w:p>
    <w:p w14:paraId="6868B8D2" w14:textId="24D18C1F" w:rsidR="00B85C6E" w:rsidRDefault="00913807">
      <w:pPr>
        <w:spacing w:after="200" w:line="276" w:lineRule="auto"/>
        <w:jc w:val="left"/>
      </w:pPr>
      <w:r>
        <w:rPr>
          <w:noProof/>
        </w:rPr>
        <w:lastRenderedPageBreak/>
        <w:drawing>
          <wp:anchor distT="0" distB="0" distL="114300" distR="114300" simplePos="0" relativeHeight="251797504" behindDoc="0" locked="0" layoutInCell="1" allowOverlap="1" wp14:anchorId="2CC59ED8" wp14:editId="2CDD4B33">
            <wp:simplePos x="731520" y="834887"/>
            <wp:positionH relativeFrom="margin">
              <wp:align>center</wp:align>
            </wp:positionH>
            <wp:positionV relativeFrom="margin">
              <wp:align>center</wp:align>
            </wp:positionV>
            <wp:extent cx="4320000" cy="6383283"/>
            <wp:effectExtent l="0" t="0" r="4445" b="0"/>
            <wp:wrapSquare wrapText="bothSides"/>
            <wp:docPr id="590229882" name="Picture 5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9882" name="Picture 53" descr="A screenshot of a graph&#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4320000" cy="6383283"/>
                    </a:xfrm>
                    <a:prstGeom prst="rect">
                      <a:avLst/>
                    </a:prstGeom>
                  </pic:spPr>
                </pic:pic>
              </a:graphicData>
            </a:graphic>
            <wp14:sizeRelH relativeFrom="margin">
              <wp14:pctWidth>0</wp14:pctWidth>
            </wp14:sizeRelH>
            <wp14:sizeRelV relativeFrom="margin">
              <wp14:pctHeight>0</wp14:pctHeight>
            </wp14:sizeRelV>
          </wp:anchor>
        </w:drawing>
      </w:r>
    </w:p>
    <w:p w14:paraId="634088E7" w14:textId="15F94AD8" w:rsidR="002951F5" w:rsidRDefault="00913807">
      <w:pPr>
        <w:spacing w:after="200" w:line="276" w:lineRule="auto"/>
        <w:jc w:val="left"/>
      </w:pPr>
      <w:r>
        <w:rPr>
          <w:noProof/>
        </w:rPr>
        <mc:AlternateContent>
          <mc:Choice Requires="wps">
            <w:drawing>
              <wp:anchor distT="0" distB="0" distL="114300" distR="114300" simplePos="0" relativeHeight="251799552" behindDoc="0" locked="0" layoutInCell="1" allowOverlap="1" wp14:anchorId="48D038F1" wp14:editId="409AA1CB">
                <wp:simplePos x="0" y="0"/>
                <wp:positionH relativeFrom="column">
                  <wp:posOffset>459767</wp:posOffset>
                </wp:positionH>
                <wp:positionV relativeFrom="paragraph">
                  <wp:posOffset>7509703</wp:posOffset>
                </wp:positionV>
                <wp:extent cx="5400000" cy="635"/>
                <wp:effectExtent l="0" t="0" r="0" b="635"/>
                <wp:wrapSquare wrapText="bothSides"/>
                <wp:docPr id="1627005016"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8B88CAF" w14:textId="1F867DE1" w:rsidR="00913807" w:rsidRPr="00A84FC4" w:rsidRDefault="00913807" w:rsidP="00913807">
                            <w:pPr>
                              <w:pStyle w:val="Caption"/>
                              <w:rPr>
                                <w:i w:val="0"/>
                                <w:iCs w:val="0"/>
                                <w:noProof/>
                                <w:sz w:val="22"/>
                                <w:szCs w:val="22"/>
                              </w:rPr>
                            </w:pPr>
                            <w:r w:rsidRPr="00A84FC4">
                              <w:rPr>
                                <w:i w:val="0"/>
                                <w:iCs w:val="0"/>
                                <w:sz w:val="22"/>
                                <w:szCs w:val="22"/>
                              </w:rPr>
                              <w:t xml:space="preserve">Figure </w:t>
                            </w:r>
                            <w:r w:rsidR="003E1486">
                              <w:rPr>
                                <w:i w:val="0"/>
                                <w:iCs w:val="0"/>
                                <w:sz w:val="22"/>
                                <w:szCs w:val="22"/>
                              </w:rPr>
                              <w:t>3</w:t>
                            </w:r>
                            <w:r w:rsidR="00704116">
                              <w:rPr>
                                <w:i w:val="0"/>
                                <w:iCs w:val="0"/>
                                <w:sz w:val="22"/>
                                <w:szCs w:val="22"/>
                              </w:rPr>
                              <w:t>2</w:t>
                            </w:r>
                            <w:r w:rsidR="00A84FC4" w:rsidRPr="00A84FC4">
                              <w:rPr>
                                <w:i w:val="0"/>
                                <w:iCs w:val="0"/>
                                <w:sz w:val="22"/>
                                <w:szCs w:val="22"/>
                              </w:rPr>
                              <w:t>.</w:t>
                            </w:r>
                            <w:r w:rsidR="003E1486">
                              <w:rPr>
                                <w:i w:val="0"/>
                                <w:iCs w:val="0"/>
                                <w:sz w:val="22"/>
                                <w:szCs w:val="22"/>
                              </w:rPr>
                              <w:t xml:space="preserve"> R</w:t>
                            </w:r>
                            <w:r w:rsidR="00A84FC4" w:rsidRPr="00A84FC4">
                              <w:rPr>
                                <w:i w:val="0"/>
                                <w:iCs w:val="0"/>
                                <w:sz w:val="22"/>
                                <w:szCs w:val="22"/>
                              </w:rPr>
                              <w:t>esults of stationarity tests relating to US manufacturers' sales (USD $, millions). Both tests, ADF and KPSS confirm that the time series data is non-stationary (unit 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D038F1" id="_x0000_s1050" type="#_x0000_t202" style="position:absolute;margin-left:36.2pt;margin-top:591.3pt;width:425.2pt;height:.0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HtSGgIAAEAEAAAOAAAAZHJzL2Uyb0RvYy54bWysU8Fu2zAMvQ/YPwi6L06yth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" stroked="f">
                <v:textbox style="mso-fit-shape-to-text:t" inset="0,0,0,0">
                  <w:txbxContent>
                    <w:p w14:paraId="48B88CAF" w14:textId="1F867DE1" w:rsidR="00913807" w:rsidRPr="00A84FC4" w:rsidRDefault="00913807" w:rsidP="00913807">
                      <w:pPr>
                        <w:pStyle w:val="Caption"/>
                        <w:rPr>
                          <w:i w:val="0"/>
                          <w:iCs w:val="0"/>
                          <w:noProof/>
                          <w:sz w:val="22"/>
                          <w:szCs w:val="22"/>
                        </w:rPr>
                      </w:pPr>
                      <w:r w:rsidRPr="00A84FC4">
                        <w:rPr>
                          <w:i w:val="0"/>
                          <w:iCs w:val="0"/>
                          <w:sz w:val="22"/>
                          <w:szCs w:val="22"/>
                        </w:rPr>
                        <w:t xml:space="preserve">Figure </w:t>
                      </w:r>
                      <w:r w:rsidR="003E1486">
                        <w:rPr>
                          <w:i w:val="0"/>
                          <w:iCs w:val="0"/>
                          <w:sz w:val="22"/>
                          <w:szCs w:val="22"/>
                        </w:rPr>
                        <w:t>3</w:t>
                      </w:r>
                      <w:r w:rsidR="00704116">
                        <w:rPr>
                          <w:i w:val="0"/>
                          <w:iCs w:val="0"/>
                          <w:sz w:val="22"/>
                          <w:szCs w:val="22"/>
                        </w:rPr>
                        <w:t>2</w:t>
                      </w:r>
                      <w:r w:rsidR="00A84FC4" w:rsidRPr="00A84FC4">
                        <w:rPr>
                          <w:i w:val="0"/>
                          <w:iCs w:val="0"/>
                          <w:sz w:val="22"/>
                          <w:szCs w:val="22"/>
                        </w:rPr>
                        <w:t>.</w:t>
                      </w:r>
                      <w:r w:rsidR="003E1486">
                        <w:rPr>
                          <w:i w:val="0"/>
                          <w:iCs w:val="0"/>
                          <w:sz w:val="22"/>
                          <w:szCs w:val="22"/>
                        </w:rPr>
                        <w:t xml:space="preserve"> R</w:t>
                      </w:r>
                      <w:r w:rsidR="00A84FC4" w:rsidRPr="00A84FC4">
                        <w:rPr>
                          <w:i w:val="0"/>
                          <w:iCs w:val="0"/>
                          <w:sz w:val="22"/>
                          <w:szCs w:val="22"/>
                        </w:rPr>
                        <w:t>esults of stationarity tests relating to US manufacturers' sales (USD $, millions). Both tests, ADF and KPSS confirm that the time series data is non-stationary (unit root).</w:t>
                      </w:r>
                    </w:p>
                  </w:txbxContent>
                </v:textbox>
                <w10:wrap type="square"/>
              </v:shape>
            </w:pict>
          </mc:Fallback>
        </mc:AlternateContent>
      </w:r>
      <w:r w:rsidR="002951F5">
        <w:br w:type="page"/>
      </w:r>
    </w:p>
    <w:p w14:paraId="2AC9E8E8" w14:textId="20EDA68D" w:rsidR="00200677" w:rsidRDefault="00200677" w:rsidP="00200677">
      <w:r w:rsidRPr="007E790D">
        <w:rPr>
          <w:b/>
          <w:bCs/>
        </w:rPr>
        <w:lastRenderedPageBreak/>
        <w:t xml:space="preserve">Figure </w:t>
      </w:r>
      <w:r w:rsidR="00B67DB7">
        <w:rPr>
          <w:b/>
          <w:bCs/>
        </w:rPr>
        <w:t>2</w:t>
      </w:r>
      <w:r w:rsidR="003F7CA5">
        <w:rPr>
          <w:b/>
          <w:bCs/>
        </w:rPr>
        <w:t>5</w:t>
      </w:r>
      <w:r>
        <w:t xml:space="preserve"> to </w:t>
      </w:r>
      <w:r w:rsidRPr="007E790D">
        <w:rPr>
          <w:b/>
          <w:bCs/>
        </w:rPr>
        <w:t xml:space="preserve">Figure </w:t>
      </w:r>
      <w:r w:rsidR="00B67DB7">
        <w:rPr>
          <w:b/>
          <w:bCs/>
        </w:rPr>
        <w:t>3</w:t>
      </w:r>
      <w:r w:rsidR="003F7CA5">
        <w:rPr>
          <w:b/>
          <w:bCs/>
        </w:rPr>
        <w:t>2</w:t>
      </w:r>
      <w:r>
        <w:t xml:space="preserve"> show the results of stationarity tests and associated time series plots. With the exception of “Flexible Price CPI (% change)”, ADF and KPSS tests confirm</w:t>
      </w:r>
      <w:r w:rsidR="007E7E1E">
        <w:t xml:space="preserve">ed </w:t>
      </w:r>
      <w:r>
        <w:t>the non-stationary nature of the time series plots. In other words, the time series data exhibit</w:t>
      </w:r>
      <w:r w:rsidR="006A7B0F">
        <w:t xml:space="preserve">ed </w:t>
      </w:r>
      <w:r>
        <w:t>changes in statistical properties such as the mean, variance, and covariance over time (</w:t>
      </w:r>
      <w:r w:rsidRPr="00687809">
        <w:t>Baidya</w:t>
      </w:r>
      <w:r>
        <w:t xml:space="preserve"> and Lee, 2024). Accordingly, it</w:t>
      </w:r>
      <w:r w:rsidR="006A7B0F">
        <w:t xml:space="preserve"> was </w:t>
      </w:r>
      <w:r>
        <w:t>imperative to transform the data to attain stationarity before further exploratory analysis</w:t>
      </w:r>
      <w:r w:rsidR="00E83AE4">
        <w:t xml:space="preserve"> was </w:t>
      </w:r>
      <w:r>
        <w:t>conducted.</w:t>
      </w:r>
      <w:r w:rsidR="002670C7">
        <w:t xml:space="preserve"> [80]</w:t>
      </w:r>
    </w:p>
    <w:p w14:paraId="1EF8C3F5" w14:textId="77777777" w:rsidR="00200677" w:rsidRDefault="00200677" w:rsidP="00200677"/>
    <w:p w14:paraId="47DA8012" w14:textId="50DE7704" w:rsidR="00200677" w:rsidRDefault="00200677" w:rsidP="00200677">
      <w:r>
        <w:t>In this study, the adverse impact of non-stationarity</w:t>
      </w:r>
      <w:r w:rsidR="002516D3">
        <w:t xml:space="preserve"> was </w:t>
      </w:r>
      <w:r>
        <w:t>mitigated using a technique called “detrending by differencing” (</w:t>
      </w:r>
      <w:r w:rsidRPr="00651682">
        <w:t>Perktold et al., 2023). To remove</w:t>
      </w:r>
      <w:r>
        <w:t xml:space="preserve"> trends and render the time series data stationary, the previous observation</w:t>
      </w:r>
      <w:r w:rsidR="004D63B5">
        <w:t xml:space="preserve"> was </w:t>
      </w:r>
      <w:r>
        <w:t>iteratively subtracted from the current observation. This process is encapsulated by the following mathematical expression:</w:t>
      </w:r>
    </w:p>
    <w:p w14:paraId="247015BF" w14:textId="77777777" w:rsidR="00200677" w:rsidRDefault="00200677" w:rsidP="00200677">
      <w:pPr>
        <w:jc w:val="center"/>
        <w:rPr>
          <w:vertAlign w:val="subscript"/>
        </w:rPr>
      </w:pPr>
      <w:r w:rsidRPr="00E573DD">
        <w:t>Y</w:t>
      </w:r>
      <w:r w:rsidRPr="00E573DD">
        <w:rPr>
          <w:vertAlign w:val="subscript"/>
        </w:rPr>
        <w:t xml:space="preserve">t </w:t>
      </w:r>
      <w:r w:rsidRPr="00E573DD">
        <w:t>−</w:t>
      </w:r>
      <w:r>
        <w:t xml:space="preserve"> </w:t>
      </w:r>
      <w:r w:rsidRPr="00E573DD">
        <w:t>Y</w:t>
      </w:r>
      <w:r w:rsidRPr="00E573DD">
        <w:rPr>
          <w:vertAlign w:val="subscript"/>
        </w:rPr>
        <w:t>t−1</w:t>
      </w:r>
    </w:p>
    <w:p w14:paraId="24B2965E" w14:textId="154EE653" w:rsidR="00200677" w:rsidRDefault="00200677" w:rsidP="00200677">
      <w:r>
        <w:t>After detrending the data, stationarity tests</w:t>
      </w:r>
      <w:r w:rsidR="00CD0B98">
        <w:t xml:space="preserve"> were </w:t>
      </w:r>
      <w:r>
        <w:t xml:space="preserve">conducted to ascertain if the unit roots have been removed. The results of these tests are shown in </w:t>
      </w:r>
      <w:r w:rsidRPr="00EA4DAC">
        <w:rPr>
          <w:b/>
          <w:bCs/>
        </w:rPr>
        <w:t xml:space="preserve">Figure </w:t>
      </w:r>
      <w:r w:rsidR="00BE4590">
        <w:rPr>
          <w:b/>
          <w:bCs/>
        </w:rPr>
        <w:t>3</w:t>
      </w:r>
      <w:r w:rsidR="00220901">
        <w:rPr>
          <w:b/>
          <w:bCs/>
        </w:rPr>
        <w:t>3</w:t>
      </w:r>
      <w:r>
        <w:t xml:space="preserve"> to </w:t>
      </w:r>
      <w:r w:rsidRPr="00EA4DAC">
        <w:rPr>
          <w:b/>
          <w:bCs/>
        </w:rPr>
        <w:t>Figure</w:t>
      </w:r>
      <w:r w:rsidR="0085530E">
        <w:rPr>
          <w:b/>
          <w:bCs/>
        </w:rPr>
        <w:t xml:space="preserve"> 41</w:t>
      </w:r>
      <w:r w:rsidRPr="00EA4DAC">
        <w:rPr>
          <w:b/>
          <w:bCs/>
        </w:rPr>
        <w:t>.</w:t>
      </w:r>
      <w:r>
        <w:t xml:space="preserve"> It is self-evident that the time series data has been rendered trend stationary, notwithstanding conflicting test results for US credit card rates.</w:t>
      </w:r>
      <w:r w:rsidR="002670C7">
        <w:t xml:space="preserve"> [105]</w:t>
      </w:r>
    </w:p>
    <w:p w14:paraId="723F6AFD" w14:textId="77777777" w:rsidR="00200677" w:rsidRDefault="00200677" w:rsidP="00200677"/>
    <w:p w14:paraId="5D088457" w14:textId="0C926442" w:rsidR="00200677" w:rsidRDefault="0022769C" w:rsidP="00200677">
      <w:pPr>
        <w:spacing w:after="200"/>
      </w:pPr>
      <w:r w:rsidRPr="0022769C">
        <w:rPr>
          <w:b/>
          <w:bCs/>
        </w:rPr>
        <w:t xml:space="preserve">Figure </w:t>
      </w:r>
      <w:r w:rsidR="0085530E">
        <w:rPr>
          <w:b/>
          <w:bCs/>
        </w:rPr>
        <w:t>42</w:t>
      </w:r>
      <w:r w:rsidRPr="0022769C">
        <w:t xml:space="preserve"> displays the correlation matrices for the dataset, with the upper portion representing detrended time series data and the lower portion showing unadjusted</w:t>
      </w:r>
      <w:r w:rsidR="002670C7">
        <w:t xml:space="preserve"> </w:t>
      </w:r>
      <w:r w:rsidRPr="0022769C">
        <w:t>data. The correlation coefficients for the input features in the detrended matrix are</w:t>
      </w:r>
      <w:r w:rsidR="001C16E4">
        <w:t xml:space="preserve"> significantly </w:t>
      </w:r>
      <w:r w:rsidRPr="0022769C">
        <w:t>lower compared to those in the unadjusted matrix</w:t>
      </w:r>
      <w:r>
        <w:t xml:space="preserve">. </w:t>
      </w:r>
      <w:r w:rsidR="00200677">
        <w:t>It is plausible that seasonality and other economic factors exert an oversized influence on US manufacturers’ sales. Hence, it</w:t>
      </w:r>
      <w:r w:rsidR="003238CB">
        <w:t xml:space="preserve"> was </w:t>
      </w:r>
      <w:r w:rsidR="00200677">
        <w:t xml:space="preserve">imperative to retain seasonal fluctuations when modelling the time series data, otherwise unreliable and skewed predictions may </w:t>
      </w:r>
      <w:r w:rsidR="00200677" w:rsidRPr="00691C01">
        <w:t>ensue (Cerqueira et al., 2020).</w:t>
      </w:r>
      <w:r w:rsidR="002670C7">
        <w:t xml:space="preserve"> [88]</w:t>
      </w:r>
    </w:p>
    <w:p w14:paraId="10F4095A" w14:textId="3C928BC3" w:rsidR="002951F5" w:rsidRDefault="002951F5">
      <w:pPr>
        <w:spacing w:after="200" w:line="276" w:lineRule="auto"/>
        <w:jc w:val="left"/>
      </w:pPr>
      <w:r>
        <w:br w:type="page"/>
      </w:r>
    </w:p>
    <w:p w14:paraId="1B1A8209" w14:textId="0C5B61A9" w:rsidR="000D11E7" w:rsidRDefault="00C12C6E">
      <w:pPr>
        <w:spacing w:after="200" w:line="276" w:lineRule="auto"/>
        <w:jc w:val="left"/>
      </w:pPr>
      <w:r>
        <w:rPr>
          <w:noProof/>
        </w:rPr>
        <w:lastRenderedPageBreak/>
        <w:drawing>
          <wp:anchor distT="0" distB="0" distL="114300" distR="114300" simplePos="0" relativeHeight="251800576" behindDoc="0" locked="0" layoutInCell="1" allowOverlap="1" wp14:anchorId="05E2C8C2" wp14:editId="073DC06A">
            <wp:simplePos x="731520" y="834887"/>
            <wp:positionH relativeFrom="margin">
              <wp:align>center</wp:align>
            </wp:positionH>
            <wp:positionV relativeFrom="margin">
              <wp:align>center</wp:align>
            </wp:positionV>
            <wp:extent cx="4320000" cy="6411486"/>
            <wp:effectExtent l="0" t="0" r="4445" b="8890"/>
            <wp:wrapSquare wrapText="bothSides"/>
            <wp:docPr id="1635783331" name="Picture 5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3331" name="Picture 54" descr="A screenshot of a graph&#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4320000" cy="6411486"/>
                    </a:xfrm>
                    <a:prstGeom prst="rect">
                      <a:avLst/>
                    </a:prstGeom>
                  </pic:spPr>
                </pic:pic>
              </a:graphicData>
            </a:graphic>
            <wp14:sizeRelH relativeFrom="margin">
              <wp14:pctWidth>0</wp14:pctWidth>
            </wp14:sizeRelH>
            <wp14:sizeRelV relativeFrom="margin">
              <wp14:pctHeight>0</wp14:pctHeight>
            </wp14:sizeRelV>
          </wp:anchor>
        </w:drawing>
      </w:r>
    </w:p>
    <w:p w14:paraId="06E5D6F2" w14:textId="28BE4FEF" w:rsidR="002951F5" w:rsidRDefault="00DE7E39">
      <w:pPr>
        <w:spacing w:after="200" w:line="276" w:lineRule="auto"/>
        <w:jc w:val="left"/>
      </w:pPr>
      <w:r>
        <w:rPr>
          <w:noProof/>
        </w:rPr>
        <mc:AlternateContent>
          <mc:Choice Requires="wps">
            <w:drawing>
              <wp:anchor distT="0" distB="0" distL="114300" distR="114300" simplePos="0" relativeHeight="251802624" behindDoc="0" locked="0" layoutInCell="1" allowOverlap="1" wp14:anchorId="41D1A5F2" wp14:editId="670B69EA">
                <wp:simplePos x="0" y="0"/>
                <wp:positionH relativeFrom="margin">
                  <wp:align>center</wp:align>
                </wp:positionH>
                <wp:positionV relativeFrom="paragraph">
                  <wp:posOffset>7399959</wp:posOffset>
                </wp:positionV>
                <wp:extent cx="5400000" cy="635"/>
                <wp:effectExtent l="0" t="0" r="0" b="0"/>
                <wp:wrapSquare wrapText="bothSides"/>
                <wp:docPr id="79533557"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C46E259" w14:textId="613760DE" w:rsidR="00DE7E39" w:rsidRPr="005C2E67" w:rsidRDefault="00DE7E39" w:rsidP="00DE7E39">
                            <w:pPr>
                              <w:pStyle w:val="Caption"/>
                              <w:rPr>
                                <w:i w:val="0"/>
                                <w:iCs w:val="0"/>
                                <w:noProof/>
                                <w:sz w:val="22"/>
                                <w:szCs w:val="22"/>
                              </w:rPr>
                            </w:pPr>
                            <w:r w:rsidRPr="005C2E67">
                              <w:rPr>
                                <w:i w:val="0"/>
                                <w:iCs w:val="0"/>
                                <w:sz w:val="22"/>
                                <w:szCs w:val="22"/>
                              </w:rPr>
                              <w:t>Figure</w:t>
                            </w:r>
                            <w:r w:rsidR="005C2E67" w:rsidRPr="005C2E67">
                              <w:rPr>
                                <w:i w:val="0"/>
                                <w:iCs w:val="0"/>
                                <w:sz w:val="22"/>
                                <w:szCs w:val="22"/>
                              </w:rPr>
                              <w:t xml:space="preserve"> 3</w:t>
                            </w:r>
                            <w:r w:rsidR="00DC375A">
                              <w:rPr>
                                <w:i w:val="0"/>
                                <w:iCs w:val="0"/>
                                <w:sz w:val="22"/>
                                <w:szCs w:val="22"/>
                              </w:rPr>
                              <w:t>3</w:t>
                            </w:r>
                            <w:r w:rsidR="005C2E67" w:rsidRPr="005C2E67">
                              <w:rPr>
                                <w:i w:val="0"/>
                                <w:iCs w:val="0"/>
                                <w:sz w:val="22"/>
                                <w:szCs w:val="22"/>
                              </w:rPr>
                              <w:t xml:space="preserve">. </w:t>
                            </w:r>
                            <w:r w:rsidR="00C55B23">
                              <w:rPr>
                                <w:i w:val="0"/>
                                <w:iCs w:val="0"/>
                                <w:sz w:val="22"/>
                                <w:szCs w:val="22"/>
                              </w:rPr>
                              <w:t>R</w:t>
                            </w:r>
                            <w:r w:rsidR="005C2E67" w:rsidRPr="005C2E67">
                              <w:rPr>
                                <w:i w:val="0"/>
                                <w:iCs w:val="0"/>
                                <w:sz w:val="22"/>
                                <w:szCs w:val="22"/>
                              </w:rPr>
                              <w:t>esults of stationarity tests relating to detrended US credit card rates (%). The ADF test confirm</w:t>
                            </w:r>
                            <w:r w:rsidR="003632C0">
                              <w:rPr>
                                <w:i w:val="0"/>
                                <w:iCs w:val="0"/>
                                <w:sz w:val="22"/>
                                <w:szCs w:val="22"/>
                              </w:rPr>
                              <w:t xml:space="preserve">s </w:t>
                            </w:r>
                            <w:r w:rsidR="005C2E67" w:rsidRPr="005C2E67">
                              <w:rPr>
                                <w:i w:val="0"/>
                                <w:iCs w:val="0"/>
                                <w:sz w:val="22"/>
                                <w:szCs w:val="22"/>
                              </w:rPr>
                              <w:t>that the detrended time series is stationary whereas the KPSS test confirm</w:t>
                            </w:r>
                            <w:r w:rsidR="003632C0">
                              <w:rPr>
                                <w:i w:val="0"/>
                                <w:iCs w:val="0"/>
                                <w:sz w:val="22"/>
                                <w:szCs w:val="22"/>
                              </w:rPr>
                              <w:t xml:space="preserve">s </w:t>
                            </w:r>
                            <w:r w:rsidR="005C2E67" w:rsidRPr="005C2E67">
                              <w:rPr>
                                <w:i w:val="0"/>
                                <w:iCs w:val="0"/>
                                <w:sz w:val="22"/>
                                <w:szCs w:val="22"/>
                              </w:rPr>
                              <w:t>non-stationarity.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D1A5F2" id="_x0000_s1051" type="#_x0000_t202" style="position:absolute;margin-left:0;margin-top:582.65pt;width:425.2pt;height:.05pt;z-index:251802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" stroked="f">
                <v:textbox style="mso-fit-shape-to-text:t" inset="0,0,0,0">
                  <w:txbxContent>
                    <w:p w14:paraId="4C46E259" w14:textId="613760DE" w:rsidR="00DE7E39" w:rsidRPr="005C2E67" w:rsidRDefault="00DE7E39" w:rsidP="00DE7E39">
                      <w:pPr>
                        <w:pStyle w:val="Caption"/>
                        <w:rPr>
                          <w:i w:val="0"/>
                          <w:iCs w:val="0"/>
                          <w:noProof/>
                          <w:sz w:val="22"/>
                          <w:szCs w:val="22"/>
                        </w:rPr>
                      </w:pPr>
                      <w:r w:rsidRPr="005C2E67">
                        <w:rPr>
                          <w:i w:val="0"/>
                          <w:iCs w:val="0"/>
                          <w:sz w:val="22"/>
                          <w:szCs w:val="22"/>
                        </w:rPr>
                        <w:t>Figure</w:t>
                      </w:r>
                      <w:r w:rsidR="005C2E67" w:rsidRPr="005C2E67">
                        <w:rPr>
                          <w:i w:val="0"/>
                          <w:iCs w:val="0"/>
                          <w:sz w:val="22"/>
                          <w:szCs w:val="22"/>
                        </w:rPr>
                        <w:t xml:space="preserve"> 3</w:t>
                      </w:r>
                      <w:r w:rsidR="00DC375A">
                        <w:rPr>
                          <w:i w:val="0"/>
                          <w:iCs w:val="0"/>
                          <w:sz w:val="22"/>
                          <w:szCs w:val="22"/>
                        </w:rPr>
                        <w:t>3</w:t>
                      </w:r>
                      <w:r w:rsidR="005C2E67" w:rsidRPr="005C2E67">
                        <w:rPr>
                          <w:i w:val="0"/>
                          <w:iCs w:val="0"/>
                          <w:sz w:val="22"/>
                          <w:szCs w:val="22"/>
                        </w:rPr>
                        <w:t xml:space="preserve">. </w:t>
                      </w:r>
                      <w:r w:rsidR="00C55B23">
                        <w:rPr>
                          <w:i w:val="0"/>
                          <w:iCs w:val="0"/>
                          <w:sz w:val="22"/>
                          <w:szCs w:val="22"/>
                        </w:rPr>
                        <w:t>R</w:t>
                      </w:r>
                      <w:r w:rsidR="005C2E67" w:rsidRPr="005C2E67">
                        <w:rPr>
                          <w:i w:val="0"/>
                          <w:iCs w:val="0"/>
                          <w:sz w:val="22"/>
                          <w:szCs w:val="22"/>
                        </w:rPr>
                        <w:t>esults of stationarity tests relating to detrended US credit card rates (%). The ADF test confirm</w:t>
                      </w:r>
                      <w:r w:rsidR="003632C0">
                        <w:rPr>
                          <w:i w:val="0"/>
                          <w:iCs w:val="0"/>
                          <w:sz w:val="22"/>
                          <w:szCs w:val="22"/>
                        </w:rPr>
                        <w:t xml:space="preserve">s </w:t>
                      </w:r>
                      <w:r w:rsidR="005C2E67" w:rsidRPr="005C2E67">
                        <w:rPr>
                          <w:i w:val="0"/>
                          <w:iCs w:val="0"/>
                          <w:sz w:val="22"/>
                          <w:szCs w:val="22"/>
                        </w:rPr>
                        <w:t>that the detrended time series is stationary whereas the KPSS test confirm</w:t>
                      </w:r>
                      <w:r w:rsidR="003632C0">
                        <w:rPr>
                          <w:i w:val="0"/>
                          <w:iCs w:val="0"/>
                          <w:sz w:val="22"/>
                          <w:szCs w:val="22"/>
                        </w:rPr>
                        <w:t xml:space="preserve">s </w:t>
                      </w:r>
                      <w:r w:rsidR="005C2E67" w:rsidRPr="005C2E67">
                        <w:rPr>
                          <w:i w:val="0"/>
                          <w:iCs w:val="0"/>
                          <w:sz w:val="22"/>
                          <w:szCs w:val="22"/>
                        </w:rPr>
                        <w:t>non-stationarity.</w:t>
                      </w:r>
                    </w:p>
                  </w:txbxContent>
                </v:textbox>
                <w10:wrap type="square" anchorx="margin"/>
              </v:shape>
            </w:pict>
          </mc:Fallback>
        </mc:AlternateContent>
      </w:r>
      <w:r w:rsidR="002951F5">
        <w:br w:type="page"/>
      </w:r>
    </w:p>
    <w:p w14:paraId="0FCEC25D" w14:textId="0D098A53" w:rsidR="004456A9" w:rsidRDefault="0017166B">
      <w:pPr>
        <w:spacing w:after="200" w:line="276" w:lineRule="auto"/>
        <w:jc w:val="left"/>
      </w:pPr>
      <w:r>
        <w:rPr>
          <w:noProof/>
        </w:rPr>
        <w:lastRenderedPageBreak/>
        <w:drawing>
          <wp:anchor distT="0" distB="0" distL="114300" distR="114300" simplePos="0" relativeHeight="251803648" behindDoc="0" locked="0" layoutInCell="1" allowOverlap="1" wp14:anchorId="4C39ADAB" wp14:editId="3BEB13D2">
            <wp:simplePos x="731520" y="834887"/>
            <wp:positionH relativeFrom="margin">
              <wp:align>center</wp:align>
            </wp:positionH>
            <wp:positionV relativeFrom="margin">
              <wp:align>center</wp:align>
            </wp:positionV>
            <wp:extent cx="4320000" cy="6393888"/>
            <wp:effectExtent l="0" t="0" r="4445" b="6985"/>
            <wp:wrapSquare wrapText="bothSides"/>
            <wp:docPr id="1442347093" name="Picture 5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7093" name="Picture 55" descr="A screen shot of a graph&#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320000" cy="6393888"/>
                    </a:xfrm>
                    <a:prstGeom prst="rect">
                      <a:avLst/>
                    </a:prstGeom>
                  </pic:spPr>
                </pic:pic>
              </a:graphicData>
            </a:graphic>
            <wp14:sizeRelH relativeFrom="margin">
              <wp14:pctWidth>0</wp14:pctWidth>
            </wp14:sizeRelH>
            <wp14:sizeRelV relativeFrom="margin">
              <wp14:pctHeight>0</wp14:pctHeight>
            </wp14:sizeRelV>
          </wp:anchor>
        </w:drawing>
      </w:r>
    </w:p>
    <w:p w14:paraId="05220212" w14:textId="420C4FAB" w:rsidR="004456A9" w:rsidRDefault="0017166B">
      <w:pPr>
        <w:spacing w:after="200" w:line="276" w:lineRule="auto"/>
        <w:jc w:val="left"/>
      </w:pPr>
      <w:r>
        <w:rPr>
          <w:noProof/>
        </w:rPr>
        <mc:AlternateContent>
          <mc:Choice Requires="wps">
            <w:drawing>
              <wp:anchor distT="0" distB="0" distL="114300" distR="114300" simplePos="0" relativeHeight="251805696" behindDoc="0" locked="0" layoutInCell="1" allowOverlap="1" wp14:anchorId="2FF475BD" wp14:editId="446422A6">
                <wp:simplePos x="0" y="0"/>
                <wp:positionH relativeFrom="margin">
                  <wp:align>center</wp:align>
                </wp:positionH>
                <wp:positionV relativeFrom="paragraph">
                  <wp:posOffset>7408241</wp:posOffset>
                </wp:positionV>
                <wp:extent cx="5400000" cy="635"/>
                <wp:effectExtent l="0" t="0" r="0" b="635"/>
                <wp:wrapSquare wrapText="bothSides"/>
                <wp:docPr id="927147540"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2103C6E" w14:textId="1E4B1716" w:rsidR="0017166B" w:rsidRPr="000E2D04" w:rsidRDefault="0017166B" w:rsidP="0017166B">
                            <w:pPr>
                              <w:pStyle w:val="Caption"/>
                              <w:rPr>
                                <w:i w:val="0"/>
                                <w:iCs w:val="0"/>
                                <w:noProof/>
                                <w:sz w:val="22"/>
                                <w:szCs w:val="22"/>
                              </w:rPr>
                            </w:pPr>
                            <w:r w:rsidRPr="000E2D04">
                              <w:rPr>
                                <w:i w:val="0"/>
                                <w:iCs w:val="0"/>
                                <w:sz w:val="22"/>
                                <w:szCs w:val="22"/>
                              </w:rPr>
                              <w:t>Figure</w:t>
                            </w:r>
                            <w:r w:rsidR="000E2D04" w:rsidRPr="000E2D04">
                              <w:rPr>
                                <w:i w:val="0"/>
                                <w:iCs w:val="0"/>
                                <w:sz w:val="22"/>
                                <w:szCs w:val="22"/>
                              </w:rPr>
                              <w:t xml:space="preserve"> 3</w:t>
                            </w:r>
                            <w:r w:rsidR="00DC375A">
                              <w:rPr>
                                <w:i w:val="0"/>
                                <w:iCs w:val="0"/>
                                <w:sz w:val="22"/>
                                <w:szCs w:val="22"/>
                              </w:rPr>
                              <w:t>4</w:t>
                            </w:r>
                            <w:r w:rsidR="000E2D04" w:rsidRPr="000E2D04">
                              <w:rPr>
                                <w:i w:val="0"/>
                                <w:iCs w:val="0"/>
                                <w:sz w:val="22"/>
                                <w:szCs w:val="22"/>
                              </w:rPr>
                              <w:t xml:space="preserve">. </w:t>
                            </w:r>
                            <w:r w:rsidR="0016295D">
                              <w:rPr>
                                <w:i w:val="0"/>
                                <w:iCs w:val="0"/>
                                <w:sz w:val="22"/>
                                <w:szCs w:val="22"/>
                              </w:rPr>
                              <w:t>R</w:t>
                            </w:r>
                            <w:r w:rsidR="000E2D04" w:rsidRPr="000E2D04">
                              <w:rPr>
                                <w:i w:val="0"/>
                                <w:iCs w:val="0"/>
                                <w:sz w:val="22"/>
                                <w:szCs w:val="22"/>
                              </w:rPr>
                              <w:t>esults of stationarity tests relating to detrended Flexible Price CPI (% change). Both tests, ADF and KPSS confirm</w:t>
                            </w:r>
                            <w:r w:rsidR="00503CC5">
                              <w:rPr>
                                <w:i w:val="0"/>
                                <w:iCs w:val="0"/>
                                <w:sz w:val="22"/>
                                <w:szCs w:val="22"/>
                              </w:rPr>
                              <w:t xml:space="preserve"> </w:t>
                            </w:r>
                            <w:r w:rsidR="000E2D04" w:rsidRPr="000E2D04">
                              <w:rPr>
                                <w:i w:val="0"/>
                                <w:iCs w:val="0"/>
                                <w:sz w:val="22"/>
                                <w:szCs w:val="22"/>
                              </w:rPr>
                              <w:t>that the time series data is stationar</w:t>
                            </w:r>
                            <w:r w:rsidR="008E36D3">
                              <w:rPr>
                                <w:i w:val="0"/>
                                <w:iCs w:val="0"/>
                                <w:sz w:val="22"/>
                                <w:szCs w:val="22"/>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475BD" id="_x0000_s1052" type="#_x0000_t202" style="position:absolute;margin-left:0;margin-top:583.35pt;width:425.2pt;height:.05pt;z-index:251805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" stroked="f">
                <v:textbox style="mso-fit-shape-to-text:t" inset="0,0,0,0">
                  <w:txbxContent>
                    <w:p w14:paraId="32103C6E" w14:textId="1E4B1716" w:rsidR="0017166B" w:rsidRPr="000E2D04" w:rsidRDefault="0017166B" w:rsidP="0017166B">
                      <w:pPr>
                        <w:pStyle w:val="Caption"/>
                        <w:rPr>
                          <w:i w:val="0"/>
                          <w:iCs w:val="0"/>
                          <w:noProof/>
                          <w:sz w:val="22"/>
                          <w:szCs w:val="22"/>
                        </w:rPr>
                      </w:pPr>
                      <w:r w:rsidRPr="000E2D04">
                        <w:rPr>
                          <w:i w:val="0"/>
                          <w:iCs w:val="0"/>
                          <w:sz w:val="22"/>
                          <w:szCs w:val="22"/>
                        </w:rPr>
                        <w:t>Figure</w:t>
                      </w:r>
                      <w:r w:rsidR="000E2D04" w:rsidRPr="000E2D04">
                        <w:rPr>
                          <w:i w:val="0"/>
                          <w:iCs w:val="0"/>
                          <w:sz w:val="22"/>
                          <w:szCs w:val="22"/>
                        </w:rPr>
                        <w:t xml:space="preserve"> 3</w:t>
                      </w:r>
                      <w:r w:rsidR="00DC375A">
                        <w:rPr>
                          <w:i w:val="0"/>
                          <w:iCs w:val="0"/>
                          <w:sz w:val="22"/>
                          <w:szCs w:val="22"/>
                        </w:rPr>
                        <w:t>4</w:t>
                      </w:r>
                      <w:r w:rsidR="000E2D04" w:rsidRPr="000E2D04">
                        <w:rPr>
                          <w:i w:val="0"/>
                          <w:iCs w:val="0"/>
                          <w:sz w:val="22"/>
                          <w:szCs w:val="22"/>
                        </w:rPr>
                        <w:t xml:space="preserve">. </w:t>
                      </w:r>
                      <w:r w:rsidR="0016295D">
                        <w:rPr>
                          <w:i w:val="0"/>
                          <w:iCs w:val="0"/>
                          <w:sz w:val="22"/>
                          <w:szCs w:val="22"/>
                        </w:rPr>
                        <w:t>R</w:t>
                      </w:r>
                      <w:r w:rsidR="000E2D04" w:rsidRPr="000E2D04">
                        <w:rPr>
                          <w:i w:val="0"/>
                          <w:iCs w:val="0"/>
                          <w:sz w:val="22"/>
                          <w:szCs w:val="22"/>
                        </w:rPr>
                        <w:t>esults of stationarity tests relating to detrended Flexible Price CPI (% change). Both tests, ADF and KPSS confirm</w:t>
                      </w:r>
                      <w:r w:rsidR="00503CC5">
                        <w:rPr>
                          <w:i w:val="0"/>
                          <w:iCs w:val="0"/>
                          <w:sz w:val="22"/>
                          <w:szCs w:val="22"/>
                        </w:rPr>
                        <w:t xml:space="preserve"> </w:t>
                      </w:r>
                      <w:r w:rsidR="000E2D04" w:rsidRPr="000E2D04">
                        <w:rPr>
                          <w:i w:val="0"/>
                          <w:iCs w:val="0"/>
                          <w:sz w:val="22"/>
                          <w:szCs w:val="22"/>
                        </w:rPr>
                        <w:t>that the time series data is stationar</w:t>
                      </w:r>
                      <w:r w:rsidR="008E36D3">
                        <w:rPr>
                          <w:i w:val="0"/>
                          <w:iCs w:val="0"/>
                          <w:sz w:val="22"/>
                          <w:szCs w:val="22"/>
                        </w:rPr>
                        <w:t>y.</w:t>
                      </w:r>
                    </w:p>
                  </w:txbxContent>
                </v:textbox>
                <w10:wrap type="square" anchorx="margin"/>
              </v:shape>
            </w:pict>
          </mc:Fallback>
        </mc:AlternateContent>
      </w:r>
      <w:r w:rsidR="004456A9">
        <w:br w:type="page"/>
      </w:r>
    </w:p>
    <w:p w14:paraId="2DE281BC" w14:textId="6E04749C" w:rsidR="00910A63" w:rsidRDefault="00910A63">
      <w:pPr>
        <w:spacing w:after="200" w:line="276" w:lineRule="auto"/>
        <w:jc w:val="left"/>
      </w:pPr>
      <w:r>
        <w:rPr>
          <w:noProof/>
        </w:rPr>
        <w:lastRenderedPageBreak/>
        <w:drawing>
          <wp:anchor distT="0" distB="0" distL="114300" distR="114300" simplePos="0" relativeHeight="251806720" behindDoc="0" locked="0" layoutInCell="1" allowOverlap="1" wp14:anchorId="68D6A0C2" wp14:editId="50921F75">
            <wp:simplePos x="731520" y="834887"/>
            <wp:positionH relativeFrom="margin">
              <wp:align>center</wp:align>
            </wp:positionH>
            <wp:positionV relativeFrom="margin">
              <wp:align>center</wp:align>
            </wp:positionV>
            <wp:extent cx="4320000" cy="6505412"/>
            <wp:effectExtent l="0" t="0" r="4445" b="0"/>
            <wp:wrapSquare wrapText="bothSides"/>
            <wp:docPr id="1046232446" name="Picture 5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2446" name="Picture 56" descr="A screenshot of a graph&#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320000" cy="6505412"/>
                    </a:xfrm>
                    <a:prstGeom prst="rect">
                      <a:avLst/>
                    </a:prstGeom>
                  </pic:spPr>
                </pic:pic>
              </a:graphicData>
            </a:graphic>
            <wp14:sizeRelH relativeFrom="margin">
              <wp14:pctWidth>0</wp14:pctWidth>
            </wp14:sizeRelH>
            <wp14:sizeRelV relativeFrom="margin">
              <wp14:pctHeight>0</wp14:pctHeight>
            </wp14:sizeRelV>
          </wp:anchor>
        </w:drawing>
      </w:r>
    </w:p>
    <w:p w14:paraId="557EEA27" w14:textId="3BFA67A7" w:rsidR="004456A9" w:rsidRDefault="000C50E8">
      <w:pPr>
        <w:spacing w:after="200" w:line="276" w:lineRule="auto"/>
        <w:jc w:val="left"/>
      </w:pPr>
      <w:r>
        <w:rPr>
          <w:noProof/>
        </w:rPr>
        <mc:AlternateContent>
          <mc:Choice Requires="wps">
            <w:drawing>
              <wp:anchor distT="0" distB="0" distL="114300" distR="114300" simplePos="0" relativeHeight="251808768" behindDoc="0" locked="0" layoutInCell="1" allowOverlap="1" wp14:anchorId="4C671EC7" wp14:editId="10CDAD97">
                <wp:simplePos x="0" y="0"/>
                <wp:positionH relativeFrom="margin">
                  <wp:align>center</wp:align>
                </wp:positionH>
                <wp:positionV relativeFrom="paragraph">
                  <wp:posOffset>7348027</wp:posOffset>
                </wp:positionV>
                <wp:extent cx="5400000" cy="635"/>
                <wp:effectExtent l="0" t="0" r="0" b="8255"/>
                <wp:wrapSquare wrapText="bothSides"/>
                <wp:docPr id="964746258"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7B2154A" w14:textId="245294CD" w:rsidR="000C50E8" w:rsidRPr="000C50E8" w:rsidRDefault="000C50E8" w:rsidP="000C50E8">
                            <w:pPr>
                              <w:pStyle w:val="Caption"/>
                              <w:rPr>
                                <w:i w:val="0"/>
                                <w:iCs w:val="0"/>
                                <w:noProof/>
                                <w:sz w:val="36"/>
                                <w:szCs w:val="28"/>
                              </w:rPr>
                            </w:pPr>
                            <w:r w:rsidRPr="000C50E8">
                              <w:rPr>
                                <w:i w:val="0"/>
                                <w:iCs w:val="0"/>
                                <w:sz w:val="22"/>
                                <w:szCs w:val="22"/>
                              </w:rPr>
                              <w:t xml:space="preserve">Figure </w:t>
                            </w:r>
                            <w:r>
                              <w:rPr>
                                <w:i w:val="0"/>
                                <w:iCs w:val="0"/>
                                <w:sz w:val="22"/>
                                <w:szCs w:val="22"/>
                              </w:rPr>
                              <w:t>3</w:t>
                            </w:r>
                            <w:r w:rsidR="00964DB2">
                              <w:rPr>
                                <w:i w:val="0"/>
                                <w:iCs w:val="0"/>
                                <w:sz w:val="22"/>
                                <w:szCs w:val="22"/>
                              </w:rPr>
                              <w:t>5</w:t>
                            </w:r>
                            <w:r w:rsidRPr="000C50E8">
                              <w:rPr>
                                <w:i w:val="0"/>
                                <w:iCs w:val="0"/>
                                <w:sz w:val="22"/>
                                <w:szCs w:val="22"/>
                              </w:rPr>
                              <w:t xml:space="preserve">. </w:t>
                            </w:r>
                            <w:r w:rsidR="006D572A">
                              <w:rPr>
                                <w:i w:val="0"/>
                                <w:iCs w:val="0"/>
                                <w:sz w:val="22"/>
                                <w:szCs w:val="22"/>
                              </w:rPr>
                              <w:t>R</w:t>
                            </w:r>
                            <w:r w:rsidRPr="000C50E8">
                              <w:rPr>
                                <w:i w:val="0"/>
                                <w:iCs w:val="0"/>
                                <w:sz w:val="22"/>
                                <w:szCs w:val="22"/>
                              </w:rPr>
                              <w:t>esults of stationarity tests relating to detrended US crude oil price</w:t>
                            </w:r>
                            <w:r w:rsidR="00B54207">
                              <w:rPr>
                                <w:i w:val="0"/>
                                <w:iCs w:val="0"/>
                                <w:sz w:val="22"/>
                                <w:szCs w:val="22"/>
                              </w:rPr>
                              <w:t>s</w:t>
                            </w:r>
                            <w:r w:rsidRPr="000C50E8">
                              <w:rPr>
                                <w:i w:val="0"/>
                                <w:iCs w:val="0"/>
                                <w:sz w:val="22"/>
                                <w:szCs w:val="22"/>
                              </w:rPr>
                              <w:t xml:space="preserve"> </w:t>
                            </w:r>
                            <w:r w:rsidR="00BE1166">
                              <w:rPr>
                                <w:i w:val="0"/>
                                <w:iCs w:val="0"/>
                                <w:sz w:val="22"/>
                                <w:szCs w:val="22"/>
                              </w:rPr>
                              <w:t>(USD $ per barrel)</w:t>
                            </w:r>
                            <w:r w:rsidRPr="000C50E8">
                              <w:rPr>
                                <w:i w:val="0"/>
                                <w:iCs w:val="0"/>
                                <w:sz w:val="22"/>
                                <w:szCs w:val="22"/>
                              </w:rPr>
                              <w:t>. Both tests, ADF and KPSS confirm</w:t>
                            </w:r>
                            <w:r w:rsidR="00503CC5">
                              <w:rPr>
                                <w:i w:val="0"/>
                                <w:iCs w:val="0"/>
                                <w:sz w:val="22"/>
                                <w:szCs w:val="22"/>
                              </w:rPr>
                              <w:t xml:space="preserve"> </w:t>
                            </w:r>
                            <w:r w:rsidRPr="000C50E8">
                              <w:rPr>
                                <w:i w:val="0"/>
                                <w:iCs w:val="0"/>
                                <w:sz w:val="22"/>
                                <w:szCs w:val="22"/>
                              </w:rPr>
                              <w:t>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671EC7" id="_x0000_s1053" type="#_x0000_t202" style="position:absolute;margin-left:0;margin-top:578.6pt;width:425.2pt;height:.05pt;z-index:251808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" stroked="f">
                <v:textbox style="mso-fit-shape-to-text:t" inset="0,0,0,0">
                  <w:txbxContent>
                    <w:p w14:paraId="37B2154A" w14:textId="245294CD" w:rsidR="000C50E8" w:rsidRPr="000C50E8" w:rsidRDefault="000C50E8" w:rsidP="000C50E8">
                      <w:pPr>
                        <w:pStyle w:val="Caption"/>
                        <w:rPr>
                          <w:i w:val="0"/>
                          <w:iCs w:val="0"/>
                          <w:noProof/>
                          <w:sz w:val="36"/>
                          <w:szCs w:val="28"/>
                        </w:rPr>
                      </w:pPr>
                      <w:r w:rsidRPr="000C50E8">
                        <w:rPr>
                          <w:i w:val="0"/>
                          <w:iCs w:val="0"/>
                          <w:sz w:val="22"/>
                          <w:szCs w:val="22"/>
                        </w:rPr>
                        <w:t xml:space="preserve">Figure </w:t>
                      </w:r>
                      <w:r>
                        <w:rPr>
                          <w:i w:val="0"/>
                          <w:iCs w:val="0"/>
                          <w:sz w:val="22"/>
                          <w:szCs w:val="22"/>
                        </w:rPr>
                        <w:t>3</w:t>
                      </w:r>
                      <w:r w:rsidR="00964DB2">
                        <w:rPr>
                          <w:i w:val="0"/>
                          <w:iCs w:val="0"/>
                          <w:sz w:val="22"/>
                          <w:szCs w:val="22"/>
                        </w:rPr>
                        <w:t>5</w:t>
                      </w:r>
                      <w:r w:rsidRPr="000C50E8">
                        <w:rPr>
                          <w:i w:val="0"/>
                          <w:iCs w:val="0"/>
                          <w:sz w:val="22"/>
                          <w:szCs w:val="22"/>
                        </w:rPr>
                        <w:t xml:space="preserve">. </w:t>
                      </w:r>
                      <w:r w:rsidR="006D572A">
                        <w:rPr>
                          <w:i w:val="0"/>
                          <w:iCs w:val="0"/>
                          <w:sz w:val="22"/>
                          <w:szCs w:val="22"/>
                        </w:rPr>
                        <w:t>R</w:t>
                      </w:r>
                      <w:r w:rsidRPr="000C50E8">
                        <w:rPr>
                          <w:i w:val="0"/>
                          <w:iCs w:val="0"/>
                          <w:sz w:val="22"/>
                          <w:szCs w:val="22"/>
                        </w:rPr>
                        <w:t>esults of stationarity tests relating to detrended US crude oil price</w:t>
                      </w:r>
                      <w:r w:rsidR="00B54207">
                        <w:rPr>
                          <w:i w:val="0"/>
                          <w:iCs w:val="0"/>
                          <w:sz w:val="22"/>
                          <w:szCs w:val="22"/>
                        </w:rPr>
                        <w:t>s</w:t>
                      </w:r>
                      <w:r w:rsidRPr="000C50E8">
                        <w:rPr>
                          <w:i w:val="0"/>
                          <w:iCs w:val="0"/>
                          <w:sz w:val="22"/>
                          <w:szCs w:val="22"/>
                        </w:rPr>
                        <w:t xml:space="preserve"> </w:t>
                      </w:r>
                      <w:r w:rsidR="00BE1166">
                        <w:rPr>
                          <w:i w:val="0"/>
                          <w:iCs w:val="0"/>
                          <w:sz w:val="22"/>
                          <w:szCs w:val="22"/>
                        </w:rPr>
                        <w:t>(USD $ per barrel)</w:t>
                      </w:r>
                      <w:r w:rsidRPr="000C50E8">
                        <w:rPr>
                          <w:i w:val="0"/>
                          <w:iCs w:val="0"/>
                          <w:sz w:val="22"/>
                          <w:szCs w:val="22"/>
                        </w:rPr>
                        <w:t>. Both tests, ADF and KPSS confirm</w:t>
                      </w:r>
                      <w:r w:rsidR="00503CC5">
                        <w:rPr>
                          <w:i w:val="0"/>
                          <w:iCs w:val="0"/>
                          <w:sz w:val="22"/>
                          <w:szCs w:val="22"/>
                        </w:rPr>
                        <w:t xml:space="preserve"> </w:t>
                      </w:r>
                      <w:r w:rsidRPr="000C50E8">
                        <w:rPr>
                          <w:i w:val="0"/>
                          <w:iCs w:val="0"/>
                          <w:sz w:val="22"/>
                          <w:szCs w:val="22"/>
                        </w:rPr>
                        <w:t>that the time series data is stationary.</w:t>
                      </w:r>
                    </w:p>
                  </w:txbxContent>
                </v:textbox>
                <w10:wrap type="square" anchorx="margin"/>
              </v:shape>
            </w:pict>
          </mc:Fallback>
        </mc:AlternateContent>
      </w:r>
      <w:r w:rsidR="004456A9">
        <w:br w:type="page"/>
      </w:r>
    </w:p>
    <w:p w14:paraId="252E095A" w14:textId="31B9BFE2" w:rsidR="00A63B8D" w:rsidRDefault="00036551">
      <w:pPr>
        <w:spacing w:after="200" w:line="276" w:lineRule="auto"/>
        <w:jc w:val="left"/>
      </w:pPr>
      <w:r>
        <w:rPr>
          <w:noProof/>
        </w:rPr>
        <w:lastRenderedPageBreak/>
        <w:drawing>
          <wp:anchor distT="0" distB="0" distL="114300" distR="114300" simplePos="0" relativeHeight="251809792" behindDoc="0" locked="0" layoutInCell="1" allowOverlap="1" wp14:anchorId="2C2AE52B" wp14:editId="3D89246A">
            <wp:simplePos x="731520" y="834887"/>
            <wp:positionH relativeFrom="margin">
              <wp:align>center</wp:align>
            </wp:positionH>
            <wp:positionV relativeFrom="margin">
              <wp:align>center</wp:align>
            </wp:positionV>
            <wp:extent cx="4320000" cy="6553219"/>
            <wp:effectExtent l="0" t="0" r="4445" b="0"/>
            <wp:wrapSquare wrapText="bothSides"/>
            <wp:docPr id="239862882" name="Picture 5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2882" name="Picture 57" descr="A screen shot of a graph&#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4320000" cy="6553219"/>
                    </a:xfrm>
                    <a:prstGeom prst="rect">
                      <a:avLst/>
                    </a:prstGeom>
                  </pic:spPr>
                </pic:pic>
              </a:graphicData>
            </a:graphic>
            <wp14:sizeRelH relativeFrom="margin">
              <wp14:pctWidth>0</wp14:pctWidth>
            </wp14:sizeRelH>
            <wp14:sizeRelV relativeFrom="margin">
              <wp14:pctHeight>0</wp14:pctHeight>
            </wp14:sizeRelV>
          </wp:anchor>
        </w:drawing>
      </w:r>
    </w:p>
    <w:p w14:paraId="247156F2" w14:textId="3E030AC2" w:rsidR="004456A9" w:rsidRDefault="00036551">
      <w:pPr>
        <w:spacing w:after="200" w:line="276" w:lineRule="auto"/>
        <w:jc w:val="left"/>
      </w:pPr>
      <w:r>
        <w:rPr>
          <w:noProof/>
        </w:rPr>
        <mc:AlternateContent>
          <mc:Choice Requires="wps">
            <w:drawing>
              <wp:anchor distT="0" distB="0" distL="114300" distR="114300" simplePos="0" relativeHeight="251811840" behindDoc="0" locked="0" layoutInCell="1" allowOverlap="1" wp14:anchorId="59DF809E" wp14:editId="5146D6F1">
                <wp:simplePos x="0" y="0"/>
                <wp:positionH relativeFrom="margin">
                  <wp:align>center</wp:align>
                </wp:positionH>
                <wp:positionV relativeFrom="paragraph">
                  <wp:posOffset>7491427</wp:posOffset>
                </wp:positionV>
                <wp:extent cx="5400000" cy="635"/>
                <wp:effectExtent l="0" t="0" r="0" b="635"/>
                <wp:wrapSquare wrapText="bothSides"/>
                <wp:docPr id="74736311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ABFAD2E" w14:textId="1D931853" w:rsidR="00036551" w:rsidRPr="00151AE0" w:rsidRDefault="00036551" w:rsidP="00036551">
                            <w:pPr>
                              <w:pStyle w:val="Caption"/>
                              <w:rPr>
                                <w:i w:val="0"/>
                                <w:iCs w:val="0"/>
                                <w:noProof/>
                                <w:sz w:val="22"/>
                                <w:szCs w:val="22"/>
                              </w:rPr>
                            </w:pPr>
                            <w:r w:rsidRPr="00151AE0">
                              <w:rPr>
                                <w:i w:val="0"/>
                                <w:iCs w:val="0"/>
                                <w:sz w:val="22"/>
                                <w:szCs w:val="22"/>
                              </w:rPr>
                              <w:t>Figure</w:t>
                            </w:r>
                            <w:r w:rsidR="00151AE0" w:rsidRPr="00151AE0">
                              <w:rPr>
                                <w:i w:val="0"/>
                                <w:iCs w:val="0"/>
                                <w:sz w:val="22"/>
                                <w:szCs w:val="22"/>
                              </w:rPr>
                              <w:t xml:space="preserve"> </w:t>
                            </w:r>
                            <w:r w:rsidR="00151AE0">
                              <w:rPr>
                                <w:i w:val="0"/>
                                <w:iCs w:val="0"/>
                                <w:sz w:val="22"/>
                                <w:szCs w:val="22"/>
                              </w:rPr>
                              <w:t>3</w:t>
                            </w:r>
                            <w:r w:rsidR="00964DB2">
                              <w:rPr>
                                <w:i w:val="0"/>
                                <w:iCs w:val="0"/>
                                <w:sz w:val="22"/>
                                <w:szCs w:val="22"/>
                              </w:rPr>
                              <w:t>6</w:t>
                            </w:r>
                            <w:r w:rsidR="00151AE0" w:rsidRPr="00151AE0">
                              <w:rPr>
                                <w:i w:val="0"/>
                                <w:iCs w:val="0"/>
                                <w:sz w:val="22"/>
                                <w:szCs w:val="22"/>
                              </w:rPr>
                              <w:t>.</w:t>
                            </w:r>
                            <w:r w:rsidR="00A51A80">
                              <w:rPr>
                                <w:i w:val="0"/>
                                <w:iCs w:val="0"/>
                                <w:sz w:val="22"/>
                                <w:szCs w:val="22"/>
                              </w:rPr>
                              <w:t xml:space="preserve"> R</w:t>
                            </w:r>
                            <w:r w:rsidR="00151AE0" w:rsidRPr="00151AE0">
                              <w:rPr>
                                <w:i w:val="0"/>
                                <w:iCs w:val="0"/>
                                <w:sz w:val="22"/>
                                <w:szCs w:val="22"/>
                              </w:rPr>
                              <w:t>esults of stationarity tests relating to detrended Brent crude oil price</w:t>
                            </w:r>
                            <w:r w:rsidR="00EC37FD">
                              <w:rPr>
                                <w:i w:val="0"/>
                                <w:iCs w:val="0"/>
                                <w:sz w:val="22"/>
                                <w:szCs w:val="22"/>
                              </w:rPr>
                              <w:t xml:space="preserve">s </w:t>
                            </w:r>
                            <w:r w:rsidR="00151AE0" w:rsidRPr="00151AE0">
                              <w:rPr>
                                <w:i w:val="0"/>
                                <w:iCs w:val="0"/>
                                <w:sz w:val="22"/>
                                <w:szCs w:val="22"/>
                              </w:rPr>
                              <w:t>(USD $</w:t>
                            </w:r>
                            <w:r w:rsidR="00EC37FD">
                              <w:rPr>
                                <w:i w:val="0"/>
                                <w:iCs w:val="0"/>
                                <w:sz w:val="22"/>
                                <w:szCs w:val="22"/>
                              </w:rPr>
                              <w:t xml:space="preserve"> per barrel</w:t>
                            </w:r>
                            <w:r w:rsidR="00151AE0" w:rsidRPr="00151AE0">
                              <w:rPr>
                                <w:i w:val="0"/>
                                <w:iCs w:val="0"/>
                                <w:sz w:val="22"/>
                                <w:szCs w:val="22"/>
                              </w:rPr>
                              <w:t>). Both tests, ADF and KPSS confirm</w:t>
                            </w:r>
                            <w:r w:rsidR="008F148B">
                              <w:rPr>
                                <w:i w:val="0"/>
                                <w:iCs w:val="0"/>
                                <w:sz w:val="22"/>
                                <w:szCs w:val="22"/>
                              </w:rPr>
                              <w:t xml:space="preserve"> </w:t>
                            </w:r>
                            <w:r w:rsidR="00151AE0" w:rsidRPr="00151AE0">
                              <w:rPr>
                                <w:i w:val="0"/>
                                <w:iCs w:val="0"/>
                                <w:sz w:val="22"/>
                                <w:szCs w:val="22"/>
                              </w:rPr>
                              <w:t>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F809E" id="_x0000_s1054" type="#_x0000_t202" style="position:absolute;margin-left:0;margin-top:589.9pt;width:425.2pt;height:.05pt;z-index:251811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" stroked="f">
                <v:textbox style="mso-fit-shape-to-text:t" inset="0,0,0,0">
                  <w:txbxContent>
                    <w:p w14:paraId="4ABFAD2E" w14:textId="1D931853" w:rsidR="00036551" w:rsidRPr="00151AE0" w:rsidRDefault="00036551" w:rsidP="00036551">
                      <w:pPr>
                        <w:pStyle w:val="Caption"/>
                        <w:rPr>
                          <w:i w:val="0"/>
                          <w:iCs w:val="0"/>
                          <w:noProof/>
                          <w:sz w:val="22"/>
                          <w:szCs w:val="22"/>
                        </w:rPr>
                      </w:pPr>
                      <w:r w:rsidRPr="00151AE0">
                        <w:rPr>
                          <w:i w:val="0"/>
                          <w:iCs w:val="0"/>
                          <w:sz w:val="22"/>
                          <w:szCs w:val="22"/>
                        </w:rPr>
                        <w:t>Figure</w:t>
                      </w:r>
                      <w:r w:rsidR="00151AE0" w:rsidRPr="00151AE0">
                        <w:rPr>
                          <w:i w:val="0"/>
                          <w:iCs w:val="0"/>
                          <w:sz w:val="22"/>
                          <w:szCs w:val="22"/>
                        </w:rPr>
                        <w:t xml:space="preserve"> </w:t>
                      </w:r>
                      <w:r w:rsidR="00151AE0">
                        <w:rPr>
                          <w:i w:val="0"/>
                          <w:iCs w:val="0"/>
                          <w:sz w:val="22"/>
                          <w:szCs w:val="22"/>
                        </w:rPr>
                        <w:t>3</w:t>
                      </w:r>
                      <w:r w:rsidR="00964DB2">
                        <w:rPr>
                          <w:i w:val="0"/>
                          <w:iCs w:val="0"/>
                          <w:sz w:val="22"/>
                          <w:szCs w:val="22"/>
                        </w:rPr>
                        <w:t>6</w:t>
                      </w:r>
                      <w:r w:rsidR="00151AE0" w:rsidRPr="00151AE0">
                        <w:rPr>
                          <w:i w:val="0"/>
                          <w:iCs w:val="0"/>
                          <w:sz w:val="22"/>
                          <w:szCs w:val="22"/>
                        </w:rPr>
                        <w:t>.</w:t>
                      </w:r>
                      <w:r w:rsidR="00A51A80">
                        <w:rPr>
                          <w:i w:val="0"/>
                          <w:iCs w:val="0"/>
                          <w:sz w:val="22"/>
                          <w:szCs w:val="22"/>
                        </w:rPr>
                        <w:t xml:space="preserve"> R</w:t>
                      </w:r>
                      <w:r w:rsidR="00151AE0" w:rsidRPr="00151AE0">
                        <w:rPr>
                          <w:i w:val="0"/>
                          <w:iCs w:val="0"/>
                          <w:sz w:val="22"/>
                          <w:szCs w:val="22"/>
                        </w:rPr>
                        <w:t>esults of stationarity tests relating to detrended Brent crude oil price</w:t>
                      </w:r>
                      <w:r w:rsidR="00EC37FD">
                        <w:rPr>
                          <w:i w:val="0"/>
                          <w:iCs w:val="0"/>
                          <w:sz w:val="22"/>
                          <w:szCs w:val="22"/>
                        </w:rPr>
                        <w:t xml:space="preserve">s </w:t>
                      </w:r>
                      <w:r w:rsidR="00151AE0" w:rsidRPr="00151AE0">
                        <w:rPr>
                          <w:i w:val="0"/>
                          <w:iCs w:val="0"/>
                          <w:sz w:val="22"/>
                          <w:szCs w:val="22"/>
                        </w:rPr>
                        <w:t>(USD $</w:t>
                      </w:r>
                      <w:r w:rsidR="00EC37FD">
                        <w:rPr>
                          <w:i w:val="0"/>
                          <w:iCs w:val="0"/>
                          <w:sz w:val="22"/>
                          <w:szCs w:val="22"/>
                        </w:rPr>
                        <w:t xml:space="preserve"> per barrel</w:t>
                      </w:r>
                      <w:r w:rsidR="00151AE0" w:rsidRPr="00151AE0">
                        <w:rPr>
                          <w:i w:val="0"/>
                          <w:iCs w:val="0"/>
                          <w:sz w:val="22"/>
                          <w:szCs w:val="22"/>
                        </w:rPr>
                        <w:t>). Both tests, ADF and KPSS confirm</w:t>
                      </w:r>
                      <w:r w:rsidR="008F148B">
                        <w:rPr>
                          <w:i w:val="0"/>
                          <w:iCs w:val="0"/>
                          <w:sz w:val="22"/>
                          <w:szCs w:val="22"/>
                        </w:rPr>
                        <w:t xml:space="preserve"> </w:t>
                      </w:r>
                      <w:r w:rsidR="00151AE0" w:rsidRPr="00151AE0">
                        <w:rPr>
                          <w:i w:val="0"/>
                          <w:iCs w:val="0"/>
                          <w:sz w:val="22"/>
                          <w:szCs w:val="22"/>
                        </w:rPr>
                        <w:t>that the time series data is stationary.</w:t>
                      </w:r>
                    </w:p>
                  </w:txbxContent>
                </v:textbox>
                <w10:wrap type="square" anchorx="margin"/>
              </v:shape>
            </w:pict>
          </mc:Fallback>
        </mc:AlternateContent>
      </w:r>
      <w:r w:rsidR="004456A9">
        <w:br w:type="page"/>
      </w:r>
    </w:p>
    <w:p w14:paraId="4539DBCE" w14:textId="35C02CBB" w:rsidR="00EC37FD" w:rsidRDefault="00B82B57">
      <w:pPr>
        <w:spacing w:after="200" w:line="276" w:lineRule="auto"/>
        <w:jc w:val="left"/>
      </w:pPr>
      <w:r>
        <w:rPr>
          <w:noProof/>
        </w:rPr>
        <w:lastRenderedPageBreak/>
        <w:drawing>
          <wp:anchor distT="0" distB="0" distL="114300" distR="114300" simplePos="0" relativeHeight="251812864" behindDoc="0" locked="0" layoutInCell="1" allowOverlap="1" wp14:anchorId="40953216" wp14:editId="25B0ACA0">
            <wp:simplePos x="731520" y="834887"/>
            <wp:positionH relativeFrom="margin">
              <wp:align>center</wp:align>
            </wp:positionH>
            <wp:positionV relativeFrom="margin">
              <wp:align>center</wp:align>
            </wp:positionV>
            <wp:extent cx="4320000" cy="6454759"/>
            <wp:effectExtent l="0" t="0" r="4445" b="3810"/>
            <wp:wrapSquare wrapText="bothSides"/>
            <wp:docPr id="1140216270" name="Picture 5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6270" name="Picture 58" descr="A screen shot of a graph&#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4320000" cy="6454759"/>
                    </a:xfrm>
                    <a:prstGeom prst="rect">
                      <a:avLst/>
                    </a:prstGeom>
                  </pic:spPr>
                </pic:pic>
              </a:graphicData>
            </a:graphic>
          </wp:anchor>
        </w:drawing>
      </w:r>
    </w:p>
    <w:p w14:paraId="392E9F45" w14:textId="2880C2E6" w:rsidR="004456A9" w:rsidRDefault="00B82B57">
      <w:pPr>
        <w:spacing w:after="200" w:line="276" w:lineRule="auto"/>
        <w:jc w:val="left"/>
      </w:pPr>
      <w:r>
        <w:rPr>
          <w:noProof/>
        </w:rPr>
        <mc:AlternateContent>
          <mc:Choice Requires="wps">
            <w:drawing>
              <wp:anchor distT="0" distB="0" distL="114300" distR="114300" simplePos="0" relativeHeight="251814912" behindDoc="0" locked="0" layoutInCell="1" allowOverlap="1" wp14:anchorId="005577ED" wp14:editId="05DB3E23">
                <wp:simplePos x="0" y="0"/>
                <wp:positionH relativeFrom="margin">
                  <wp:align>center</wp:align>
                </wp:positionH>
                <wp:positionV relativeFrom="paragraph">
                  <wp:posOffset>7439992</wp:posOffset>
                </wp:positionV>
                <wp:extent cx="5400000" cy="635"/>
                <wp:effectExtent l="0" t="0" r="0" b="635"/>
                <wp:wrapSquare wrapText="bothSides"/>
                <wp:docPr id="118536249"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4FF57DB2" w14:textId="67CFE651" w:rsidR="00B82B57" w:rsidRPr="00814F3D" w:rsidRDefault="00B82B57" w:rsidP="00B82B57">
                            <w:pPr>
                              <w:pStyle w:val="Caption"/>
                              <w:rPr>
                                <w:i w:val="0"/>
                                <w:iCs w:val="0"/>
                                <w:noProof/>
                                <w:sz w:val="22"/>
                                <w:szCs w:val="22"/>
                              </w:rPr>
                            </w:pPr>
                            <w:r w:rsidRPr="00814F3D">
                              <w:rPr>
                                <w:i w:val="0"/>
                                <w:iCs w:val="0"/>
                                <w:sz w:val="22"/>
                                <w:szCs w:val="22"/>
                              </w:rPr>
                              <w:t>Figure</w:t>
                            </w:r>
                            <w:r w:rsidR="00814F3D">
                              <w:rPr>
                                <w:i w:val="0"/>
                                <w:iCs w:val="0"/>
                                <w:sz w:val="22"/>
                                <w:szCs w:val="22"/>
                              </w:rPr>
                              <w:t xml:space="preserve"> 3</w:t>
                            </w:r>
                            <w:r w:rsidR="00964DB2">
                              <w:rPr>
                                <w:i w:val="0"/>
                                <w:iCs w:val="0"/>
                                <w:sz w:val="22"/>
                                <w:szCs w:val="22"/>
                              </w:rPr>
                              <w:t>7</w:t>
                            </w:r>
                            <w:r w:rsidR="00814F3D" w:rsidRPr="00814F3D">
                              <w:rPr>
                                <w:i w:val="0"/>
                                <w:iCs w:val="0"/>
                                <w:sz w:val="22"/>
                                <w:szCs w:val="22"/>
                              </w:rPr>
                              <w:t xml:space="preserve">. </w:t>
                            </w:r>
                            <w:r w:rsidR="008D5537">
                              <w:rPr>
                                <w:i w:val="0"/>
                                <w:iCs w:val="0"/>
                                <w:sz w:val="22"/>
                                <w:szCs w:val="22"/>
                              </w:rPr>
                              <w:t>R</w:t>
                            </w:r>
                            <w:r w:rsidR="00814F3D" w:rsidRPr="00814F3D">
                              <w:rPr>
                                <w:i w:val="0"/>
                                <w:iCs w:val="0"/>
                                <w:sz w:val="22"/>
                                <w:szCs w:val="22"/>
                              </w:rPr>
                              <w:t xml:space="preserve">esults of stationarity tests relating to detrended LNG </w:t>
                            </w:r>
                            <w:r w:rsidR="001D1E07">
                              <w:rPr>
                                <w:i w:val="0"/>
                                <w:iCs w:val="0"/>
                                <w:sz w:val="22"/>
                                <w:szCs w:val="22"/>
                              </w:rPr>
                              <w:t xml:space="preserve">(USD $ </w:t>
                            </w:r>
                            <w:r w:rsidR="00814F3D" w:rsidRPr="00814F3D">
                              <w:rPr>
                                <w:i w:val="0"/>
                                <w:iCs w:val="0"/>
                                <w:sz w:val="22"/>
                                <w:szCs w:val="22"/>
                              </w:rPr>
                              <w:t>prices per million metric BTU). Both tests, ADF and KPSS confirm</w:t>
                            </w:r>
                            <w:r w:rsidR="00A259B8">
                              <w:rPr>
                                <w:i w:val="0"/>
                                <w:iCs w:val="0"/>
                                <w:sz w:val="22"/>
                                <w:szCs w:val="22"/>
                              </w:rPr>
                              <w:t xml:space="preserve"> </w:t>
                            </w:r>
                            <w:r w:rsidR="00814F3D" w:rsidRPr="00814F3D">
                              <w:rPr>
                                <w:i w:val="0"/>
                                <w:iCs w:val="0"/>
                                <w:sz w:val="22"/>
                                <w:szCs w:val="22"/>
                              </w:rPr>
                              <w:t>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5577ED" id="_x0000_s1055" type="#_x0000_t202" style="position:absolute;margin-left:0;margin-top:585.85pt;width:425.2pt;height:.05pt;z-index:251814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" stroked="f">
                <v:textbox style="mso-fit-shape-to-text:t" inset="0,0,0,0">
                  <w:txbxContent>
                    <w:p w14:paraId="4FF57DB2" w14:textId="67CFE651" w:rsidR="00B82B57" w:rsidRPr="00814F3D" w:rsidRDefault="00B82B57" w:rsidP="00B82B57">
                      <w:pPr>
                        <w:pStyle w:val="Caption"/>
                        <w:rPr>
                          <w:i w:val="0"/>
                          <w:iCs w:val="0"/>
                          <w:noProof/>
                          <w:sz w:val="22"/>
                          <w:szCs w:val="22"/>
                        </w:rPr>
                      </w:pPr>
                      <w:r w:rsidRPr="00814F3D">
                        <w:rPr>
                          <w:i w:val="0"/>
                          <w:iCs w:val="0"/>
                          <w:sz w:val="22"/>
                          <w:szCs w:val="22"/>
                        </w:rPr>
                        <w:t>Figure</w:t>
                      </w:r>
                      <w:r w:rsidR="00814F3D">
                        <w:rPr>
                          <w:i w:val="0"/>
                          <w:iCs w:val="0"/>
                          <w:sz w:val="22"/>
                          <w:szCs w:val="22"/>
                        </w:rPr>
                        <w:t xml:space="preserve"> 3</w:t>
                      </w:r>
                      <w:r w:rsidR="00964DB2">
                        <w:rPr>
                          <w:i w:val="0"/>
                          <w:iCs w:val="0"/>
                          <w:sz w:val="22"/>
                          <w:szCs w:val="22"/>
                        </w:rPr>
                        <w:t>7</w:t>
                      </w:r>
                      <w:r w:rsidR="00814F3D" w:rsidRPr="00814F3D">
                        <w:rPr>
                          <w:i w:val="0"/>
                          <w:iCs w:val="0"/>
                          <w:sz w:val="22"/>
                          <w:szCs w:val="22"/>
                        </w:rPr>
                        <w:t xml:space="preserve">. </w:t>
                      </w:r>
                      <w:r w:rsidR="008D5537">
                        <w:rPr>
                          <w:i w:val="0"/>
                          <w:iCs w:val="0"/>
                          <w:sz w:val="22"/>
                          <w:szCs w:val="22"/>
                        </w:rPr>
                        <w:t>R</w:t>
                      </w:r>
                      <w:r w:rsidR="00814F3D" w:rsidRPr="00814F3D">
                        <w:rPr>
                          <w:i w:val="0"/>
                          <w:iCs w:val="0"/>
                          <w:sz w:val="22"/>
                          <w:szCs w:val="22"/>
                        </w:rPr>
                        <w:t xml:space="preserve">esults of stationarity tests relating to detrended LNG </w:t>
                      </w:r>
                      <w:r w:rsidR="001D1E07">
                        <w:rPr>
                          <w:i w:val="0"/>
                          <w:iCs w:val="0"/>
                          <w:sz w:val="22"/>
                          <w:szCs w:val="22"/>
                        </w:rPr>
                        <w:t xml:space="preserve">(USD $ </w:t>
                      </w:r>
                      <w:r w:rsidR="00814F3D" w:rsidRPr="00814F3D">
                        <w:rPr>
                          <w:i w:val="0"/>
                          <w:iCs w:val="0"/>
                          <w:sz w:val="22"/>
                          <w:szCs w:val="22"/>
                        </w:rPr>
                        <w:t>prices per million metric BTU). Both tests, ADF and KPSS confirm</w:t>
                      </w:r>
                      <w:r w:rsidR="00A259B8">
                        <w:rPr>
                          <w:i w:val="0"/>
                          <w:iCs w:val="0"/>
                          <w:sz w:val="22"/>
                          <w:szCs w:val="22"/>
                        </w:rPr>
                        <w:t xml:space="preserve"> </w:t>
                      </w:r>
                      <w:r w:rsidR="00814F3D" w:rsidRPr="00814F3D">
                        <w:rPr>
                          <w:i w:val="0"/>
                          <w:iCs w:val="0"/>
                          <w:sz w:val="22"/>
                          <w:szCs w:val="22"/>
                        </w:rPr>
                        <w:t>that the time series data is stationary.</w:t>
                      </w:r>
                    </w:p>
                  </w:txbxContent>
                </v:textbox>
                <w10:wrap type="square" anchorx="margin"/>
              </v:shape>
            </w:pict>
          </mc:Fallback>
        </mc:AlternateContent>
      </w:r>
      <w:r w:rsidR="004456A9">
        <w:br w:type="page"/>
      </w:r>
    </w:p>
    <w:p w14:paraId="4F62081C" w14:textId="494C00EC" w:rsidR="001D1E07" w:rsidRDefault="008D3F03">
      <w:pPr>
        <w:spacing w:after="200" w:line="276" w:lineRule="auto"/>
        <w:jc w:val="left"/>
      </w:pPr>
      <w:r>
        <w:rPr>
          <w:noProof/>
        </w:rPr>
        <w:lastRenderedPageBreak/>
        <w:drawing>
          <wp:anchor distT="0" distB="0" distL="114300" distR="114300" simplePos="0" relativeHeight="251815936" behindDoc="0" locked="0" layoutInCell="1" allowOverlap="1" wp14:anchorId="45177476" wp14:editId="46EB672F">
            <wp:simplePos x="731520" y="834887"/>
            <wp:positionH relativeFrom="margin">
              <wp:align>center</wp:align>
            </wp:positionH>
            <wp:positionV relativeFrom="margin">
              <wp:align>center</wp:align>
            </wp:positionV>
            <wp:extent cx="4320000" cy="6390150"/>
            <wp:effectExtent l="0" t="0" r="4445" b="0"/>
            <wp:wrapSquare wrapText="bothSides"/>
            <wp:docPr id="84993628" name="Picture 5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628" name="Picture 59" descr="A screenshot of a graph&#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4320000" cy="6390150"/>
                    </a:xfrm>
                    <a:prstGeom prst="rect">
                      <a:avLst/>
                    </a:prstGeom>
                  </pic:spPr>
                </pic:pic>
              </a:graphicData>
            </a:graphic>
            <wp14:sizeRelH relativeFrom="margin">
              <wp14:pctWidth>0</wp14:pctWidth>
            </wp14:sizeRelH>
            <wp14:sizeRelV relativeFrom="margin">
              <wp14:pctHeight>0</wp14:pctHeight>
            </wp14:sizeRelV>
          </wp:anchor>
        </w:drawing>
      </w:r>
    </w:p>
    <w:p w14:paraId="56B561AC" w14:textId="03CC2B70" w:rsidR="004456A9" w:rsidRDefault="008D3F03">
      <w:pPr>
        <w:spacing w:after="200" w:line="276" w:lineRule="auto"/>
        <w:jc w:val="left"/>
      </w:pPr>
      <w:r>
        <w:rPr>
          <w:noProof/>
        </w:rPr>
        <mc:AlternateContent>
          <mc:Choice Requires="wps">
            <w:drawing>
              <wp:anchor distT="0" distB="0" distL="114300" distR="114300" simplePos="0" relativeHeight="251817984" behindDoc="0" locked="0" layoutInCell="1" allowOverlap="1" wp14:anchorId="2EC14D01" wp14:editId="4FE23ED4">
                <wp:simplePos x="0" y="0"/>
                <wp:positionH relativeFrom="margin">
                  <wp:align>center</wp:align>
                </wp:positionH>
                <wp:positionV relativeFrom="paragraph">
                  <wp:posOffset>7402195</wp:posOffset>
                </wp:positionV>
                <wp:extent cx="5400000" cy="635"/>
                <wp:effectExtent l="0" t="0" r="0" b="0"/>
                <wp:wrapSquare wrapText="bothSides"/>
                <wp:docPr id="354949229"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3D155B3" w14:textId="2978EC0B" w:rsidR="008D3F03" w:rsidRPr="008D3F03" w:rsidRDefault="008D3F03" w:rsidP="008D3F03">
                            <w:pPr>
                              <w:pStyle w:val="Caption"/>
                              <w:rPr>
                                <w:i w:val="0"/>
                                <w:iCs w:val="0"/>
                                <w:noProof/>
                                <w:sz w:val="22"/>
                                <w:szCs w:val="22"/>
                              </w:rPr>
                            </w:pPr>
                            <w:r w:rsidRPr="008D3F03">
                              <w:rPr>
                                <w:i w:val="0"/>
                                <w:iCs w:val="0"/>
                                <w:sz w:val="22"/>
                                <w:szCs w:val="22"/>
                              </w:rPr>
                              <w:t>Figure</w:t>
                            </w:r>
                            <w:r w:rsidR="008315F3">
                              <w:rPr>
                                <w:i w:val="0"/>
                                <w:iCs w:val="0"/>
                                <w:sz w:val="22"/>
                                <w:szCs w:val="22"/>
                              </w:rPr>
                              <w:t xml:space="preserve"> 3</w:t>
                            </w:r>
                            <w:r w:rsidR="004C3D21">
                              <w:rPr>
                                <w:i w:val="0"/>
                                <w:iCs w:val="0"/>
                                <w:sz w:val="22"/>
                                <w:szCs w:val="22"/>
                              </w:rPr>
                              <w:t>8</w:t>
                            </w:r>
                            <w:r w:rsidRPr="008D3F03">
                              <w:rPr>
                                <w:i w:val="0"/>
                                <w:iCs w:val="0"/>
                                <w:sz w:val="22"/>
                                <w:szCs w:val="22"/>
                              </w:rPr>
                              <w:t xml:space="preserve">. </w:t>
                            </w:r>
                            <w:r w:rsidR="0043334B">
                              <w:rPr>
                                <w:i w:val="0"/>
                                <w:iCs w:val="0"/>
                                <w:sz w:val="22"/>
                                <w:szCs w:val="22"/>
                              </w:rPr>
                              <w:t>R</w:t>
                            </w:r>
                            <w:r w:rsidRPr="008D3F03">
                              <w:rPr>
                                <w:i w:val="0"/>
                                <w:iCs w:val="0"/>
                                <w:sz w:val="22"/>
                                <w:szCs w:val="22"/>
                              </w:rPr>
                              <w:t xml:space="preserve">esults of stationarity tests relating to detrended </w:t>
                            </w:r>
                            <w:r>
                              <w:rPr>
                                <w:i w:val="0"/>
                                <w:iCs w:val="0"/>
                                <w:sz w:val="22"/>
                                <w:szCs w:val="22"/>
                              </w:rPr>
                              <w:t>gold prices (USD $ per 100kg)</w:t>
                            </w:r>
                            <w:r w:rsidRPr="008D3F03">
                              <w:rPr>
                                <w:i w:val="0"/>
                                <w:iCs w:val="0"/>
                                <w:sz w:val="22"/>
                                <w:szCs w:val="22"/>
                              </w:rPr>
                              <w:t>.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C14D01" id="_x0000_s1056" type="#_x0000_t202" style="position:absolute;margin-left:0;margin-top:582.85pt;width:425.2pt;height:.05pt;z-index:251817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" stroked="f">
                <v:textbox style="mso-fit-shape-to-text:t" inset="0,0,0,0">
                  <w:txbxContent>
                    <w:p w14:paraId="03D155B3" w14:textId="2978EC0B" w:rsidR="008D3F03" w:rsidRPr="008D3F03" w:rsidRDefault="008D3F03" w:rsidP="008D3F03">
                      <w:pPr>
                        <w:pStyle w:val="Caption"/>
                        <w:rPr>
                          <w:i w:val="0"/>
                          <w:iCs w:val="0"/>
                          <w:noProof/>
                          <w:sz w:val="22"/>
                          <w:szCs w:val="22"/>
                        </w:rPr>
                      </w:pPr>
                      <w:r w:rsidRPr="008D3F03">
                        <w:rPr>
                          <w:i w:val="0"/>
                          <w:iCs w:val="0"/>
                          <w:sz w:val="22"/>
                          <w:szCs w:val="22"/>
                        </w:rPr>
                        <w:t>Figure</w:t>
                      </w:r>
                      <w:r w:rsidR="008315F3">
                        <w:rPr>
                          <w:i w:val="0"/>
                          <w:iCs w:val="0"/>
                          <w:sz w:val="22"/>
                          <w:szCs w:val="22"/>
                        </w:rPr>
                        <w:t xml:space="preserve"> 3</w:t>
                      </w:r>
                      <w:r w:rsidR="004C3D21">
                        <w:rPr>
                          <w:i w:val="0"/>
                          <w:iCs w:val="0"/>
                          <w:sz w:val="22"/>
                          <w:szCs w:val="22"/>
                        </w:rPr>
                        <w:t>8</w:t>
                      </w:r>
                      <w:r w:rsidRPr="008D3F03">
                        <w:rPr>
                          <w:i w:val="0"/>
                          <w:iCs w:val="0"/>
                          <w:sz w:val="22"/>
                          <w:szCs w:val="22"/>
                        </w:rPr>
                        <w:t xml:space="preserve">. </w:t>
                      </w:r>
                      <w:r w:rsidR="0043334B">
                        <w:rPr>
                          <w:i w:val="0"/>
                          <w:iCs w:val="0"/>
                          <w:sz w:val="22"/>
                          <w:szCs w:val="22"/>
                        </w:rPr>
                        <w:t>R</w:t>
                      </w:r>
                      <w:r w:rsidRPr="008D3F03">
                        <w:rPr>
                          <w:i w:val="0"/>
                          <w:iCs w:val="0"/>
                          <w:sz w:val="22"/>
                          <w:szCs w:val="22"/>
                        </w:rPr>
                        <w:t xml:space="preserve">esults of stationarity tests relating to detrended </w:t>
                      </w:r>
                      <w:r>
                        <w:rPr>
                          <w:i w:val="0"/>
                          <w:iCs w:val="0"/>
                          <w:sz w:val="22"/>
                          <w:szCs w:val="22"/>
                        </w:rPr>
                        <w:t>gold prices (USD $ per 100kg)</w:t>
                      </w:r>
                      <w:r w:rsidRPr="008D3F03">
                        <w:rPr>
                          <w:i w:val="0"/>
                          <w:iCs w:val="0"/>
                          <w:sz w:val="22"/>
                          <w:szCs w:val="22"/>
                        </w:rPr>
                        <w:t>. Both tests, ADF and KPSS confirm that the time series data is stationary.</w:t>
                      </w:r>
                    </w:p>
                  </w:txbxContent>
                </v:textbox>
                <w10:wrap type="square" anchorx="margin"/>
              </v:shape>
            </w:pict>
          </mc:Fallback>
        </mc:AlternateContent>
      </w:r>
      <w:r w:rsidR="004456A9">
        <w:br w:type="page"/>
      </w:r>
    </w:p>
    <w:p w14:paraId="54DD08BC" w14:textId="2C019FBD" w:rsidR="00D03C23" w:rsidRDefault="00F71DD6">
      <w:pPr>
        <w:spacing w:after="200" w:line="276" w:lineRule="auto"/>
        <w:jc w:val="left"/>
      </w:pPr>
      <w:r>
        <w:rPr>
          <w:noProof/>
        </w:rPr>
        <w:lastRenderedPageBreak/>
        <w:drawing>
          <wp:anchor distT="0" distB="0" distL="114300" distR="114300" simplePos="0" relativeHeight="251819008" behindDoc="0" locked="0" layoutInCell="1" allowOverlap="1" wp14:anchorId="2DC61658" wp14:editId="3591332B">
            <wp:simplePos x="731520" y="834887"/>
            <wp:positionH relativeFrom="margin">
              <wp:align>center</wp:align>
            </wp:positionH>
            <wp:positionV relativeFrom="margin">
              <wp:align>center</wp:align>
            </wp:positionV>
            <wp:extent cx="4320000" cy="6426090"/>
            <wp:effectExtent l="0" t="0" r="4445" b="0"/>
            <wp:wrapSquare wrapText="bothSides"/>
            <wp:docPr id="1972690649" name="Picture 6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90649" name="Picture 60" descr="A screenshot of a graph&#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4320000" cy="6426090"/>
                    </a:xfrm>
                    <a:prstGeom prst="rect">
                      <a:avLst/>
                    </a:prstGeom>
                  </pic:spPr>
                </pic:pic>
              </a:graphicData>
            </a:graphic>
          </wp:anchor>
        </w:drawing>
      </w:r>
    </w:p>
    <w:p w14:paraId="13CFDDD2" w14:textId="5559E229" w:rsidR="004456A9" w:rsidRDefault="00F71DD6">
      <w:pPr>
        <w:spacing w:after="200" w:line="276" w:lineRule="auto"/>
        <w:jc w:val="left"/>
      </w:pPr>
      <w:r>
        <w:rPr>
          <w:noProof/>
        </w:rPr>
        <mc:AlternateContent>
          <mc:Choice Requires="wps">
            <w:drawing>
              <wp:anchor distT="0" distB="0" distL="114300" distR="114300" simplePos="0" relativeHeight="251821056" behindDoc="0" locked="0" layoutInCell="1" allowOverlap="1" wp14:anchorId="373C46A4" wp14:editId="1E64BE88">
                <wp:simplePos x="0" y="0"/>
                <wp:positionH relativeFrom="margin">
                  <wp:align>center</wp:align>
                </wp:positionH>
                <wp:positionV relativeFrom="paragraph">
                  <wp:posOffset>7379583</wp:posOffset>
                </wp:positionV>
                <wp:extent cx="5400000" cy="635"/>
                <wp:effectExtent l="0" t="0" r="0" b="635"/>
                <wp:wrapSquare wrapText="bothSides"/>
                <wp:docPr id="81069561"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3D689FEE" w14:textId="38809258" w:rsidR="00F71DD6" w:rsidRPr="00881FFB" w:rsidRDefault="00F71DD6" w:rsidP="00F71DD6">
                            <w:pPr>
                              <w:pStyle w:val="Caption"/>
                              <w:rPr>
                                <w:i w:val="0"/>
                                <w:iCs w:val="0"/>
                                <w:noProof/>
                                <w:sz w:val="22"/>
                                <w:szCs w:val="22"/>
                              </w:rPr>
                            </w:pPr>
                            <w:r w:rsidRPr="00881FFB">
                              <w:rPr>
                                <w:i w:val="0"/>
                                <w:iCs w:val="0"/>
                                <w:sz w:val="22"/>
                                <w:szCs w:val="22"/>
                              </w:rPr>
                              <w:t>Figure</w:t>
                            </w:r>
                            <w:r w:rsidR="00881FFB">
                              <w:rPr>
                                <w:i w:val="0"/>
                                <w:iCs w:val="0"/>
                                <w:sz w:val="22"/>
                                <w:szCs w:val="22"/>
                              </w:rPr>
                              <w:t xml:space="preserve"> </w:t>
                            </w:r>
                            <w:r w:rsidR="004C3D21">
                              <w:rPr>
                                <w:i w:val="0"/>
                                <w:iCs w:val="0"/>
                                <w:sz w:val="22"/>
                                <w:szCs w:val="22"/>
                              </w:rPr>
                              <w:t>39</w:t>
                            </w:r>
                            <w:r w:rsidR="00881FFB" w:rsidRPr="00881FFB">
                              <w:rPr>
                                <w:i w:val="0"/>
                                <w:iCs w:val="0"/>
                                <w:sz w:val="22"/>
                                <w:szCs w:val="22"/>
                              </w:rPr>
                              <w:t xml:space="preserve">. </w:t>
                            </w:r>
                            <w:r w:rsidR="00F47799">
                              <w:rPr>
                                <w:i w:val="0"/>
                                <w:iCs w:val="0"/>
                                <w:sz w:val="22"/>
                                <w:szCs w:val="22"/>
                              </w:rPr>
                              <w:t>R</w:t>
                            </w:r>
                            <w:r w:rsidR="00881FFB" w:rsidRPr="00881FFB">
                              <w:rPr>
                                <w:i w:val="0"/>
                                <w:iCs w:val="0"/>
                                <w:sz w:val="22"/>
                                <w:szCs w:val="22"/>
                              </w:rPr>
                              <w:t>esults of stationarity tests relating to detrended</w:t>
                            </w:r>
                            <w:r w:rsidR="00881FFB">
                              <w:rPr>
                                <w:i w:val="0"/>
                                <w:iCs w:val="0"/>
                                <w:sz w:val="22"/>
                                <w:szCs w:val="22"/>
                              </w:rPr>
                              <w:t xml:space="preserve"> iron ore </w:t>
                            </w:r>
                            <w:r w:rsidR="00881FFB" w:rsidRPr="00881FFB">
                              <w:rPr>
                                <w:i w:val="0"/>
                                <w:iCs w:val="0"/>
                                <w:sz w:val="22"/>
                                <w:szCs w:val="22"/>
                              </w:rPr>
                              <w:t xml:space="preserve">prices </w:t>
                            </w:r>
                            <w:r w:rsidR="00074B2B">
                              <w:rPr>
                                <w:i w:val="0"/>
                                <w:iCs w:val="0"/>
                                <w:sz w:val="22"/>
                                <w:szCs w:val="22"/>
                              </w:rPr>
                              <w:t>(USD $ per metric tonne)</w:t>
                            </w:r>
                            <w:r w:rsidR="00881FFB" w:rsidRPr="00881FFB">
                              <w:rPr>
                                <w:i w:val="0"/>
                                <w:iCs w:val="0"/>
                                <w:sz w:val="22"/>
                                <w:szCs w:val="22"/>
                              </w:rPr>
                              <w:t>.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3C46A4" id="_x0000_s1057" type="#_x0000_t202" style="position:absolute;margin-left:0;margin-top:581.05pt;width:425.2pt;height:.05pt;z-index:251821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" stroked="f">
                <v:textbox style="mso-fit-shape-to-text:t" inset="0,0,0,0">
                  <w:txbxContent>
                    <w:p w14:paraId="3D689FEE" w14:textId="38809258" w:rsidR="00F71DD6" w:rsidRPr="00881FFB" w:rsidRDefault="00F71DD6" w:rsidP="00F71DD6">
                      <w:pPr>
                        <w:pStyle w:val="Caption"/>
                        <w:rPr>
                          <w:i w:val="0"/>
                          <w:iCs w:val="0"/>
                          <w:noProof/>
                          <w:sz w:val="22"/>
                          <w:szCs w:val="22"/>
                        </w:rPr>
                      </w:pPr>
                      <w:r w:rsidRPr="00881FFB">
                        <w:rPr>
                          <w:i w:val="0"/>
                          <w:iCs w:val="0"/>
                          <w:sz w:val="22"/>
                          <w:szCs w:val="22"/>
                        </w:rPr>
                        <w:t>Figure</w:t>
                      </w:r>
                      <w:r w:rsidR="00881FFB">
                        <w:rPr>
                          <w:i w:val="0"/>
                          <w:iCs w:val="0"/>
                          <w:sz w:val="22"/>
                          <w:szCs w:val="22"/>
                        </w:rPr>
                        <w:t xml:space="preserve"> </w:t>
                      </w:r>
                      <w:r w:rsidR="004C3D21">
                        <w:rPr>
                          <w:i w:val="0"/>
                          <w:iCs w:val="0"/>
                          <w:sz w:val="22"/>
                          <w:szCs w:val="22"/>
                        </w:rPr>
                        <w:t>39</w:t>
                      </w:r>
                      <w:r w:rsidR="00881FFB" w:rsidRPr="00881FFB">
                        <w:rPr>
                          <w:i w:val="0"/>
                          <w:iCs w:val="0"/>
                          <w:sz w:val="22"/>
                          <w:szCs w:val="22"/>
                        </w:rPr>
                        <w:t xml:space="preserve">. </w:t>
                      </w:r>
                      <w:r w:rsidR="00F47799">
                        <w:rPr>
                          <w:i w:val="0"/>
                          <w:iCs w:val="0"/>
                          <w:sz w:val="22"/>
                          <w:szCs w:val="22"/>
                        </w:rPr>
                        <w:t>R</w:t>
                      </w:r>
                      <w:r w:rsidR="00881FFB" w:rsidRPr="00881FFB">
                        <w:rPr>
                          <w:i w:val="0"/>
                          <w:iCs w:val="0"/>
                          <w:sz w:val="22"/>
                          <w:szCs w:val="22"/>
                        </w:rPr>
                        <w:t>esults of stationarity tests relating to detrended</w:t>
                      </w:r>
                      <w:r w:rsidR="00881FFB">
                        <w:rPr>
                          <w:i w:val="0"/>
                          <w:iCs w:val="0"/>
                          <w:sz w:val="22"/>
                          <w:szCs w:val="22"/>
                        </w:rPr>
                        <w:t xml:space="preserve"> iron ore </w:t>
                      </w:r>
                      <w:r w:rsidR="00881FFB" w:rsidRPr="00881FFB">
                        <w:rPr>
                          <w:i w:val="0"/>
                          <w:iCs w:val="0"/>
                          <w:sz w:val="22"/>
                          <w:szCs w:val="22"/>
                        </w:rPr>
                        <w:t xml:space="preserve">prices </w:t>
                      </w:r>
                      <w:r w:rsidR="00074B2B">
                        <w:rPr>
                          <w:i w:val="0"/>
                          <w:iCs w:val="0"/>
                          <w:sz w:val="22"/>
                          <w:szCs w:val="22"/>
                        </w:rPr>
                        <w:t>(USD $ per metric tonne)</w:t>
                      </w:r>
                      <w:r w:rsidR="00881FFB" w:rsidRPr="00881FFB">
                        <w:rPr>
                          <w:i w:val="0"/>
                          <w:iCs w:val="0"/>
                          <w:sz w:val="22"/>
                          <w:szCs w:val="22"/>
                        </w:rPr>
                        <w:t>. Both tests, ADF and KPSS confirm that the time series data is stationary.</w:t>
                      </w:r>
                    </w:p>
                  </w:txbxContent>
                </v:textbox>
                <w10:wrap type="square" anchorx="margin"/>
              </v:shape>
            </w:pict>
          </mc:Fallback>
        </mc:AlternateContent>
      </w:r>
      <w:r w:rsidR="004456A9">
        <w:br w:type="page"/>
      </w:r>
    </w:p>
    <w:p w14:paraId="03A95864" w14:textId="38098DDF" w:rsidR="00302D6F" w:rsidRDefault="00864CD1">
      <w:pPr>
        <w:spacing w:after="200" w:line="276" w:lineRule="auto"/>
        <w:jc w:val="left"/>
      </w:pPr>
      <w:r>
        <w:rPr>
          <w:noProof/>
        </w:rPr>
        <w:lastRenderedPageBreak/>
        <w:drawing>
          <wp:anchor distT="0" distB="0" distL="114300" distR="114300" simplePos="0" relativeHeight="251822080" behindDoc="0" locked="0" layoutInCell="1" allowOverlap="1" wp14:anchorId="09928B5E" wp14:editId="19EE2CF1">
            <wp:simplePos x="731520" y="834887"/>
            <wp:positionH relativeFrom="margin">
              <wp:align>center</wp:align>
            </wp:positionH>
            <wp:positionV relativeFrom="margin">
              <wp:align>center</wp:align>
            </wp:positionV>
            <wp:extent cx="4320000" cy="6235339"/>
            <wp:effectExtent l="0" t="0" r="4445" b="0"/>
            <wp:wrapSquare wrapText="bothSides"/>
            <wp:docPr id="791272051" name="Picture 6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2051" name="Picture 61" descr="A screenshot of a graph&#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4320000" cy="6235339"/>
                    </a:xfrm>
                    <a:prstGeom prst="rect">
                      <a:avLst/>
                    </a:prstGeom>
                  </pic:spPr>
                </pic:pic>
              </a:graphicData>
            </a:graphic>
            <wp14:sizeRelH relativeFrom="margin">
              <wp14:pctWidth>0</wp14:pctWidth>
            </wp14:sizeRelH>
            <wp14:sizeRelV relativeFrom="margin">
              <wp14:pctHeight>0</wp14:pctHeight>
            </wp14:sizeRelV>
          </wp:anchor>
        </w:drawing>
      </w:r>
    </w:p>
    <w:p w14:paraId="4E7AE1B6" w14:textId="619478E7" w:rsidR="00D779DC" w:rsidRDefault="00864CD1">
      <w:pPr>
        <w:spacing w:after="200" w:line="276" w:lineRule="auto"/>
        <w:jc w:val="left"/>
      </w:pPr>
      <w:r>
        <w:rPr>
          <w:noProof/>
        </w:rPr>
        <mc:AlternateContent>
          <mc:Choice Requires="wps">
            <w:drawing>
              <wp:anchor distT="0" distB="0" distL="114300" distR="114300" simplePos="0" relativeHeight="251824128" behindDoc="0" locked="0" layoutInCell="1" allowOverlap="1" wp14:anchorId="3637FB87" wp14:editId="613EE29B">
                <wp:simplePos x="0" y="0"/>
                <wp:positionH relativeFrom="margin">
                  <wp:align>center</wp:align>
                </wp:positionH>
                <wp:positionV relativeFrom="paragraph">
                  <wp:posOffset>7397750</wp:posOffset>
                </wp:positionV>
                <wp:extent cx="5400000" cy="635"/>
                <wp:effectExtent l="0" t="0" r="0" b="0"/>
                <wp:wrapSquare wrapText="bothSides"/>
                <wp:docPr id="77988088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221081BE" w14:textId="7DF9D911" w:rsidR="00864CD1" w:rsidRPr="00036C47" w:rsidRDefault="00864CD1" w:rsidP="00864CD1">
                            <w:pPr>
                              <w:pStyle w:val="Caption"/>
                              <w:rPr>
                                <w:i w:val="0"/>
                                <w:iCs w:val="0"/>
                                <w:noProof/>
                                <w:sz w:val="22"/>
                                <w:szCs w:val="22"/>
                              </w:rPr>
                            </w:pPr>
                            <w:r w:rsidRPr="00036C47">
                              <w:rPr>
                                <w:i w:val="0"/>
                                <w:iCs w:val="0"/>
                                <w:sz w:val="22"/>
                                <w:szCs w:val="22"/>
                              </w:rPr>
                              <w:t>Figure</w:t>
                            </w:r>
                            <w:r w:rsidR="00036C47" w:rsidRPr="00036C47">
                              <w:rPr>
                                <w:i w:val="0"/>
                                <w:iCs w:val="0"/>
                                <w:sz w:val="22"/>
                                <w:szCs w:val="22"/>
                              </w:rPr>
                              <w:t xml:space="preserve"> </w:t>
                            </w:r>
                            <w:r w:rsidR="00036C47">
                              <w:rPr>
                                <w:i w:val="0"/>
                                <w:iCs w:val="0"/>
                                <w:sz w:val="22"/>
                                <w:szCs w:val="22"/>
                              </w:rPr>
                              <w:t>4</w:t>
                            </w:r>
                            <w:r w:rsidR="004C3D21">
                              <w:rPr>
                                <w:i w:val="0"/>
                                <w:iCs w:val="0"/>
                                <w:sz w:val="22"/>
                                <w:szCs w:val="22"/>
                              </w:rPr>
                              <w:t>0</w:t>
                            </w:r>
                            <w:r w:rsidR="00036C47" w:rsidRPr="00036C47">
                              <w:rPr>
                                <w:i w:val="0"/>
                                <w:iCs w:val="0"/>
                                <w:sz w:val="22"/>
                                <w:szCs w:val="22"/>
                              </w:rPr>
                              <w:t>.</w:t>
                            </w:r>
                            <w:r w:rsidR="0098102C">
                              <w:rPr>
                                <w:i w:val="0"/>
                                <w:iCs w:val="0"/>
                                <w:sz w:val="22"/>
                                <w:szCs w:val="22"/>
                              </w:rPr>
                              <w:t xml:space="preserve"> R</w:t>
                            </w:r>
                            <w:r w:rsidR="00036C47" w:rsidRPr="00036C47">
                              <w:rPr>
                                <w:i w:val="0"/>
                                <w:iCs w:val="0"/>
                                <w:sz w:val="22"/>
                                <w:szCs w:val="22"/>
                              </w:rPr>
                              <w:t xml:space="preserve">esults of stationarity tests relating to detrended </w:t>
                            </w:r>
                            <w:r w:rsidR="00036C47">
                              <w:rPr>
                                <w:i w:val="0"/>
                                <w:iCs w:val="0"/>
                                <w:sz w:val="22"/>
                                <w:szCs w:val="22"/>
                              </w:rPr>
                              <w:t>copper prices</w:t>
                            </w:r>
                            <w:r w:rsidR="00731073">
                              <w:rPr>
                                <w:i w:val="0"/>
                                <w:iCs w:val="0"/>
                                <w:sz w:val="22"/>
                                <w:szCs w:val="22"/>
                              </w:rPr>
                              <w:t xml:space="preserve"> (USD $ per metric tonne)</w:t>
                            </w:r>
                            <w:r w:rsidR="00036C47" w:rsidRPr="00036C47">
                              <w:rPr>
                                <w:i w:val="0"/>
                                <w:iCs w:val="0"/>
                                <w:sz w:val="22"/>
                                <w:szCs w:val="22"/>
                              </w:rPr>
                              <w:t>.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37FB87" id="_x0000_s1058" type="#_x0000_t202" style="position:absolute;margin-left:0;margin-top:582.5pt;width:425.2pt;height:.05pt;z-index:251824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joWGgIAAEA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" stroked="f">
                <v:textbox style="mso-fit-shape-to-text:t" inset="0,0,0,0">
                  <w:txbxContent>
                    <w:p w14:paraId="221081BE" w14:textId="7DF9D911" w:rsidR="00864CD1" w:rsidRPr="00036C47" w:rsidRDefault="00864CD1" w:rsidP="00864CD1">
                      <w:pPr>
                        <w:pStyle w:val="Caption"/>
                        <w:rPr>
                          <w:i w:val="0"/>
                          <w:iCs w:val="0"/>
                          <w:noProof/>
                          <w:sz w:val="22"/>
                          <w:szCs w:val="22"/>
                        </w:rPr>
                      </w:pPr>
                      <w:r w:rsidRPr="00036C47">
                        <w:rPr>
                          <w:i w:val="0"/>
                          <w:iCs w:val="0"/>
                          <w:sz w:val="22"/>
                          <w:szCs w:val="22"/>
                        </w:rPr>
                        <w:t>Figure</w:t>
                      </w:r>
                      <w:r w:rsidR="00036C47" w:rsidRPr="00036C47">
                        <w:rPr>
                          <w:i w:val="0"/>
                          <w:iCs w:val="0"/>
                          <w:sz w:val="22"/>
                          <w:szCs w:val="22"/>
                        </w:rPr>
                        <w:t xml:space="preserve"> </w:t>
                      </w:r>
                      <w:r w:rsidR="00036C47">
                        <w:rPr>
                          <w:i w:val="0"/>
                          <w:iCs w:val="0"/>
                          <w:sz w:val="22"/>
                          <w:szCs w:val="22"/>
                        </w:rPr>
                        <w:t>4</w:t>
                      </w:r>
                      <w:r w:rsidR="004C3D21">
                        <w:rPr>
                          <w:i w:val="0"/>
                          <w:iCs w:val="0"/>
                          <w:sz w:val="22"/>
                          <w:szCs w:val="22"/>
                        </w:rPr>
                        <w:t>0</w:t>
                      </w:r>
                      <w:r w:rsidR="00036C47" w:rsidRPr="00036C47">
                        <w:rPr>
                          <w:i w:val="0"/>
                          <w:iCs w:val="0"/>
                          <w:sz w:val="22"/>
                          <w:szCs w:val="22"/>
                        </w:rPr>
                        <w:t>.</w:t>
                      </w:r>
                      <w:r w:rsidR="0098102C">
                        <w:rPr>
                          <w:i w:val="0"/>
                          <w:iCs w:val="0"/>
                          <w:sz w:val="22"/>
                          <w:szCs w:val="22"/>
                        </w:rPr>
                        <w:t xml:space="preserve"> R</w:t>
                      </w:r>
                      <w:r w:rsidR="00036C47" w:rsidRPr="00036C47">
                        <w:rPr>
                          <w:i w:val="0"/>
                          <w:iCs w:val="0"/>
                          <w:sz w:val="22"/>
                          <w:szCs w:val="22"/>
                        </w:rPr>
                        <w:t xml:space="preserve">esults of stationarity tests relating to detrended </w:t>
                      </w:r>
                      <w:r w:rsidR="00036C47">
                        <w:rPr>
                          <w:i w:val="0"/>
                          <w:iCs w:val="0"/>
                          <w:sz w:val="22"/>
                          <w:szCs w:val="22"/>
                        </w:rPr>
                        <w:t>copper prices</w:t>
                      </w:r>
                      <w:r w:rsidR="00731073">
                        <w:rPr>
                          <w:i w:val="0"/>
                          <w:iCs w:val="0"/>
                          <w:sz w:val="22"/>
                          <w:szCs w:val="22"/>
                        </w:rPr>
                        <w:t xml:space="preserve"> (USD $ per metric tonne)</w:t>
                      </w:r>
                      <w:r w:rsidR="00036C47" w:rsidRPr="00036C47">
                        <w:rPr>
                          <w:i w:val="0"/>
                          <w:iCs w:val="0"/>
                          <w:sz w:val="22"/>
                          <w:szCs w:val="22"/>
                        </w:rPr>
                        <w:t>. Both tests, ADF and KPSS confirm that the time series data is stationary.</w:t>
                      </w:r>
                    </w:p>
                  </w:txbxContent>
                </v:textbox>
                <w10:wrap type="square" anchorx="margin"/>
              </v:shape>
            </w:pict>
          </mc:Fallback>
        </mc:AlternateContent>
      </w:r>
      <w:r w:rsidR="00D779DC">
        <w:br w:type="page"/>
      </w:r>
    </w:p>
    <w:p w14:paraId="2629AFD2" w14:textId="32605879" w:rsidR="00D779DC" w:rsidRDefault="00762DE0">
      <w:pPr>
        <w:spacing w:after="200" w:line="276" w:lineRule="auto"/>
        <w:jc w:val="left"/>
      </w:pPr>
      <w:r>
        <w:rPr>
          <w:noProof/>
        </w:rPr>
        <w:lastRenderedPageBreak/>
        <w:drawing>
          <wp:anchor distT="0" distB="0" distL="114300" distR="114300" simplePos="0" relativeHeight="251825152" behindDoc="0" locked="0" layoutInCell="1" allowOverlap="1" wp14:anchorId="23A519F1" wp14:editId="448831F8">
            <wp:simplePos x="731520" y="834887"/>
            <wp:positionH relativeFrom="margin">
              <wp:align>center</wp:align>
            </wp:positionH>
            <wp:positionV relativeFrom="margin">
              <wp:align>center</wp:align>
            </wp:positionV>
            <wp:extent cx="4320000" cy="6127417"/>
            <wp:effectExtent l="0" t="0" r="4445" b="6985"/>
            <wp:wrapSquare wrapText="bothSides"/>
            <wp:docPr id="639898126" name="Picture 6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98126" name="Picture 62" descr="A screenshot of a computer screen&#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4320000" cy="6127417"/>
                    </a:xfrm>
                    <a:prstGeom prst="rect">
                      <a:avLst/>
                    </a:prstGeom>
                  </pic:spPr>
                </pic:pic>
              </a:graphicData>
            </a:graphic>
            <wp14:sizeRelH relativeFrom="margin">
              <wp14:pctWidth>0</wp14:pctWidth>
            </wp14:sizeRelH>
            <wp14:sizeRelV relativeFrom="margin">
              <wp14:pctHeight>0</wp14:pctHeight>
            </wp14:sizeRelV>
          </wp:anchor>
        </w:drawing>
      </w:r>
    </w:p>
    <w:p w14:paraId="73706CC8" w14:textId="352EF3CC" w:rsidR="00D779DC" w:rsidRDefault="00762DE0">
      <w:pPr>
        <w:spacing w:after="200" w:line="276" w:lineRule="auto"/>
        <w:jc w:val="left"/>
      </w:pPr>
      <w:r>
        <w:rPr>
          <w:noProof/>
        </w:rPr>
        <mc:AlternateContent>
          <mc:Choice Requires="wps">
            <w:drawing>
              <wp:anchor distT="0" distB="0" distL="114300" distR="114300" simplePos="0" relativeHeight="251827200" behindDoc="0" locked="0" layoutInCell="1" allowOverlap="1" wp14:anchorId="14F1E6A2" wp14:editId="37F1D2E2">
                <wp:simplePos x="0" y="0"/>
                <wp:positionH relativeFrom="margin">
                  <wp:align>center</wp:align>
                </wp:positionH>
                <wp:positionV relativeFrom="paragraph">
                  <wp:posOffset>7274892</wp:posOffset>
                </wp:positionV>
                <wp:extent cx="5400000" cy="635"/>
                <wp:effectExtent l="0" t="0" r="0" b="0"/>
                <wp:wrapSquare wrapText="bothSides"/>
                <wp:docPr id="484077944"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654547D5" w14:textId="6CA035EC" w:rsidR="00762DE0" w:rsidRPr="00036517" w:rsidRDefault="00762DE0" w:rsidP="00762DE0">
                            <w:pPr>
                              <w:pStyle w:val="Caption"/>
                              <w:rPr>
                                <w:i w:val="0"/>
                                <w:iCs w:val="0"/>
                                <w:noProof/>
                                <w:sz w:val="22"/>
                                <w:szCs w:val="22"/>
                              </w:rPr>
                            </w:pPr>
                            <w:r w:rsidRPr="00036517">
                              <w:rPr>
                                <w:i w:val="0"/>
                                <w:iCs w:val="0"/>
                                <w:sz w:val="22"/>
                                <w:szCs w:val="22"/>
                              </w:rPr>
                              <w:t xml:space="preserve">Figure </w:t>
                            </w:r>
                            <w:r w:rsidR="007B5C44">
                              <w:rPr>
                                <w:i w:val="0"/>
                                <w:iCs w:val="0"/>
                                <w:sz w:val="22"/>
                                <w:szCs w:val="22"/>
                              </w:rPr>
                              <w:t>4</w:t>
                            </w:r>
                            <w:r w:rsidR="00AE0969">
                              <w:rPr>
                                <w:i w:val="0"/>
                                <w:iCs w:val="0"/>
                                <w:sz w:val="22"/>
                                <w:szCs w:val="22"/>
                              </w:rPr>
                              <w:t>1</w:t>
                            </w:r>
                            <w:r w:rsidR="00036517" w:rsidRPr="00036517">
                              <w:rPr>
                                <w:i w:val="0"/>
                                <w:iCs w:val="0"/>
                                <w:sz w:val="22"/>
                                <w:szCs w:val="22"/>
                              </w:rPr>
                              <w:t>.</w:t>
                            </w:r>
                            <w:r w:rsidR="001D00B7">
                              <w:rPr>
                                <w:i w:val="0"/>
                                <w:iCs w:val="0"/>
                                <w:sz w:val="22"/>
                                <w:szCs w:val="22"/>
                              </w:rPr>
                              <w:t xml:space="preserve"> R</w:t>
                            </w:r>
                            <w:r w:rsidR="00036517" w:rsidRPr="00036517">
                              <w:rPr>
                                <w:i w:val="0"/>
                                <w:iCs w:val="0"/>
                                <w:sz w:val="22"/>
                                <w:szCs w:val="22"/>
                              </w:rPr>
                              <w:t>esults of stationarity tests relating to detrended US manufacturers' sales (USD $, millions). Both tests, ADF and KPSS confirm that the time series data is stationary.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F1E6A2" id="_x0000_s1059" type="#_x0000_t202" style="position:absolute;margin-left:0;margin-top:572.85pt;width:425.2pt;height:.05pt;z-index:251827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" stroked="f">
                <v:textbox style="mso-fit-shape-to-text:t" inset="0,0,0,0">
                  <w:txbxContent>
                    <w:p w14:paraId="654547D5" w14:textId="6CA035EC" w:rsidR="00762DE0" w:rsidRPr="00036517" w:rsidRDefault="00762DE0" w:rsidP="00762DE0">
                      <w:pPr>
                        <w:pStyle w:val="Caption"/>
                        <w:rPr>
                          <w:i w:val="0"/>
                          <w:iCs w:val="0"/>
                          <w:noProof/>
                          <w:sz w:val="22"/>
                          <w:szCs w:val="22"/>
                        </w:rPr>
                      </w:pPr>
                      <w:r w:rsidRPr="00036517">
                        <w:rPr>
                          <w:i w:val="0"/>
                          <w:iCs w:val="0"/>
                          <w:sz w:val="22"/>
                          <w:szCs w:val="22"/>
                        </w:rPr>
                        <w:t xml:space="preserve">Figure </w:t>
                      </w:r>
                      <w:r w:rsidR="007B5C44">
                        <w:rPr>
                          <w:i w:val="0"/>
                          <w:iCs w:val="0"/>
                          <w:sz w:val="22"/>
                          <w:szCs w:val="22"/>
                        </w:rPr>
                        <w:t>4</w:t>
                      </w:r>
                      <w:r w:rsidR="00AE0969">
                        <w:rPr>
                          <w:i w:val="0"/>
                          <w:iCs w:val="0"/>
                          <w:sz w:val="22"/>
                          <w:szCs w:val="22"/>
                        </w:rPr>
                        <w:t>1</w:t>
                      </w:r>
                      <w:r w:rsidR="00036517" w:rsidRPr="00036517">
                        <w:rPr>
                          <w:i w:val="0"/>
                          <w:iCs w:val="0"/>
                          <w:sz w:val="22"/>
                          <w:szCs w:val="22"/>
                        </w:rPr>
                        <w:t>.</w:t>
                      </w:r>
                      <w:r w:rsidR="001D00B7">
                        <w:rPr>
                          <w:i w:val="0"/>
                          <w:iCs w:val="0"/>
                          <w:sz w:val="22"/>
                          <w:szCs w:val="22"/>
                        </w:rPr>
                        <w:t xml:space="preserve"> R</w:t>
                      </w:r>
                      <w:r w:rsidR="00036517" w:rsidRPr="00036517">
                        <w:rPr>
                          <w:i w:val="0"/>
                          <w:iCs w:val="0"/>
                          <w:sz w:val="22"/>
                          <w:szCs w:val="22"/>
                        </w:rPr>
                        <w:t>esults of stationarity tests relating to detrended US manufacturers' sales (USD $, millions). Both tests, ADF and KPSS confirm that the time series data is stationary.</w:t>
                      </w:r>
                    </w:p>
                  </w:txbxContent>
                </v:textbox>
                <w10:wrap type="square" anchorx="margin"/>
              </v:shape>
            </w:pict>
          </mc:Fallback>
        </mc:AlternateContent>
      </w:r>
      <w:r w:rsidR="00D779DC">
        <w:br w:type="page"/>
      </w:r>
    </w:p>
    <w:p w14:paraId="5CC0D45E" w14:textId="22793CC3" w:rsidR="00006822" w:rsidRDefault="00006822">
      <w:pPr>
        <w:spacing w:after="200" w:line="276" w:lineRule="auto"/>
        <w:jc w:val="left"/>
      </w:pPr>
      <w:r>
        <w:rPr>
          <w:noProof/>
        </w:rPr>
        <w:lastRenderedPageBreak/>
        <mc:AlternateContent>
          <mc:Choice Requires="wpg">
            <w:drawing>
              <wp:anchor distT="0" distB="0" distL="114300" distR="114300" simplePos="0" relativeHeight="251830272" behindDoc="0" locked="0" layoutInCell="1" allowOverlap="1" wp14:anchorId="47BF52A4" wp14:editId="5333EF22">
                <wp:simplePos x="0" y="0"/>
                <wp:positionH relativeFrom="column">
                  <wp:posOffset>691763</wp:posOffset>
                </wp:positionH>
                <wp:positionV relativeFrom="paragraph">
                  <wp:posOffset>497</wp:posOffset>
                </wp:positionV>
                <wp:extent cx="4921250" cy="8306048"/>
                <wp:effectExtent l="0" t="0" r="0" b="0"/>
                <wp:wrapTight wrapText="bothSides">
                  <wp:wrapPolygon edited="0">
                    <wp:start x="0" y="0"/>
                    <wp:lineTo x="0" y="21550"/>
                    <wp:lineTo x="21489" y="21550"/>
                    <wp:lineTo x="21489" y="0"/>
                    <wp:lineTo x="0" y="0"/>
                  </wp:wrapPolygon>
                </wp:wrapTight>
                <wp:docPr id="748917531" name="Group 65"/>
                <wp:cNvGraphicFramePr/>
                <a:graphic xmlns:a="http://schemas.openxmlformats.org/drawingml/2006/main">
                  <a:graphicData uri="http://schemas.microsoft.com/office/word/2010/wordprocessingGroup">
                    <wpg:wgp>
                      <wpg:cNvGrpSpPr/>
                      <wpg:grpSpPr>
                        <a:xfrm>
                          <a:off x="0" y="0"/>
                          <a:ext cx="4921250" cy="8306048"/>
                          <a:chOff x="0" y="0"/>
                          <a:chExt cx="4921250" cy="8306048"/>
                        </a:xfrm>
                      </wpg:grpSpPr>
                      <pic:pic xmlns:pic="http://schemas.openxmlformats.org/drawingml/2006/picture">
                        <pic:nvPicPr>
                          <pic:cNvPr id="224820926" name="Picture 63" descr="A screenshot of a graph&#10;&#10;AI-generated content may be incorrect."/>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23854" y="0"/>
                            <a:ext cx="4884420" cy="4139565"/>
                          </a:xfrm>
                          <a:prstGeom prst="rect">
                            <a:avLst/>
                          </a:prstGeom>
                        </pic:spPr>
                      </pic:pic>
                      <pic:pic xmlns:pic="http://schemas.openxmlformats.org/drawingml/2006/picture">
                        <pic:nvPicPr>
                          <pic:cNvPr id="131869060" name="Picture 64" descr="A screenshot of a graph&#10;&#10;AI-generated content may be incorrec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4166483"/>
                            <a:ext cx="4921250" cy="4139565"/>
                          </a:xfrm>
                          <a:prstGeom prst="rect">
                            <a:avLst/>
                          </a:prstGeom>
                        </pic:spPr>
                      </pic:pic>
                    </wpg:wgp>
                  </a:graphicData>
                </a:graphic>
                <wp14:sizeRelH relativeFrom="margin">
                  <wp14:pctWidth>0</wp14:pctWidth>
                </wp14:sizeRelH>
              </wp:anchor>
            </w:drawing>
          </mc:Choice>
          <mc:Fallback>
            <w:pict>
              <v:group w14:anchorId="7091CEBD" id="Group 65" o:spid="_x0000_s1026" style="position:absolute;margin-left:54.45pt;margin-top:.05pt;width:387.5pt;height:654pt;z-index:251830272;mso-width-relative:margin" coordsize="49212,8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">
                <v:shape id="Picture 63" o:spid="_x0000_s1027" type="#_x0000_t75" alt="A screenshot of a graph&#10;&#10;AI-generated content may be incorrect." style="position:absolute;left:238;width:48844;height:4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">
                  <v:imagedata r:id="rId90" o:title="A screenshot of a graph&#10;&#10;AI-generated content may be incorrect"/>
                </v:shape>
                <v:shape id="Picture 64" o:spid="_x0000_s1028" type="#_x0000_t75" alt="A screenshot of a graph&#10;&#10;AI-generated content may be incorrect." style="position:absolute;top:41664;width:49212;height:4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">
                  <v:imagedata r:id="rId91" o:title="A screenshot of a graph&#10;&#10;AI-generated content may be incorrect"/>
                </v:shape>
                <w10:wrap type="tight"/>
              </v:group>
            </w:pict>
          </mc:Fallback>
        </mc:AlternateContent>
      </w:r>
    </w:p>
    <w:p w14:paraId="3FAA845E" w14:textId="201CCFEC" w:rsidR="00CB2F3D" w:rsidRDefault="005732C9">
      <w:pPr>
        <w:spacing w:after="200" w:line="276" w:lineRule="auto"/>
        <w:jc w:val="left"/>
      </w:pPr>
      <w:r>
        <w:rPr>
          <w:noProof/>
        </w:rPr>
        <mc:AlternateContent>
          <mc:Choice Requires="wps">
            <w:drawing>
              <wp:anchor distT="0" distB="0" distL="114300" distR="114300" simplePos="0" relativeHeight="251832320" behindDoc="1" locked="0" layoutInCell="1" allowOverlap="1" wp14:anchorId="010EBB43" wp14:editId="0A69CCB0">
                <wp:simplePos x="0" y="0"/>
                <wp:positionH relativeFrom="margin">
                  <wp:align>center</wp:align>
                </wp:positionH>
                <wp:positionV relativeFrom="paragraph">
                  <wp:posOffset>7971100</wp:posOffset>
                </wp:positionV>
                <wp:extent cx="5400000" cy="635"/>
                <wp:effectExtent l="0" t="0" r="0" b="635"/>
                <wp:wrapTight wrapText="bothSides">
                  <wp:wrapPolygon edited="0">
                    <wp:start x="0" y="0"/>
                    <wp:lineTo x="0" y="20205"/>
                    <wp:lineTo x="21491" y="20205"/>
                    <wp:lineTo x="21491" y="0"/>
                    <wp:lineTo x="0" y="0"/>
                  </wp:wrapPolygon>
                </wp:wrapTight>
                <wp:docPr id="88613118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7F68ED37" w14:textId="6594642D" w:rsidR="005732C9" w:rsidRPr="0085530E" w:rsidRDefault="005732C9" w:rsidP="0076459C">
                            <w:pPr>
                              <w:pStyle w:val="Caption"/>
                              <w:jc w:val="left"/>
                              <w:rPr>
                                <w:i w:val="0"/>
                                <w:iCs w:val="0"/>
                                <w:noProof/>
                                <w:sz w:val="36"/>
                                <w:szCs w:val="28"/>
                              </w:rPr>
                            </w:pPr>
                            <w:r w:rsidRPr="0085530E">
                              <w:rPr>
                                <w:i w:val="0"/>
                                <w:iCs w:val="0"/>
                                <w:sz w:val="22"/>
                                <w:szCs w:val="22"/>
                              </w:rPr>
                              <w:t>Figure</w:t>
                            </w:r>
                            <w:r w:rsidR="001C7089" w:rsidRPr="0085530E">
                              <w:rPr>
                                <w:i w:val="0"/>
                                <w:iCs w:val="0"/>
                                <w:sz w:val="22"/>
                                <w:szCs w:val="22"/>
                              </w:rPr>
                              <w:t xml:space="preserve"> 4</w:t>
                            </w:r>
                            <w:r w:rsidR="00542EC9" w:rsidRPr="0085530E">
                              <w:rPr>
                                <w:i w:val="0"/>
                                <w:iCs w:val="0"/>
                                <w:sz w:val="22"/>
                                <w:szCs w:val="22"/>
                              </w:rPr>
                              <w:t>2</w:t>
                            </w:r>
                            <w:r w:rsidR="001C7089" w:rsidRPr="0085530E">
                              <w:rPr>
                                <w:i w:val="0"/>
                                <w:iCs w:val="0"/>
                                <w:sz w:val="22"/>
                                <w:szCs w:val="22"/>
                              </w:rPr>
                              <w:t>.</w:t>
                            </w:r>
                            <w:r w:rsidR="002F61E6">
                              <w:rPr>
                                <w:i w:val="0"/>
                                <w:iCs w:val="0"/>
                                <w:sz w:val="22"/>
                                <w:szCs w:val="22"/>
                              </w:rPr>
                              <w:t xml:space="preserve"> Correlation matrices for the detrended (upper) and unadjusted (lower) time series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0EBB43" id="_x0000_s1060" type="#_x0000_t202" style="position:absolute;margin-left:0;margin-top:627.65pt;width:425.2pt;height:.05pt;z-index:-2514841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" stroked="f">
                <v:textbox style="mso-fit-shape-to-text:t" inset="0,0,0,0">
                  <w:txbxContent>
                    <w:p w14:paraId="7F68ED37" w14:textId="6594642D" w:rsidR="005732C9" w:rsidRPr="0085530E" w:rsidRDefault="005732C9" w:rsidP="0076459C">
                      <w:pPr>
                        <w:pStyle w:val="Caption"/>
                        <w:jc w:val="left"/>
                        <w:rPr>
                          <w:i w:val="0"/>
                          <w:iCs w:val="0"/>
                          <w:noProof/>
                          <w:sz w:val="36"/>
                          <w:szCs w:val="28"/>
                        </w:rPr>
                      </w:pPr>
                      <w:r w:rsidRPr="0085530E">
                        <w:rPr>
                          <w:i w:val="0"/>
                          <w:iCs w:val="0"/>
                          <w:sz w:val="22"/>
                          <w:szCs w:val="22"/>
                        </w:rPr>
                        <w:t>Figure</w:t>
                      </w:r>
                      <w:r w:rsidR="001C7089" w:rsidRPr="0085530E">
                        <w:rPr>
                          <w:i w:val="0"/>
                          <w:iCs w:val="0"/>
                          <w:sz w:val="22"/>
                          <w:szCs w:val="22"/>
                        </w:rPr>
                        <w:t xml:space="preserve"> 4</w:t>
                      </w:r>
                      <w:r w:rsidR="00542EC9" w:rsidRPr="0085530E">
                        <w:rPr>
                          <w:i w:val="0"/>
                          <w:iCs w:val="0"/>
                          <w:sz w:val="22"/>
                          <w:szCs w:val="22"/>
                        </w:rPr>
                        <w:t>2</w:t>
                      </w:r>
                      <w:r w:rsidR="001C7089" w:rsidRPr="0085530E">
                        <w:rPr>
                          <w:i w:val="0"/>
                          <w:iCs w:val="0"/>
                          <w:sz w:val="22"/>
                          <w:szCs w:val="22"/>
                        </w:rPr>
                        <w:t>.</w:t>
                      </w:r>
                      <w:r w:rsidR="002F61E6">
                        <w:rPr>
                          <w:i w:val="0"/>
                          <w:iCs w:val="0"/>
                          <w:sz w:val="22"/>
                          <w:szCs w:val="22"/>
                        </w:rPr>
                        <w:t xml:space="preserve"> Correlation matrices for the detrended (upper) and unadjusted (lower) time series data.</w:t>
                      </w:r>
                    </w:p>
                  </w:txbxContent>
                </v:textbox>
                <w10:wrap type="tight" anchorx="margin"/>
              </v:shape>
            </w:pict>
          </mc:Fallback>
        </mc:AlternateContent>
      </w:r>
      <w:r w:rsidR="00CB2F3D">
        <w:br w:type="page"/>
      </w:r>
    </w:p>
    <w:p w14:paraId="12A8F2E4" w14:textId="0178F539" w:rsidR="00411FB9" w:rsidRPr="00B4296A" w:rsidRDefault="00347B95" w:rsidP="00B4296A">
      <w:pPr>
        <w:pStyle w:val="Heading2"/>
      </w:pPr>
      <w:r w:rsidRPr="00B4296A">
        <w:lastRenderedPageBreak/>
        <w:t xml:space="preserve">Modelling </w:t>
      </w:r>
    </w:p>
    <w:p w14:paraId="767ACE98" w14:textId="77777777" w:rsidR="00411FB9" w:rsidRPr="004D41D9" w:rsidRDefault="00411FB9" w:rsidP="00411FB9"/>
    <w:p w14:paraId="542725C2" w14:textId="5B8EE80F" w:rsidR="00136F44" w:rsidRDefault="00017B3F" w:rsidP="00DC1C25">
      <w:r>
        <w:t>N</w:t>
      </w:r>
      <w:r w:rsidR="001A210F">
        <w:t>on-stationary</w:t>
      </w:r>
      <w:r w:rsidR="003D79B8">
        <w:t xml:space="preserve"> </w:t>
      </w:r>
      <w:r w:rsidR="006E7943">
        <w:t xml:space="preserve">normalised </w:t>
      </w:r>
      <w:r w:rsidR="003D79B8">
        <w:t xml:space="preserve">time series </w:t>
      </w:r>
      <w:r w:rsidR="001A210F">
        <w:t>data</w:t>
      </w:r>
      <w:r w:rsidR="00776848">
        <w:t xml:space="preserve"> as presented in </w:t>
      </w:r>
      <w:r w:rsidR="00776848" w:rsidRPr="00776848">
        <w:rPr>
          <w:b/>
          <w:bCs/>
        </w:rPr>
        <w:t xml:space="preserve">Figure </w:t>
      </w:r>
      <w:r w:rsidR="006D5CF2">
        <w:rPr>
          <w:b/>
          <w:bCs/>
        </w:rPr>
        <w:t>43</w:t>
      </w:r>
      <w:r w:rsidR="00776848">
        <w:t xml:space="preserve"> </w:t>
      </w:r>
      <w:r w:rsidR="002B1BC1">
        <w:t xml:space="preserve">was </w:t>
      </w:r>
      <w:r w:rsidR="001A210F">
        <w:t>used to train the following</w:t>
      </w:r>
      <w:r w:rsidR="003A4405">
        <w:t xml:space="preserve"> four conventional machine learning algorithms</w:t>
      </w:r>
      <w:r w:rsidR="001A210F">
        <w:t>:</w:t>
      </w:r>
    </w:p>
    <w:p w14:paraId="37BF341A" w14:textId="77777777" w:rsidR="001A210F" w:rsidRDefault="001A210F" w:rsidP="00DC1C25"/>
    <w:p w14:paraId="2835EBBE" w14:textId="14269A08" w:rsidR="001A210F" w:rsidRDefault="007207A3" w:rsidP="00087644">
      <w:pPr>
        <w:pStyle w:val="ListParagraph"/>
        <w:numPr>
          <w:ilvl w:val="0"/>
          <w:numId w:val="6"/>
        </w:numPr>
      </w:pPr>
      <w:r>
        <w:t>Gradient Boosting Regressor</w:t>
      </w:r>
      <w:r w:rsidR="00AE5A29">
        <w:t xml:space="preserve"> (GBR)</w:t>
      </w:r>
    </w:p>
    <w:p w14:paraId="4ADF75AC" w14:textId="3C05F764" w:rsidR="007207A3" w:rsidRDefault="007207A3" w:rsidP="00087644">
      <w:pPr>
        <w:pStyle w:val="ListParagraph"/>
        <w:numPr>
          <w:ilvl w:val="0"/>
          <w:numId w:val="6"/>
        </w:numPr>
      </w:pPr>
      <w:r>
        <w:t>Random Forest Regressor</w:t>
      </w:r>
      <w:r w:rsidR="00AE5A29">
        <w:t xml:space="preserve"> (RFR)</w:t>
      </w:r>
    </w:p>
    <w:p w14:paraId="2D386EF7" w14:textId="2353CB6B" w:rsidR="007207A3" w:rsidRDefault="007207A3" w:rsidP="00087644">
      <w:pPr>
        <w:pStyle w:val="ListParagraph"/>
        <w:numPr>
          <w:ilvl w:val="0"/>
          <w:numId w:val="6"/>
        </w:numPr>
      </w:pPr>
      <w:r>
        <w:t>Support Vector Regressor</w:t>
      </w:r>
      <w:r w:rsidR="00AE5A29">
        <w:t xml:space="preserve"> (SVR)</w:t>
      </w:r>
    </w:p>
    <w:p w14:paraId="4480A67B" w14:textId="77777777" w:rsidR="00867B9D" w:rsidRDefault="00D22CC5" w:rsidP="00087644">
      <w:pPr>
        <w:pStyle w:val="ListParagraph"/>
        <w:numPr>
          <w:ilvl w:val="0"/>
          <w:numId w:val="6"/>
        </w:numPr>
      </w:pPr>
      <w:r>
        <w:t>XG Boost Regressor</w:t>
      </w:r>
      <w:r w:rsidR="00AE5A29">
        <w:t xml:space="preserve"> (XGB)</w:t>
      </w:r>
    </w:p>
    <w:p w14:paraId="2C3029C0" w14:textId="77777777" w:rsidR="003A4405" w:rsidRDefault="003A4405" w:rsidP="003A4405"/>
    <w:p w14:paraId="70B56D8F" w14:textId="6B236461" w:rsidR="003A4405" w:rsidRDefault="00BE12FA" w:rsidP="003A4405">
      <w:r>
        <w:t>A type of neural network architecture called SimpleRNN is also trained on the data.</w:t>
      </w:r>
      <w:r w:rsidR="00556A4F">
        <w:t xml:space="preserve"> [51]</w:t>
      </w:r>
    </w:p>
    <w:p w14:paraId="3918458E" w14:textId="3C6C524F" w:rsidR="00D20FAC" w:rsidRDefault="00A32C08" w:rsidP="00D20FAC">
      <w:r>
        <w:rPr>
          <w:noProof/>
        </w:rPr>
        <mc:AlternateContent>
          <mc:Choice Requires="wps">
            <w:drawing>
              <wp:anchor distT="0" distB="0" distL="114300" distR="114300" simplePos="0" relativeHeight="251835392" behindDoc="1" locked="0" layoutInCell="1" allowOverlap="1" wp14:anchorId="073FF767" wp14:editId="4185EA6A">
                <wp:simplePos x="0" y="0"/>
                <wp:positionH relativeFrom="margin">
                  <wp:align>left</wp:align>
                </wp:positionH>
                <wp:positionV relativeFrom="paragraph">
                  <wp:posOffset>4116208</wp:posOffset>
                </wp:positionV>
                <wp:extent cx="6035040" cy="635"/>
                <wp:effectExtent l="0" t="0" r="3810" b="0"/>
                <wp:wrapTight wrapText="bothSides">
                  <wp:wrapPolygon edited="0">
                    <wp:start x="0" y="0"/>
                    <wp:lineTo x="0" y="20424"/>
                    <wp:lineTo x="21545" y="20424"/>
                    <wp:lineTo x="21545" y="0"/>
                    <wp:lineTo x="0" y="0"/>
                  </wp:wrapPolygon>
                </wp:wrapTight>
                <wp:docPr id="1330684373" name="Text Box 1"/>
                <wp:cNvGraphicFramePr/>
                <a:graphic xmlns:a="http://schemas.openxmlformats.org/drawingml/2006/main">
                  <a:graphicData uri="http://schemas.microsoft.com/office/word/2010/wordprocessingShape">
                    <wps:wsp>
                      <wps:cNvSpPr txBox="1"/>
                      <wps:spPr>
                        <a:xfrm>
                          <a:off x="0" y="0"/>
                          <a:ext cx="6035040" cy="635"/>
                        </a:xfrm>
                        <a:prstGeom prst="rect">
                          <a:avLst/>
                        </a:prstGeom>
                        <a:solidFill>
                          <a:prstClr val="white"/>
                        </a:solidFill>
                        <a:ln>
                          <a:noFill/>
                        </a:ln>
                      </wps:spPr>
                      <wps:txbx>
                        <w:txbxContent>
                          <w:p w14:paraId="1EFD6429" w14:textId="24FE9136" w:rsidR="00A32C08" w:rsidRPr="00A32C08" w:rsidRDefault="00A32C08" w:rsidP="00A32C08">
                            <w:pPr>
                              <w:pStyle w:val="Caption"/>
                              <w:rPr>
                                <w:i w:val="0"/>
                                <w:iCs w:val="0"/>
                                <w:noProof/>
                                <w:sz w:val="36"/>
                                <w:szCs w:val="28"/>
                              </w:rPr>
                            </w:pPr>
                            <w:r w:rsidRPr="00A32C08">
                              <w:rPr>
                                <w:i w:val="0"/>
                                <w:iCs w:val="0"/>
                                <w:sz w:val="22"/>
                                <w:szCs w:val="22"/>
                              </w:rPr>
                              <w:t xml:space="preserve">Figure </w:t>
                            </w:r>
                            <w:r w:rsidR="0003330C">
                              <w:rPr>
                                <w:i w:val="0"/>
                                <w:iCs w:val="0"/>
                                <w:sz w:val="22"/>
                                <w:szCs w:val="22"/>
                              </w:rPr>
                              <w:t>4</w:t>
                            </w:r>
                            <w:r w:rsidR="008C55E7">
                              <w:rPr>
                                <w:i w:val="0"/>
                                <w:iCs w:val="0"/>
                                <w:sz w:val="22"/>
                                <w:szCs w:val="22"/>
                              </w:rPr>
                              <w:t>3</w:t>
                            </w:r>
                            <w:r w:rsidRPr="00A32C08">
                              <w:rPr>
                                <w:i w:val="0"/>
                                <w:iCs w:val="0"/>
                                <w:sz w:val="22"/>
                                <w:szCs w:val="22"/>
                              </w:rPr>
                              <w:t>. Normalised data relating to selected input features and target variable, US manufacturers' sales (USD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3FF767" id="_x0000_s1061" type="#_x0000_t202" style="position:absolute;left:0;text-align:left;margin-left:0;margin-top:324.1pt;width:475.2pt;height:.05pt;z-index:-2514810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" stroked="f">
                <v:textbox style="mso-fit-shape-to-text:t" inset="0,0,0,0">
                  <w:txbxContent>
                    <w:p w14:paraId="1EFD6429" w14:textId="24FE9136" w:rsidR="00A32C08" w:rsidRPr="00A32C08" w:rsidRDefault="00A32C08" w:rsidP="00A32C08">
                      <w:pPr>
                        <w:pStyle w:val="Caption"/>
                        <w:rPr>
                          <w:i w:val="0"/>
                          <w:iCs w:val="0"/>
                          <w:noProof/>
                          <w:sz w:val="36"/>
                          <w:szCs w:val="28"/>
                        </w:rPr>
                      </w:pPr>
                      <w:r w:rsidRPr="00A32C08">
                        <w:rPr>
                          <w:i w:val="0"/>
                          <w:iCs w:val="0"/>
                          <w:sz w:val="22"/>
                          <w:szCs w:val="22"/>
                        </w:rPr>
                        <w:t xml:space="preserve">Figure </w:t>
                      </w:r>
                      <w:r w:rsidR="0003330C">
                        <w:rPr>
                          <w:i w:val="0"/>
                          <w:iCs w:val="0"/>
                          <w:sz w:val="22"/>
                          <w:szCs w:val="22"/>
                        </w:rPr>
                        <w:t>4</w:t>
                      </w:r>
                      <w:r w:rsidR="008C55E7">
                        <w:rPr>
                          <w:i w:val="0"/>
                          <w:iCs w:val="0"/>
                          <w:sz w:val="22"/>
                          <w:szCs w:val="22"/>
                        </w:rPr>
                        <w:t>3</w:t>
                      </w:r>
                      <w:r w:rsidRPr="00A32C08">
                        <w:rPr>
                          <w:i w:val="0"/>
                          <w:iCs w:val="0"/>
                          <w:sz w:val="22"/>
                          <w:szCs w:val="22"/>
                        </w:rPr>
                        <w:t>. Normalised data relating to selected input features and target variable, US manufacturers' sales (USD $, millions).</w:t>
                      </w:r>
                    </w:p>
                  </w:txbxContent>
                </v:textbox>
                <w10:wrap type="tight" anchorx="margin"/>
              </v:shape>
            </w:pict>
          </mc:Fallback>
        </mc:AlternateContent>
      </w:r>
      <w:r w:rsidR="00863000">
        <w:rPr>
          <w:noProof/>
        </w:rPr>
        <w:drawing>
          <wp:anchor distT="0" distB="0" distL="114300" distR="114300" simplePos="0" relativeHeight="251833344" behindDoc="1" locked="0" layoutInCell="1" allowOverlap="1" wp14:anchorId="58B846AC" wp14:editId="17DE2D8B">
            <wp:simplePos x="0" y="0"/>
            <wp:positionH relativeFrom="margin">
              <wp:align>right</wp:align>
            </wp:positionH>
            <wp:positionV relativeFrom="paragraph">
              <wp:posOffset>370813</wp:posOffset>
            </wp:positionV>
            <wp:extent cx="6309360" cy="3611880"/>
            <wp:effectExtent l="0" t="0" r="0" b="7620"/>
            <wp:wrapTight wrapText="bothSides">
              <wp:wrapPolygon edited="0">
                <wp:start x="0" y="0"/>
                <wp:lineTo x="0" y="21532"/>
                <wp:lineTo x="21522" y="21532"/>
                <wp:lineTo x="21522" y="0"/>
                <wp:lineTo x="0" y="0"/>
              </wp:wrapPolygon>
            </wp:wrapTight>
            <wp:docPr id="1089282680"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2680" name="Picture 66" descr="A screenshot of a computer&#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6309360" cy="3611880"/>
                    </a:xfrm>
                    <a:prstGeom prst="rect">
                      <a:avLst/>
                    </a:prstGeom>
                  </pic:spPr>
                </pic:pic>
              </a:graphicData>
            </a:graphic>
            <wp14:sizeRelH relativeFrom="page">
              <wp14:pctWidth>0</wp14:pctWidth>
            </wp14:sizeRelH>
            <wp14:sizeRelV relativeFrom="page">
              <wp14:pctHeight>0</wp14:pctHeight>
            </wp14:sizeRelV>
          </wp:anchor>
        </w:drawing>
      </w:r>
    </w:p>
    <w:p w14:paraId="49827687" w14:textId="78FFB1E7" w:rsidR="00D22CC5" w:rsidRDefault="001714CE" w:rsidP="00DD387A">
      <w:r>
        <w:lastRenderedPageBreak/>
        <w:t>Since the objective of this study</w:t>
      </w:r>
      <w:r w:rsidR="009C4C18">
        <w:t xml:space="preserve"> was </w:t>
      </w:r>
      <w:r>
        <w:t xml:space="preserve">to develop a </w:t>
      </w:r>
      <w:r w:rsidR="004D64B9">
        <w:t xml:space="preserve">singular </w:t>
      </w:r>
      <w:r w:rsidR="005A41FD">
        <w:t xml:space="preserve">tuned </w:t>
      </w:r>
      <w:r>
        <w:t>model capable of forecasting future economic output in the United States,</w:t>
      </w:r>
      <w:r w:rsidR="00FA1E66">
        <w:t xml:space="preserve"> selected input features</w:t>
      </w:r>
      <w:r w:rsidR="005E2B96">
        <w:t xml:space="preserve"> were </w:t>
      </w:r>
      <w:r w:rsidR="00FA1E66">
        <w:t xml:space="preserve">adjusted to include both unlagged data and </w:t>
      </w:r>
      <w:r w:rsidR="009429FB">
        <w:t xml:space="preserve">data lagged by 1 month relative to the target variable. </w:t>
      </w:r>
      <w:r w:rsidR="00706A4B">
        <w:t>This approach enable</w:t>
      </w:r>
      <w:r w:rsidR="00035857">
        <w:t xml:space="preserve">d </w:t>
      </w:r>
      <w:r w:rsidR="00706A4B">
        <w:t>the evaluation of whether incorporating a temporal lag</w:t>
      </w:r>
      <w:r w:rsidR="009429FB">
        <w:t xml:space="preserve"> enhance</w:t>
      </w:r>
      <w:r w:rsidR="00035857">
        <w:t xml:space="preserve">d </w:t>
      </w:r>
      <w:r w:rsidR="009429FB">
        <w:t xml:space="preserve">or </w:t>
      </w:r>
      <w:r w:rsidR="005A41FD">
        <w:t>reduce</w:t>
      </w:r>
      <w:r w:rsidR="00035857">
        <w:t xml:space="preserve">d </w:t>
      </w:r>
      <w:r w:rsidR="005A41FD">
        <w:t>predictive accuracy.</w:t>
      </w:r>
      <w:r w:rsidR="000430DF">
        <w:t xml:space="preserve"> On foot of this analysis, </w:t>
      </w:r>
      <w:r w:rsidR="00072457">
        <w:t>the most effective feature</w:t>
      </w:r>
      <w:r w:rsidR="00FE283B">
        <w:t xml:space="preserve"> mix </w:t>
      </w:r>
      <w:r w:rsidR="00072457">
        <w:t>for anticipating future economic trends</w:t>
      </w:r>
      <w:r w:rsidR="009836F3">
        <w:t xml:space="preserve"> was </w:t>
      </w:r>
      <w:r w:rsidR="000312E7">
        <w:t>determined.</w:t>
      </w:r>
      <w:r w:rsidR="00E6054D">
        <w:t xml:space="preserve"> [</w:t>
      </w:r>
      <w:r w:rsidR="007D3B67">
        <w:t>7</w:t>
      </w:r>
      <w:r w:rsidR="004710EF">
        <w:t>7</w:t>
      </w:r>
      <w:r w:rsidR="00E6054D">
        <w:t>]</w:t>
      </w:r>
    </w:p>
    <w:p w14:paraId="27B8CEAF" w14:textId="77777777" w:rsidR="004402D3" w:rsidRDefault="004402D3" w:rsidP="00DC1C25"/>
    <w:p w14:paraId="1778975F" w14:textId="16516243" w:rsidR="004402D3" w:rsidRDefault="004402D3" w:rsidP="00001629">
      <w:r>
        <w:t>Moreover, the</w:t>
      </w:r>
      <w:r w:rsidR="00FB03A3">
        <w:t xml:space="preserve"> optim</w:t>
      </w:r>
      <w:r w:rsidR="00897523">
        <w:t xml:space="preserve">al </w:t>
      </w:r>
      <w:r>
        <w:t>test split (10%, 15%, 20%, 25%, or 30%)</w:t>
      </w:r>
      <w:r w:rsidR="00E31495">
        <w:t xml:space="preserve"> was </w:t>
      </w:r>
      <w:r w:rsidR="008404E4">
        <w:t>ascertained, and hyperparameter tuning</w:t>
      </w:r>
      <w:r w:rsidR="00897523">
        <w:t xml:space="preserve"> was </w:t>
      </w:r>
      <w:r w:rsidR="008404E4">
        <w:t>conducted using GridSearchCV</w:t>
      </w:r>
      <w:r w:rsidR="001E38D9">
        <w:t xml:space="preserve"> and the optimal test split</w:t>
      </w:r>
      <w:r w:rsidR="00AC3596">
        <w:t>. The tuned model</w:t>
      </w:r>
      <w:r w:rsidR="001E448F">
        <w:t>s</w:t>
      </w:r>
      <w:r w:rsidR="00897523">
        <w:t xml:space="preserve"> were </w:t>
      </w:r>
      <w:r w:rsidR="001E448F">
        <w:t xml:space="preserve">then </w:t>
      </w:r>
      <w:r w:rsidR="00AC3596">
        <w:t>used to predict the target variable, US manufacturers’ sales</w:t>
      </w:r>
      <w:r w:rsidR="00237A5C">
        <w:t>, ensuring optimised model performance and robust forecasting outcomes.</w:t>
      </w:r>
      <w:r w:rsidR="00E6054D">
        <w:t xml:space="preserve"> [</w:t>
      </w:r>
      <w:r w:rsidR="002D7876">
        <w:t>47</w:t>
      </w:r>
      <w:r w:rsidR="00E6054D">
        <w:t>]</w:t>
      </w:r>
    </w:p>
    <w:p w14:paraId="7DA2FEA6" w14:textId="77777777" w:rsidR="00FC2E4A" w:rsidRDefault="00FC2E4A" w:rsidP="00DC1C25"/>
    <w:p w14:paraId="141AE355" w14:textId="16272030" w:rsidR="00FC2E4A" w:rsidRDefault="00FB7341" w:rsidP="00001629">
      <w:r>
        <w:t>Whilst the ARIMA algorithm is commonly used for analysing and forecasting time series data</w:t>
      </w:r>
      <w:r w:rsidR="006421FF">
        <w:t xml:space="preserve"> (</w:t>
      </w:r>
      <w:r w:rsidR="00A73863" w:rsidRPr="00A73863">
        <w:t>Siami-</w:t>
      </w:r>
      <w:r w:rsidR="00A73863" w:rsidRPr="009C7B99">
        <w:t xml:space="preserve">Namini et al., </w:t>
      </w:r>
      <w:r w:rsidR="00F51FEF" w:rsidRPr="009C7B99">
        <w:t>2018)</w:t>
      </w:r>
      <w:r w:rsidRPr="009C7B99">
        <w:t xml:space="preserve">, </w:t>
      </w:r>
      <w:r w:rsidR="00C72CF0" w:rsidRPr="009C7B99">
        <w:t>modelling</w:t>
      </w:r>
      <w:r w:rsidR="005E3071">
        <w:t xml:space="preserve"> was not </w:t>
      </w:r>
      <w:r w:rsidR="00771642">
        <w:t>conducted with this algorithm.</w:t>
      </w:r>
      <w:r w:rsidR="00F51FEF">
        <w:t xml:space="preserve"> Indeed, time serie</w:t>
      </w:r>
      <w:r w:rsidR="00A406D2">
        <w:t>s forecasting</w:t>
      </w:r>
      <w:r w:rsidR="006B3CA1">
        <w:t xml:space="preserve"> was </w:t>
      </w:r>
      <w:r w:rsidR="00A406D2">
        <w:t>not the objective of this study.</w:t>
      </w:r>
      <w:r w:rsidR="00E6054D">
        <w:t xml:space="preserve"> [3</w:t>
      </w:r>
      <w:r w:rsidR="003F68AD">
        <w:t>6</w:t>
      </w:r>
      <w:r w:rsidR="00E6054D">
        <w:t>]</w:t>
      </w:r>
    </w:p>
    <w:p w14:paraId="5D659488" w14:textId="77777777" w:rsidR="00F63406" w:rsidRPr="004D41D9" w:rsidRDefault="00F63406" w:rsidP="00DC1C25"/>
    <w:p w14:paraId="7C793BD6" w14:textId="59A22F77" w:rsidR="00F63406" w:rsidRPr="004D41D9" w:rsidRDefault="002E75CE" w:rsidP="00246F8F">
      <w:pPr>
        <w:pStyle w:val="Heading2"/>
        <w:rPr>
          <w:i/>
        </w:rPr>
      </w:pPr>
      <w:r w:rsidRPr="004D41D9">
        <w:t>Evaluation</w:t>
      </w:r>
      <w:r w:rsidR="00F63406" w:rsidRPr="004D41D9">
        <w:t xml:space="preserve"> </w:t>
      </w:r>
    </w:p>
    <w:p w14:paraId="51F96957" w14:textId="77777777" w:rsidR="00F63406" w:rsidRPr="004D41D9" w:rsidRDefault="00F63406" w:rsidP="00F63406"/>
    <w:p w14:paraId="684B1E52" w14:textId="389BFE78" w:rsidR="00F63406" w:rsidRDefault="00BF6DD4" w:rsidP="00F63406">
      <w:r>
        <w:t>To evaluate</w:t>
      </w:r>
      <w:r w:rsidR="00312F99">
        <w:t xml:space="preserve"> </w:t>
      </w:r>
      <w:r>
        <w:t>model accuracy and performance, a wide range of different evaluation metrics</w:t>
      </w:r>
      <w:r w:rsidR="003A2A23">
        <w:t xml:space="preserve"> were </w:t>
      </w:r>
      <w:r>
        <w:t>used</w:t>
      </w:r>
      <w:r w:rsidR="004B51D4">
        <w:t>:</w:t>
      </w:r>
    </w:p>
    <w:p w14:paraId="694AAA03" w14:textId="77777777" w:rsidR="004B51D4" w:rsidRDefault="004B51D4" w:rsidP="00F63406"/>
    <w:p w14:paraId="0B573C27" w14:textId="3C8E413D" w:rsidR="004B51D4" w:rsidRDefault="004B51D4" w:rsidP="00D36829">
      <w:pPr>
        <w:pStyle w:val="ListParagraph"/>
        <w:numPr>
          <w:ilvl w:val="0"/>
          <w:numId w:val="7"/>
        </w:numPr>
      </w:pPr>
      <w:r>
        <w:t>Mean Absolute Error (MAE)</w:t>
      </w:r>
    </w:p>
    <w:p w14:paraId="4601C575" w14:textId="4B7C83E2" w:rsidR="004B51D4" w:rsidRDefault="004B51D4" w:rsidP="00D36829">
      <w:pPr>
        <w:pStyle w:val="ListParagraph"/>
        <w:numPr>
          <w:ilvl w:val="0"/>
          <w:numId w:val="7"/>
        </w:numPr>
      </w:pPr>
      <w:r>
        <w:t>Mean Absolute Squared Error (MSE)</w:t>
      </w:r>
    </w:p>
    <w:p w14:paraId="58462B4D" w14:textId="1A89508C" w:rsidR="004B51D4" w:rsidRDefault="004B51D4" w:rsidP="00D36829">
      <w:pPr>
        <w:pStyle w:val="ListParagraph"/>
        <w:numPr>
          <w:ilvl w:val="0"/>
          <w:numId w:val="7"/>
        </w:numPr>
      </w:pPr>
      <w:r>
        <w:t>Root Mean Squared Error (RMSE)</w:t>
      </w:r>
    </w:p>
    <w:p w14:paraId="5D06AF88" w14:textId="593EBB48" w:rsidR="004B51D4" w:rsidRDefault="00201691" w:rsidP="00D36829">
      <w:pPr>
        <w:pStyle w:val="ListParagraph"/>
        <w:numPr>
          <w:ilvl w:val="0"/>
          <w:numId w:val="7"/>
        </w:numPr>
      </w:pPr>
      <w:r>
        <w:t xml:space="preserve">Mean </w:t>
      </w:r>
      <w:r w:rsidR="004B51D4">
        <w:t>Absolute Percentage Error (</w:t>
      </w:r>
      <w:r>
        <w:t>M</w:t>
      </w:r>
      <w:r w:rsidR="004B51D4">
        <w:t>APE)</w:t>
      </w:r>
    </w:p>
    <w:p w14:paraId="5DC7871E" w14:textId="77777777" w:rsidR="004B51D4" w:rsidRDefault="004B51D4" w:rsidP="00F63406"/>
    <w:p w14:paraId="71C3BA92" w14:textId="271BB145" w:rsidR="00991AD1" w:rsidRDefault="004519B4" w:rsidP="00F63406">
      <w:r w:rsidRPr="004519B4">
        <w:lastRenderedPageBreak/>
        <w:t>Using these metrics as a guide, the optimal test split size and best-performing model</w:t>
      </w:r>
      <w:r w:rsidR="00181C20">
        <w:t xml:space="preserve"> were </w:t>
      </w:r>
      <w:r w:rsidRPr="004519B4">
        <w:t>identified to ensure reliable predictions.</w:t>
      </w:r>
      <w:r w:rsidR="008B037C">
        <w:t xml:space="preserve"> Moreover</w:t>
      </w:r>
      <w:r w:rsidRPr="004519B4">
        <w:t>, feature ablation and SHAP analyses</w:t>
      </w:r>
      <w:r w:rsidR="00181C20">
        <w:t xml:space="preserve"> were </w:t>
      </w:r>
      <w:r w:rsidRPr="004519B4">
        <w:t>performed to</w:t>
      </w:r>
      <w:r w:rsidR="008B037C">
        <w:t xml:space="preserve"> identify </w:t>
      </w:r>
      <w:r w:rsidRPr="004519B4">
        <w:t>the features most critical to the tuned model’s</w:t>
      </w:r>
      <w:r w:rsidR="008B037C">
        <w:t xml:space="preserve"> predictive </w:t>
      </w:r>
      <w:r w:rsidRPr="004519B4">
        <w:t>output</w:t>
      </w:r>
      <w:r w:rsidR="004F6DEE">
        <w:t>. In summary, t</w:t>
      </w:r>
      <w:r w:rsidRPr="004519B4">
        <w:t>hese methodologies provide</w:t>
      </w:r>
      <w:r w:rsidR="002504FC">
        <w:t xml:space="preserve">d </w:t>
      </w:r>
      <w:r w:rsidRPr="004519B4">
        <w:t>a comprehensive understanding of feature importance and enhance</w:t>
      </w:r>
      <w:r w:rsidR="002504FC">
        <w:t xml:space="preserve">d </w:t>
      </w:r>
      <w:r w:rsidRPr="004519B4">
        <w:t>the model's predictive accuracy for economic forecasting.</w:t>
      </w:r>
      <w:r w:rsidR="00BE11B8">
        <w:t xml:space="preserve"> [94]</w:t>
      </w:r>
    </w:p>
    <w:p w14:paraId="4788263B" w14:textId="4D71E678" w:rsidR="00991AD1" w:rsidRDefault="00991AD1">
      <w:pPr>
        <w:spacing w:after="200" w:line="276" w:lineRule="auto"/>
        <w:jc w:val="left"/>
      </w:pPr>
    </w:p>
    <w:p w14:paraId="18979A63" w14:textId="0ECCC80B" w:rsidR="00013E53" w:rsidRPr="004D41D9" w:rsidRDefault="00013E53" w:rsidP="0006352D">
      <w:pPr>
        <w:pStyle w:val="Heading4"/>
        <w:spacing w:before="0" w:after="0" w:line="360" w:lineRule="auto"/>
      </w:pPr>
      <w:r>
        <w:t>Untuned Model</w:t>
      </w:r>
      <w:r w:rsidR="00102D45">
        <w:t xml:space="preserve"> evaluation</w:t>
      </w:r>
    </w:p>
    <w:p w14:paraId="2393E9B3" w14:textId="77777777" w:rsidR="00F63406" w:rsidRDefault="00F63406" w:rsidP="0006352D"/>
    <w:p w14:paraId="2C004CE6" w14:textId="0FC4F16A" w:rsidR="00687BA6" w:rsidRDefault="0025574C" w:rsidP="0006352D">
      <w:r>
        <w:t>The untuned models</w:t>
      </w:r>
      <w:r w:rsidR="00C06C8E">
        <w:t xml:space="preserve"> were </w:t>
      </w:r>
      <w:r>
        <w:t xml:space="preserve">trained on unlagged normalised data </w:t>
      </w:r>
      <w:r w:rsidR="00C23E21">
        <w:t xml:space="preserve">across various test split sizes. The results of model evaluation are presented in </w:t>
      </w:r>
      <w:r w:rsidR="00C23E21" w:rsidRPr="00674787">
        <w:rPr>
          <w:b/>
          <w:bCs/>
        </w:rPr>
        <w:t xml:space="preserve">Figure </w:t>
      </w:r>
      <w:r w:rsidR="00674787" w:rsidRPr="00674787">
        <w:rPr>
          <w:b/>
          <w:bCs/>
        </w:rPr>
        <w:t>4</w:t>
      </w:r>
      <w:r w:rsidR="006D5CF2">
        <w:rPr>
          <w:b/>
          <w:bCs/>
        </w:rPr>
        <w:t>4</w:t>
      </w:r>
      <w:r w:rsidR="00C23E21">
        <w:t xml:space="preserve"> to </w:t>
      </w:r>
      <w:r w:rsidR="00C23E21" w:rsidRPr="00674787">
        <w:rPr>
          <w:b/>
          <w:bCs/>
        </w:rPr>
        <w:t xml:space="preserve">Figure </w:t>
      </w:r>
      <w:r w:rsidR="00674787" w:rsidRPr="00674787">
        <w:rPr>
          <w:b/>
          <w:bCs/>
        </w:rPr>
        <w:t>4</w:t>
      </w:r>
      <w:r w:rsidR="006D5CF2">
        <w:rPr>
          <w:b/>
          <w:bCs/>
        </w:rPr>
        <w:t>8</w:t>
      </w:r>
      <w:r w:rsidR="00DF5E6F">
        <w:t>. Suffice it to say that the optimal test split size for the best untuned model, XGB,</w:t>
      </w:r>
      <w:r w:rsidR="00F7545A">
        <w:t xml:space="preserve"> is </w:t>
      </w:r>
      <w:r w:rsidR="00DF5E6F">
        <w:t xml:space="preserve">20%. </w:t>
      </w:r>
      <w:r w:rsidR="00CB3A86">
        <w:t>This test split size</w:t>
      </w:r>
      <w:r w:rsidR="00C06C8E">
        <w:t xml:space="preserve"> was </w:t>
      </w:r>
      <w:r w:rsidR="00CB3A86">
        <w:t>subsequently used to re-appraise the performance of the tuned models, ensuring consistency in the model evaluation process.</w:t>
      </w:r>
      <w:r w:rsidR="001D59FE">
        <w:t xml:space="preserve"> [67]</w:t>
      </w:r>
    </w:p>
    <w:p w14:paraId="0857F669" w14:textId="77777777" w:rsidR="00B249EB" w:rsidRDefault="00B249EB" w:rsidP="00B249EB">
      <w:pPr>
        <w:keepNext/>
        <w:jc w:val="center"/>
      </w:pPr>
      <w:r>
        <w:rPr>
          <w:noProof/>
        </w:rPr>
        <w:lastRenderedPageBreak/>
        <w:drawing>
          <wp:inline distT="0" distB="0" distL="0" distR="0" wp14:anchorId="323FB9DA" wp14:editId="314A3BDD">
            <wp:extent cx="3888000" cy="4793512"/>
            <wp:effectExtent l="0" t="0" r="0" b="7620"/>
            <wp:docPr id="910599732"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9732" name="Picture 67" descr="A screenshot of a graph&#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3888000" cy="4793512"/>
                    </a:xfrm>
                    <a:prstGeom prst="rect">
                      <a:avLst/>
                    </a:prstGeom>
                  </pic:spPr>
                </pic:pic>
              </a:graphicData>
            </a:graphic>
          </wp:inline>
        </w:drawing>
      </w:r>
    </w:p>
    <w:p w14:paraId="0654F8DC" w14:textId="7C68CD60" w:rsidR="00251E7A" w:rsidRPr="00B57960" w:rsidRDefault="00B249EB" w:rsidP="00B57960">
      <w:pPr>
        <w:pStyle w:val="Caption"/>
        <w:rPr>
          <w:i w:val="0"/>
          <w:iCs w:val="0"/>
          <w:sz w:val="22"/>
          <w:szCs w:val="22"/>
        </w:rPr>
      </w:pPr>
      <w:r w:rsidRPr="008448E3">
        <w:rPr>
          <w:i w:val="0"/>
          <w:iCs w:val="0"/>
          <w:sz w:val="22"/>
          <w:szCs w:val="22"/>
        </w:rPr>
        <w:t xml:space="preserve">Figure </w:t>
      </w:r>
      <w:r>
        <w:rPr>
          <w:i w:val="0"/>
          <w:iCs w:val="0"/>
          <w:sz w:val="22"/>
          <w:szCs w:val="22"/>
        </w:rPr>
        <w:t>4</w:t>
      </w:r>
      <w:r w:rsidR="008C55E7">
        <w:rPr>
          <w:i w:val="0"/>
          <w:iCs w:val="0"/>
          <w:sz w:val="22"/>
          <w:szCs w:val="22"/>
        </w:rPr>
        <w:t>4</w:t>
      </w:r>
      <w:r w:rsidRPr="008448E3">
        <w:rPr>
          <w:i w:val="0"/>
          <w:iCs w:val="0"/>
          <w:sz w:val="22"/>
          <w:szCs w:val="22"/>
        </w:rPr>
        <w:t>. Boxplot</w:t>
      </w:r>
      <w:r>
        <w:rPr>
          <w:i w:val="0"/>
          <w:iCs w:val="0"/>
          <w:sz w:val="22"/>
          <w:szCs w:val="22"/>
        </w:rPr>
        <w:t xml:space="preserve">s </w:t>
      </w:r>
      <w:r w:rsidRPr="008448E3">
        <w:rPr>
          <w:i w:val="0"/>
          <w:iCs w:val="0"/>
          <w:sz w:val="22"/>
          <w:szCs w:val="22"/>
        </w:rPr>
        <w:t>illustrating model performance results for several untuned models trained and evaluated using a 10% test split size.</w:t>
      </w:r>
      <w:r w:rsidR="00251E7A">
        <w:br w:type="page"/>
      </w:r>
    </w:p>
    <w:p w14:paraId="4A8794AF" w14:textId="0DFA9BDE" w:rsidR="00924AB9" w:rsidRDefault="00924AB9">
      <w:pPr>
        <w:spacing w:after="200" w:line="276" w:lineRule="auto"/>
        <w:jc w:val="left"/>
      </w:pPr>
      <w:r>
        <w:rPr>
          <w:noProof/>
        </w:rPr>
        <w:lastRenderedPageBreak/>
        <w:drawing>
          <wp:anchor distT="0" distB="0" distL="114300" distR="114300" simplePos="0" relativeHeight="251836416" behindDoc="0" locked="0" layoutInCell="1" allowOverlap="1" wp14:anchorId="2C276322" wp14:editId="497EB1D5">
            <wp:simplePos x="731520" y="834887"/>
            <wp:positionH relativeFrom="margin">
              <wp:align>center</wp:align>
            </wp:positionH>
            <wp:positionV relativeFrom="margin">
              <wp:align>center</wp:align>
            </wp:positionV>
            <wp:extent cx="4320000" cy="5371948"/>
            <wp:effectExtent l="0" t="0" r="4445" b="635"/>
            <wp:wrapSquare wrapText="bothSides"/>
            <wp:docPr id="980993635"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3635" name="Picture 68" descr="A screenshot of a graph&#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4320000" cy="5371948"/>
                    </a:xfrm>
                    <a:prstGeom prst="rect">
                      <a:avLst/>
                    </a:prstGeom>
                  </pic:spPr>
                </pic:pic>
              </a:graphicData>
            </a:graphic>
          </wp:anchor>
        </w:drawing>
      </w:r>
    </w:p>
    <w:p w14:paraId="02EF0B57" w14:textId="623A53B6" w:rsidR="00DC19A4" w:rsidRDefault="00924AB9">
      <w:pPr>
        <w:spacing w:after="200" w:line="276" w:lineRule="auto"/>
        <w:jc w:val="left"/>
      </w:pPr>
      <w:r>
        <w:rPr>
          <w:noProof/>
        </w:rPr>
        <mc:AlternateContent>
          <mc:Choice Requires="wps">
            <w:drawing>
              <wp:anchor distT="0" distB="0" distL="114300" distR="114300" simplePos="0" relativeHeight="251838464" behindDoc="0" locked="0" layoutInCell="1" allowOverlap="1" wp14:anchorId="303E4F7F" wp14:editId="1C79239B">
                <wp:simplePos x="0" y="0"/>
                <wp:positionH relativeFrom="margin">
                  <wp:align>center</wp:align>
                </wp:positionH>
                <wp:positionV relativeFrom="paragraph">
                  <wp:posOffset>6892290</wp:posOffset>
                </wp:positionV>
                <wp:extent cx="5400000" cy="635"/>
                <wp:effectExtent l="0" t="0" r="0" b="0"/>
                <wp:wrapSquare wrapText="bothSides"/>
                <wp:docPr id="5823307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83D8D52" w14:textId="0550FD46" w:rsidR="00924AB9" w:rsidRPr="00924AB9" w:rsidRDefault="00924AB9" w:rsidP="00924AB9">
                            <w:pPr>
                              <w:pStyle w:val="Caption"/>
                              <w:rPr>
                                <w:i w:val="0"/>
                                <w:iCs w:val="0"/>
                                <w:noProof/>
                                <w:sz w:val="36"/>
                                <w:szCs w:val="28"/>
                              </w:rPr>
                            </w:pPr>
                            <w:r w:rsidRPr="00924AB9">
                              <w:rPr>
                                <w:i w:val="0"/>
                                <w:iCs w:val="0"/>
                                <w:sz w:val="22"/>
                                <w:szCs w:val="22"/>
                              </w:rPr>
                              <w:t xml:space="preserve">Figure </w:t>
                            </w:r>
                            <w:r>
                              <w:rPr>
                                <w:i w:val="0"/>
                                <w:iCs w:val="0"/>
                                <w:sz w:val="22"/>
                                <w:szCs w:val="22"/>
                              </w:rPr>
                              <w:t>4</w:t>
                            </w:r>
                            <w:r w:rsidR="008C55E7">
                              <w:rPr>
                                <w:i w:val="0"/>
                                <w:iCs w:val="0"/>
                                <w:sz w:val="22"/>
                                <w:szCs w:val="22"/>
                              </w:rPr>
                              <w:t>5</w:t>
                            </w:r>
                            <w:r w:rsidRPr="00924AB9">
                              <w:rPr>
                                <w:i w:val="0"/>
                                <w:iCs w:val="0"/>
                                <w:sz w:val="22"/>
                                <w:szCs w:val="22"/>
                              </w:rPr>
                              <w:t>. Boxplot</w:t>
                            </w:r>
                            <w:r w:rsidR="00E21538">
                              <w:rPr>
                                <w:i w:val="0"/>
                                <w:iCs w:val="0"/>
                                <w:sz w:val="22"/>
                                <w:szCs w:val="22"/>
                              </w:rPr>
                              <w:t xml:space="preserve">s </w:t>
                            </w:r>
                            <w:r w:rsidRPr="00924AB9">
                              <w:rPr>
                                <w:i w:val="0"/>
                                <w:iCs w:val="0"/>
                                <w:sz w:val="22"/>
                                <w:szCs w:val="22"/>
                              </w:rPr>
                              <w:t>illustrating model performance results for several untuned models trained and evaluated using a 15%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3E4F7F" id="_x0000_s1062" type="#_x0000_t202" style="position:absolute;margin-left:0;margin-top:542.7pt;width:425.2pt;height:.05pt;z-index:251838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" stroked="f">
                <v:textbox style="mso-fit-shape-to-text:t" inset="0,0,0,0">
                  <w:txbxContent>
                    <w:p w14:paraId="083D8D52" w14:textId="0550FD46" w:rsidR="00924AB9" w:rsidRPr="00924AB9" w:rsidRDefault="00924AB9" w:rsidP="00924AB9">
                      <w:pPr>
                        <w:pStyle w:val="Caption"/>
                        <w:rPr>
                          <w:i w:val="0"/>
                          <w:iCs w:val="0"/>
                          <w:noProof/>
                          <w:sz w:val="36"/>
                          <w:szCs w:val="28"/>
                        </w:rPr>
                      </w:pPr>
                      <w:r w:rsidRPr="00924AB9">
                        <w:rPr>
                          <w:i w:val="0"/>
                          <w:iCs w:val="0"/>
                          <w:sz w:val="22"/>
                          <w:szCs w:val="22"/>
                        </w:rPr>
                        <w:t xml:space="preserve">Figure </w:t>
                      </w:r>
                      <w:r>
                        <w:rPr>
                          <w:i w:val="0"/>
                          <w:iCs w:val="0"/>
                          <w:sz w:val="22"/>
                          <w:szCs w:val="22"/>
                        </w:rPr>
                        <w:t>4</w:t>
                      </w:r>
                      <w:r w:rsidR="008C55E7">
                        <w:rPr>
                          <w:i w:val="0"/>
                          <w:iCs w:val="0"/>
                          <w:sz w:val="22"/>
                          <w:szCs w:val="22"/>
                        </w:rPr>
                        <w:t>5</w:t>
                      </w:r>
                      <w:r w:rsidRPr="00924AB9">
                        <w:rPr>
                          <w:i w:val="0"/>
                          <w:iCs w:val="0"/>
                          <w:sz w:val="22"/>
                          <w:szCs w:val="22"/>
                        </w:rPr>
                        <w:t>. Boxplot</w:t>
                      </w:r>
                      <w:r w:rsidR="00E21538">
                        <w:rPr>
                          <w:i w:val="0"/>
                          <w:iCs w:val="0"/>
                          <w:sz w:val="22"/>
                          <w:szCs w:val="22"/>
                        </w:rPr>
                        <w:t xml:space="preserve">s </w:t>
                      </w:r>
                      <w:r w:rsidRPr="00924AB9">
                        <w:rPr>
                          <w:i w:val="0"/>
                          <w:iCs w:val="0"/>
                          <w:sz w:val="22"/>
                          <w:szCs w:val="22"/>
                        </w:rPr>
                        <w:t>illustrating model performance results for several untuned models trained and evaluated using a 15% test split size.</w:t>
                      </w:r>
                    </w:p>
                  </w:txbxContent>
                </v:textbox>
                <w10:wrap type="square" anchorx="margin"/>
              </v:shape>
            </w:pict>
          </mc:Fallback>
        </mc:AlternateContent>
      </w:r>
      <w:r w:rsidR="00DC19A4">
        <w:br w:type="page"/>
      </w:r>
    </w:p>
    <w:p w14:paraId="75F75EFC" w14:textId="68F8E2BA" w:rsidR="00D70CD3" w:rsidRDefault="00D70CD3">
      <w:pPr>
        <w:spacing w:after="200" w:line="276" w:lineRule="auto"/>
        <w:jc w:val="left"/>
      </w:pPr>
      <w:r>
        <w:rPr>
          <w:noProof/>
        </w:rPr>
        <w:lastRenderedPageBreak/>
        <w:drawing>
          <wp:anchor distT="0" distB="0" distL="114300" distR="114300" simplePos="0" relativeHeight="251839488" behindDoc="0" locked="0" layoutInCell="1" allowOverlap="1" wp14:anchorId="3A52D07C" wp14:editId="6E57A202">
            <wp:simplePos x="731520" y="834887"/>
            <wp:positionH relativeFrom="margin">
              <wp:align>center</wp:align>
            </wp:positionH>
            <wp:positionV relativeFrom="margin">
              <wp:align>center</wp:align>
            </wp:positionV>
            <wp:extent cx="4320000" cy="5575324"/>
            <wp:effectExtent l="0" t="0" r="4445" b="6350"/>
            <wp:wrapSquare wrapText="bothSides"/>
            <wp:docPr id="72375746"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746" name="Picture 69" descr="A screenshot of a graph&#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4320000" cy="5575324"/>
                    </a:xfrm>
                    <a:prstGeom prst="rect">
                      <a:avLst/>
                    </a:prstGeom>
                  </pic:spPr>
                </pic:pic>
              </a:graphicData>
            </a:graphic>
          </wp:anchor>
        </w:drawing>
      </w:r>
    </w:p>
    <w:p w14:paraId="57DCAD1D" w14:textId="2F1EEF6F" w:rsidR="00DC19A4" w:rsidRDefault="00D70CD3">
      <w:pPr>
        <w:spacing w:after="200" w:line="276" w:lineRule="auto"/>
        <w:jc w:val="left"/>
      </w:pPr>
      <w:r>
        <w:rPr>
          <w:noProof/>
        </w:rPr>
        <mc:AlternateContent>
          <mc:Choice Requires="wps">
            <w:drawing>
              <wp:anchor distT="0" distB="0" distL="114300" distR="114300" simplePos="0" relativeHeight="251841536" behindDoc="0" locked="0" layoutInCell="1" allowOverlap="1" wp14:anchorId="6DDA7BAD" wp14:editId="32EF297A">
                <wp:simplePos x="0" y="0"/>
                <wp:positionH relativeFrom="margin">
                  <wp:align>center</wp:align>
                </wp:positionH>
                <wp:positionV relativeFrom="paragraph">
                  <wp:posOffset>6983399</wp:posOffset>
                </wp:positionV>
                <wp:extent cx="5400000" cy="635"/>
                <wp:effectExtent l="0" t="0" r="0" b="0"/>
                <wp:wrapSquare wrapText="bothSides"/>
                <wp:docPr id="1970468542"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B37E4DC" w14:textId="2051F17A" w:rsidR="00D70CD3" w:rsidRPr="00D70CD3" w:rsidRDefault="00D70CD3" w:rsidP="00D70CD3">
                            <w:pPr>
                              <w:pStyle w:val="Caption"/>
                              <w:rPr>
                                <w:i w:val="0"/>
                                <w:iCs w:val="0"/>
                                <w:noProof/>
                                <w:sz w:val="36"/>
                                <w:szCs w:val="28"/>
                              </w:rPr>
                            </w:pPr>
                            <w:r w:rsidRPr="00D70CD3">
                              <w:rPr>
                                <w:i w:val="0"/>
                                <w:iCs w:val="0"/>
                                <w:sz w:val="22"/>
                                <w:szCs w:val="22"/>
                              </w:rPr>
                              <w:t xml:space="preserve">Figure </w:t>
                            </w:r>
                            <w:r>
                              <w:rPr>
                                <w:i w:val="0"/>
                                <w:iCs w:val="0"/>
                                <w:sz w:val="22"/>
                                <w:szCs w:val="22"/>
                              </w:rPr>
                              <w:t>4</w:t>
                            </w:r>
                            <w:r w:rsidR="008C55E7">
                              <w:rPr>
                                <w:i w:val="0"/>
                                <w:iCs w:val="0"/>
                                <w:sz w:val="22"/>
                                <w:szCs w:val="22"/>
                              </w:rPr>
                              <w:t>6</w:t>
                            </w:r>
                            <w:r w:rsidRPr="00D70CD3">
                              <w:rPr>
                                <w:i w:val="0"/>
                                <w:iCs w:val="0"/>
                                <w:sz w:val="22"/>
                                <w:szCs w:val="22"/>
                              </w:rPr>
                              <w:t>. Boxplot</w:t>
                            </w:r>
                            <w:r w:rsidR="00E21538">
                              <w:rPr>
                                <w:i w:val="0"/>
                                <w:iCs w:val="0"/>
                                <w:sz w:val="22"/>
                                <w:szCs w:val="22"/>
                              </w:rPr>
                              <w:t xml:space="preserve">s </w:t>
                            </w:r>
                            <w:r w:rsidRPr="00D70CD3">
                              <w:rPr>
                                <w:i w:val="0"/>
                                <w:iCs w:val="0"/>
                                <w:sz w:val="22"/>
                                <w:szCs w:val="22"/>
                              </w:rPr>
                              <w:t>illustrating model performance results for several untuned models trained and evaluated using a 20%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DA7BAD" id="_x0000_s1063" type="#_x0000_t202" style="position:absolute;margin-left:0;margin-top:549.85pt;width:425.2pt;height:.05pt;z-index:2518415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" stroked="f">
                <v:textbox style="mso-fit-shape-to-text:t" inset="0,0,0,0">
                  <w:txbxContent>
                    <w:p w14:paraId="0B37E4DC" w14:textId="2051F17A" w:rsidR="00D70CD3" w:rsidRPr="00D70CD3" w:rsidRDefault="00D70CD3" w:rsidP="00D70CD3">
                      <w:pPr>
                        <w:pStyle w:val="Caption"/>
                        <w:rPr>
                          <w:i w:val="0"/>
                          <w:iCs w:val="0"/>
                          <w:noProof/>
                          <w:sz w:val="36"/>
                          <w:szCs w:val="28"/>
                        </w:rPr>
                      </w:pPr>
                      <w:r w:rsidRPr="00D70CD3">
                        <w:rPr>
                          <w:i w:val="0"/>
                          <w:iCs w:val="0"/>
                          <w:sz w:val="22"/>
                          <w:szCs w:val="22"/>
                        </w:rPr>
                        <w:t xml:space="preserve">Figure </w:t>
                      </w:r>
                      <w:r>
                        <w:rPr>
                          <w:i w:val="0"/>
                          <w:iCs w:val="0"/>
                          <w:sz w:val="22"/>
                          <w:szCs w:val="22"/>
                        </w:rPr>
                        <w:t>4</w:t>
                      </w:r>
                      <w:r w:rsidR="008C55E7">
                        <w:rPr>
                          <w:i w:val="0"/>
                          <w:iCs w:val="0"/>
                          <w:sz w:val="22"/>
                          <w:szCs w:val="22"/>
                        </w:rPr>
                        <w:t>6</w:t>
                      </w:r>
                      <w:r w:rsidRPr="00D70CD3">
                        <w:rPr>
                          <w:i w:val="0"/>
                          <w:iCs w:val="0"/>
                          <w:sz w:val="22"/>
                          <w:szCs w:val="22"/>
                        </w:rPr>
                        <w:t>. Boxplot</w:t>
                      </w:r>
                      <w:r w:rsidR="00E21538">
                        <w:rPr>
                          <w:i w:val="0"/>
                          <w:iCs w:val="0"/>
                          <w:sz w:val="22"/>
                          <w:szCs w:val="22"/>
                        </w:rPr>
                        <w:t xml:space="preserve">s </w:t>
                      </w:r>
                      <w:r w:rsidRPr="00D70CD3">
                        <w:rPr>
                          <w:i w:val="0"/>
                          <w:iCs w:val="0"/>
                          <w:sz w:val="22"/>
                          <w:szCs w:val="22"/>
                        </w:rPr>
                        <w:t>illustrating model performance results for several untuned models trained and evaluated using a 20% test split size.</w:t>
                      </w:r>
                    </w:p>
                  </w:txbxContent>
                </v:textbox>
                <w10:wrap type="square" anchorx="margin"/>
              </v:shape>
            </w:pict>
          </mc:Fallback>
        </mc:AlternateContent>
      </w:r>
      <w:r w:rsidR="00DC19A4">
        <w:br w:type="page"/>
      </w:r>
    </w:p>
    <w:p w14:paraId="458DFCA9" w14:textId="26DD14F2" w:rsidR="00D70CD3" w:rsidRDefault="000B0801">
      <w:pPr>
        <w:spacing w:after="200" w:line="276" w:lineRule="auto"/>
        <w:jc w:val="left"/>
      </w:pPr>
      <w:r>
        <w:rPr>
          <w:noProof/>
        </w:rPr>
        <w:lastRenderedPageBreak/>
        <w:drawing>
          <wp:anchor distT="0" distB="0" distL="114300" distR="114300" simplePos="0" relativeHeight="251842560" behindDoc="0" locked="0" layoutInCell="1" allowOverlap="1" wp14:anchorId="2795B534" wp14:editId="1C1705D0">
            <wp:simplePos x="731520" y="834887"/>
            <wp:positionH relativeFrom="margin">
              <wp:align>center</wp:align>
            </wp:positionH>
            <wp:positionV relativeFrom="margin">
              <wp:align>center</wp:align>
            </wp:positionV>
            <wp:extent cx="4320000" cy="5545284"/>
            <wp:effectExtent l="0" t="0" r="4445" b="0"/>
            <wp:wrapSquare wrapText="bothSides"/>
            <wp:docPr id="943794955" name="Picture 7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94955" name="Picture 70" descr="A screenshot of a graph&#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4320000" cy="5545284"/>
                    </a:xfrm>
                    <a:prstGeom prst="rect">
                      <a:avLst/>
                    </a:prstGeom>
                  </pic:spPr>
                </pic:pic>
              </a:graphicData>
            </a:graphic>
          </wp:anchor>
        </w:drawing>
      </w:r>
    </w:p>
    <w:p w14:paraId="788C9600" w14:textId="0A793DF1" w:rsidR="00DC19A4" w:rsidRDefault="000B0801">
      <w:pPr>
        <w:spacing w:after="200" w:line="276" w:lineRule="auto"/>
        <w:jc w:val="left"/>
      </w:pPr>
      <w:r>
        <w:rPr>
          <w:noProof/>
        </w:rPr>
        <mc:AlternateContent>
          <mc:Choice Requires="wps">
            <w:drawing>
              <wp:anchor distT="0" distB="0" distL="114300" distR="114300" simplePos="0" relativeHeight="251844608" behindDoc="0" locked="0" layoutInCell="1" allowOverlap="1" wp14:anchorId="215EB2DD" wp14:editId="3A46C3E5">
                <wp:simplePos x="0" y="0"/>
                <wp:positionH relativeFrom="margin">
                  <wp:align>center</wp:align>
                </wp:positionH>
                <wp:positionV relativeFrom="paragraph">
                  <wp:posOffset>6979285</wp:posOffset>
                </wp:positionV>
                <wp:extent cx="5400000" cy="635"/>
                <wp:effectExtent l="0" t="0" r="0" b="0"/>
                <wp:wrapSquare wrapText="bothSides"/>
                <wp:docPr id="736421783"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087E3884" w14:textId="41B1B514" w:rsidR="000B0801" w:rsidRPr="000B0801" w:rsidRDefault="000B0801" w:rsidP="000B0801">
                            <w:pPr>
                              <w:pStyle w:val="Caption"/>
                              <w:rPr>
                                <w:i w:val="0"/>
                                <w:iCs w:val="0"/>
                                <w:noProof/>
                                <w:sz w:val="36"/>
                                <w:szCs w:val="28"/>
                              </w:rPr>
                            </w:pPr>
                            <w:r w:rsidRPr="000B0801">
                              <w:rPr>
                                <w:i w:val="0"/>
                                <w:iCs w:val="0"/>
                                <w:sz w:val="22"/>
                                <w:szCs w:val="22"/>
                              </w:rPr>
                              <w:t xml:space="preserve">Figure </w:t>
                            </w:r>
                            <w:r>
                              <w:rPr>
                                <w:i w:val="0"/>
                                <w:iCs w:val="0"/>
                                <w:sz w:val="22"/>
                                <w:szCs w:val="22"/>
                              </w:rPr>
                              <w:t>4</w:t>
                            </w:r>
                            <w:r w:rsidR="008C55E7">
                              <w:rPr>
                                <w:i w:val="0"/>
                                <w:iCs w:val="0"/>
                                <w:sz w:val="22"/>
                                <w:szCs w:val="22"/>
                              </w:rPr>
                              <w:t>7</w:t>
                            </w:r>
                            <w:r w:rsidRPr="000B0801">
                              <w:rPr>
                                <w:i w:val="0"/>
                                <w:iCs w:val="0"/>
                                <w:sz w:val="22"/>
                                <w:szCs w:val="22"/>
                              </w:rPr>
                              <w:t>. Boxplot</w:t>
                            </w:r>
                            <w:r w:rsidR="00E21538">
                              <w:rPr>
                                <w:i w:val="0"/>
                                <w:iCs w:val="0"/>
                                <w:sz w:val="22"/>
                                <w:szCs w:val="22"/>
                              </w:rPr>
                              <w:t xml:space="preserve">s </w:t>
                            </w:r>
                            <w:r w:rsidRPr="000B0801">
                              <w:rPr>
                                <w:i w:val="0"/>
                                <w:iCs w:val="0"/>
                                <w:sz w:val="22"/>
                                <w:szCs w:val="22"/>
                              </w:rPr>
                              <w:t>illustrating model performance results for several untuned models trained and evaluated using a 25%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5EB2DD" id="_x0000_s1064" type="#_x0000_t202" style="position:absolute;margin-left:0;margin-top:549.55pt;width:425.2pt;height:.05pt;z-index:251844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" stroked="f">
                <v:textbox style="mso-fit-shape-to-text:t" inset="0,0,0,0">
                  <w:txbxContent>
                    <w:p w14:paraId="087E3884" w14:textId="41B1B514" w:rsidR="000B0801" w:rsidRPr="000B0801" w:rsidRDefault="000B0801" w:rsidP="000B0801">
                      <w:pPr>
                        <w:pStyle w:val="Caption"/>
                        <w:rPr>
                          <w:i w:val="0"/>
                          <w:iCs w:val="0"/>
                          <w:noProof/>
                          <w:sz w:val="36"/>
                          <w:szCs w:val="28"/>
                        </w:rPr>
                      </w:pPr>
                      <w:r w:rsidRPr="000B0801">
                        <w:rPr>
                          <w:i w:val="0"/>
                          <w:iCs w:val="0"/>
                          <w:sz w:val="22"/>
                          <w:szCs w:val="22"/>
                        </w:rPr>
                        <w:t xml:space="preserve">Figure </w:t>
                      </w:r>
                      <w:r>
                        <w:rPr>
                          <w:i w:val="0"/>
                          <w:iCs w:val="0"/>
                          <w:sz w:val="22"/>
                          <w:szCs w:val="22"/>
                        </w:rPr>
                        <w:t>4</w:t>
                      </w:r>
                      <w:r w:rsidR="008C55E7">
                        <w:rPr>
                          <w:i w:val="0"/>
                          <w:iCs w:val="0"/>
                          <w:sz w:val="22"/>
                          <w:szCs w:val="22"/>
                        </w:rPr>
                        <w:t>7</w:t>
                      </w:r>
                      <w:r w:rsidRPr="000B0801">
                        <w:rPr>
                          <w:i w:val="0"/>
                          <w:iCs w:val="0"/>
                          <w:sz w:val="22"/>
                          <w:szCs w:val="22"/>
                        </w:rPr>
                        <w:t>. Boxplot</w:t>
                      </w:r>
                      <w:r w:rsidR="00E21538">
                        <w:rPr>
                          <w:i w:val="0"/>
                          <w:iCs w:val="0"/>
                          <w:sz w:val="22"/>
                          <w:szCs w:val="22"/>
                        </w:rPr>
                        <w:t xml:space="preserve">s </w:t>
                      </w:r>
                      <w:r w:rsidRPr="000B0801">
                        <w:rPr>
                          <w:i w:val="0"/>
                          <w:iCs w:val="0"/>
                          <w:sz w:val="22"/>
                          <w:szCs w:val="22"/>
                        </w:rPr>
                        <w:t>illustrating model performance results for several untuned models trained and evaluated using a 25% test split size.</w:t>
                      </w:r>
                    </w:p>
                  </w:txbxContent>
                </v:textbox>
                <w10:wrap type="square" anchorx="margin"/>
              </v:shape>
            </w:pict>
          </mc:Fallback>
        </mc:AlternateContent>
      </w:r>
      <w:r w:rsidR="00DC19A4">
        <w:br w:type="page"/>
      </w:r>
    </w:p>
    <w:p w14:paraId="746490C4" w14:textId="4FE193B3" w:rsidR="00970D3F" w:rsidRDefault="00970D3F">
      <w:pPr>
        <w:spacing w:after="200" w:line="276" w:lineRule="auto"/>
        <w:jc w:val="left"/>
      </w:pPr>
      <w:r>
        <w:rPr>
          <w:noProof/>
        </w:rPr>
        <w:lastRenderedPageBreak/>
        <w:drawing>
          <wp:anchor distT="0" distB="0" distL="114300" distR="114300" simplePos="0" relativeHeight="251845632" behindDoc="0" locked="0" layoutInCell="1" allowOverlap="1" wp14:anchorId="4B12522C" wp14:editId="47D5FF08">
            <wp:simplePos x="731520" y="834887"/>
            <wp:positionH relativeFrom="margin">
              <wp:align>center</wp:align>
            </wp:positionH>
            <wp:positionV relativeFrom="margin">
              <wp:align>center</wp:align>
            </wp:positionV>
            <wp:extent cx="4320000" cy="5596846"/>
            <wp:effectExtent l="0" t="0" r="4445" b="4445"/>
            <wp:wrapSquare wrapText="bothSides"/>
            <wp:docPr id="1934722270" name="Picture 7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2270" name="Picture 71" descr="A screenshot of a graph&#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4320000" cy="5596846"/>
                    </a:xfrm>
                    <a:prstGeom prst="rect">
                      <a:avLst/>
                    </a:prstGeom>
                  </pic:spPr>
                </pic:pic>
              </a:graphicData>
            </a:graphic>
          </wp:anchor>
        </w:drawing>
      </w:r>
    </w:p>
    <w:p w14:paraId="23F581F9" w14:textId="21C8E2A3" w:rsidR="00AC5AD7" w:rsidRDefault="00970D3F">
      <w:pPr>
        <w:spacing w:after="200" w:line="276" w:lineRule="auto"/>
        <w:jc w:val="left"/>
      </w:pPr>
      <w:r>
        <w:rPr>
          <w:noProof/>
        </w:rPr>
        <mc:AlternateContent>
          <mc:Choice Requires="wps">
            <w:drawing>
              <wp:anchor distT="0" distB="0" distL="114300" distR="114300" simplePos="0" relativeHeight="251847680" behindDoc="0" locked="0" layoutInCell="1" allowOverlap="1" wp14:anchorId="0FF895A2" wp14:editId="77A5C3C0">
                <wp:simplePos x="0" y="0"/>
                <wp:positionH relativeFrom="margin">
                  <wp:align>center</wp:align>
                </wp:positionH>
                <wp:positionV relativeFrom="paragraph">
                  <wp:posOffset>6994221</wp:posOffset>
                </wp:positionV>
                <wp:extent cx="5400000" cy="635"/>
                <wp:effectExtent l="0" t="0" r="0" b="0"/>
                <wp:wrapSquare wrapText="bothSides"/>
                <wp:docPr id="542051743"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6C4DCF51" w14:textId="1998E45C" w:rsidR="00970D3F" w:rsidRPr="00970D3F" w:rsidRDefault="00970D3F" w:rsidP="00970D3F">
                            <w:pPr>
                              <w:pStyle w:val="Caption"/>
                              <w:rPr>
                                <w:i w:val="0"/>
                                <w:iCs w:val="0"/>
                                <w:noProof/>
                                <w:sz w:val="36"/>
                                <w:szCs w:val="28"/>
                              </w:rPr>
                            </w:pPr>
                            <w:r w:rsidRPr="00970D3F">
                              <w:rPr>
                                <w:i w:val="0"/>
                                <w:iCs w:val="0"/>
                                <w:sz w:val="22"/>
                                <w:szCs w:val="22"/>
                              </w:rPr>
                              <w:t xml:space="preserve">Figure </w:t>
                            </w:r>
                            <w:r>
                              <w:rPr>
                                <w:i w:val="0"/>
                                <w:iCs w:val="0"/>
                                <w:sz w:val="22"/>
                                <w:szCs w:val="22"/>
                              </w:rPr>
                              <w:t>4</w:t>
                            </w:r>
                            <w:r w:rsidR="008C55E7">
                              <w:rPr>
                                <w:i w:val="0"/>
                                <w:iCs w:val="0"/>
                                <w:sz w:val="22"/>
                                <w:szCs w:val="22"/>
                              </w:rPr>
                              <w:t>8</w:t>
                            </w:r>
                            <w:r w:rsidRPr="00970D3F">
                              <w:rPr>
                                <w:i w:val="0"/>
                                <w:iCs w:val="0"/>
                                <w:sz w:val="22"/>
                                <w:szCs w:val="22"/>
                              </w:rPr>
                              <w:t>. Boxplot</w:t>
                            </w:r>
                            <w:r w:rsidR="00E21538">
                              <w:rPr>
                                <w:i w:val="0"/>
                                <w:iCs w:val="0"/>
                                <w:sz w:val="22"/>
                                <w:szCs w:val="22"/>
                              </w:rPr>
                              <w:t xml:space="preserve">s </w:t>
                            </w:r>
                            <w:r w:rsidRPr="00970D3F">
                              <w:rPr>
                                <w:i w:val="0"/>
                                <w:iCs w:val="0"/>
                                <w:sz w:val="22"/>
                                <w:szCs w:val="22"/>
                              </w:rPr>
                              <w:t>illustrating model performance results for several untuned models trained and evaluated using a 30% test split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F895A2" id="_x0000_s1065" type="#_x0000_t202" style="position:absolute;margin-left:0;margin-top:550.75pt;width:425.2pt;height:.05pt;z-index:251847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" stroked="f">
                <v:textbox style="mso-fit-shape-to-text:t" inset="0,0,0,0">
                  <w:txbxContent>
                    <w:p w14:paraId="6C4DCF51" w14:textId="1998E45C" w:rsidR="00970D3F" w:rsidRPr="00970D3F" w:rsidRDefault="00970D3F" w:rsidP="00970D3F">
                      <w:pPr>
                        <w:pStyle w:val="Caption"/>
                        <w:rPr>
                          <w:i w:val="0"/>
                          <w:iCs w:val="0"/>
                          <w:noProof/>
                          <w:sz w:val="36"/>
                          <w:szCs w:val="28"/>
                        </w:rPr>
                      </w:pPr>
                      <w:r w:rsidRPr="00970D3F">
                        <w:rPr>
                          <w:i w:val="0"/>
                          <w:iCs w:val="0"/>
                          <w:sz w:val="22"/>
                          <w:szCs w:val="22"/>
                        </w:rPr>
                        <w:t xml:space="preserve">Figure </w:t>
                      </w:r>
                      <w:r>
                        <w:rPr>
                          <w:i w:val="0"/>
                          <w:iCs w:val="0"/>
                          <w:sz w:val="22"/>
                          <w:szCs w:val="22"/>
                        </w:rPr>
                        <w:t>4</w:t>
                      </w:r>
                      <w:r w:rsidR="008C55E7">
                        <w:rPr>
                          <w:i w:val="0"/>
                          <w:iCs w:val="0"/>
                          <w:sz w:val="22"/>
                          <w:szCs w:val="22"/>
                        </w:rPr>
                        <w:t>8</w:t>
                      </w:r>
                      <w:r w:rsidRPr="00970D3F">
                        <w:rPr>
                          <w:i w:val="0"/>
                          <w:iCs w:val="0"/>
                          <w:sz w:val="22"/>
                          <w:szCs w:val="22"/>
                        </w:rPr>
                        <w:t>. Boxplot</w:t>
                      </w:r>
                      <w:r w:rsidR="00E21538">
                        <w:rPr>
                          <w:i w:val="0"/>
                          <w:iCs w:val="0"/>
                          <w:sz w:val="22"/>
                          <w:szCs w:val="22"/>
                        </w:rPr>
                        <w:t xml:space="preserve">s </w:t>
                      </w:r>
                      <w:r w:rsidRPr="00970D3F">
                        <w:rPr>
                          <w:i w:val="0"/>
                          <w:iCs w:val="0"/>
                          <w:sz w:val="22"/>
                          <w:szCs w:val="22"/>
                        </w:rPr>
                        <w:t>illustrating model performance results for several untuned models trained and evaluated using a 30% test split size.</w:t>
                      </w:r>
                    </w:p>
                  </w:txbxContent>
                </v:textbox>
                <w10:wrap type="square" anchorx="margin"/>
              </v:shape>
            </w:pict>
          </mc:Fallback>
        </mc:AlternateContent>
      </w:r>
      <w:r w:rsidR="00DC19A4">
        <w:br w:type="page"/>
      </w:r>
    </w:p>
    <w:p w14:paraId="62DC2E35" w14:textId="7CBCAE81" w:rsidR="00976110" w:rsidRDefault="00966340" w:rsidP="007B049A">
      <w:pPr>
        <w:spacing w:after="200" w:line="276" w:lineRule="auto"/>
        <w:jc w:val="center"/>
      </w:pPr>
      <w:r>
        <w:rPr>
          <w:noProof/>
        </w:rPr>
        <w:lastRenderedPageBreak/>
        <w:drawing>
          <wp:inline distT="0" distB="0" distL="0" distR="0" wp14:anchorId="017C8C85" wp14:editId="4C35A7BD">
            <wp:extent cx="2880000" cy="1091458"/>
            <wp:effectExtent l="0" t="0" r="0" b="0"/>
            <wp:docPr id="2037110272" name="Picture 72"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0272" name="Picture 72" descr="A close up of text&#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880000" cy="1091458"/>
                    </a:xfrm>
                    <a:prstGeom prst="rect">
                      <a:avLst/>
                    </a:prstGeom>
                  </pic:spPr>
                </pic:pic>
              </a:graphicData>
            </a:graphic>
          </wp:inline>
        </w:drawing>
      </w:r>
    </w:p>
    <w:p w14:paraId="372AD506" w14:textId="267FDA54" w:rsidR="00B37C35" w:rsidRDefault="00B37C35" w:rsidP="00976110">
      <w:pPr>
        <w:pStyle w:val="Heading4"/>
      </w:pPr>
      <w:r>
        <w:t xml:space="preserve">Tuned </w:t>
      </w:r>
      <w:r w:rsidR="007564B2">
        <w:t xml:space="preserve">Model </w:t>
      </w:r>
      <w:r w:rsidR="00102D45">
        <w:t>evaluation</w:t>
      </w:r>
    </w:p>
    <w:p w14:paraId="53E540CB" w14:textId="77777777" w:rsidR="007564B2" w:rsidRDefault="007564B2" w:rsidP="0006352D"/>
    <w:p w14:paraId="0B9B7461" w14:textId="78883CBA" w:rsidR="00E21538" w:rsidRDefault="00E22308" w:rsidP="0006352D">
      <w:r>
        <w:t>The</w:t>
      </w:r>
      <w:r w:rsidR="008441F8">
        <w:t xml:space="preserve"> t</w:t>
      </w:r>
      <w:r>
        <w:t>uned model</w:t>
      </w:r>
      <w:r w:rsidR="002D422F">
        <w:t>s</w:t>
      </w:r>
      <w:r w:rsidR="00E31776">
        <w:t xml:space="preserve"> were </w:t>
      </w:r>
      <w:r>
        <w:t xml:space="preserve">trained on unlagged </w:t>
      </w:r>
      <w:r w:rsidR="00391384">
        <w:t xml:space="preserve">and lagged </w:t>
      </w:r>
      <w:r>
        <w:t>normalised data</w:t>
      </w:r>
      <w:r w:rsidR="001A22C9">
        <w:t xml:space="preserve"> using the optimal </w:t>
      </w:r>
      <w:r w:rsidR="00391384">
        <w:t xml:space="preserve">20% </w:t>
      </w:r>
      <w:r w:rsidR="001A22C9">
        <w:t>test split size</w:t>
      </w:r>
      <w:r>
        <w:t xml:space="preserve">. </w:t>
      </w:r>
      <w:r w:rsidR="00391384">
        <w:t>The input features</w:t>
      </w:r>
      <w:r w:rsidR="00432710">
        <w:t xml:space="preserve"> were </w:t>
      </w:r>
      <w:r w:rsidR="00391384">
        <w:t>lagged by 1 month relative to the target variable, US manufacturers’ sales.</w:t>
      </w:r>
      <w:r w:rsidR="0042514B">
        <w:t xml:space="preserve"> Based on the findings presented in </w:t>
      </w:r>
      <w:r w:rsidR="0042514B" w:rsidRPr="00C25252">
        <w:rPr>
          <w:b/>
          <w:bCs/>
        </w:rPr>
        <w:t>Figure</w:t>
      </w:r>
      <w:r w:rsidR="00C25252" w:rsidRPr="00C25252">
        <w:rPr>
          <w:b/>
          <w:bCs/>
        </w:rPr>
        <w:t xml:space="preserve"> </w:t>
      </w:r>
      <w:r w:rsidR="00171D4C">
        <w:rPr>
          <w:b/>
          <w:bCs/>
        </w:rPr>
        <w:t>49</w:t>
      </w:r>
      <w:r w:rsidR="0042514B">
        <w:t>, t</w:t>
      </w:r>
      <w:r w:rsidR="00950BC4">
        <w:t>he best tuned model</w:t>
      </w:r>
      <w:r w:rsidR="0080399F">
        <w:t xml:space="preserve"> was </w:t>
      </w:r>
      <w:r w:rsidR="00950BC4">
        <w:t>XGB.</w:t>
      </w:r>
      <w:r w:rsidR="00E54DC8">
        <w:t xml:space="preserve"> [48]</w:t>
      </w:r>
    </w:p>
    <w:p w14:paraId="1D6EDBE3" w14:textId="77777777" w:rsidR="00E21538" w:rsidRDefault="00E21538" w:rsidP="0006352D"/>
    <w:p w14:paraId="5C1C9358" w14:textId="77777777" w:rsidR="00E21538" w:rsidRDefault="007B049A" w:rsidP="00E21538">
      <w:pPr>
        <w:keepNext/>
        <w:jc w:val="center"/>
      </w:pPr>
      <w:r>
        <w:rPr>
          <w:noProof/>
        </w:rPr>
        <w:drawing>
          <wp:inline distT="0" distB="0" distL="0" distR="0" wp14:anchorId="3D7B1BE0" wp14:editId="6B2EA54C">
            <wp:extent cx="3888000" cy="4836293"/>
            <wp:effectExtent l="0" t="0" r="0" b="2540"/>
            <wp:docPr id="1472290944" name="Picture 7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0944" name="Picture 74" descr="A screenshot of a graph&#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3888000" cy="4836293"/>
                    </a:xfrm>
                    <a:prstGeom prst="rect">
                      <a:avLst/>
                    </a:prstGeom>
                  </pic:spPr>
                </pic:pic>
              </a:graphicData>
            </a:graphic>
          </wp:inline>
        </w:drawing>
      </w:r>
    </w:p>
    <w:p w14:paraId="5B48B483" w14:textId="6ED85AF8" w:rsidR="007B049A" w:rsidRPr="00E21538" w:rsidRDefault="00E21538" w:rsidP="00E21538">
      <w:pPr>
        <w:pStyle w:val="Caption"/>
        <w:rPr>
          <w:i w:val="0"/>
          <w:iCs w:val="0"/>
          <w:sz w:val="22"/>
          <w:szCs w:val="22"/>
        </w:rPr>
      </w:pPr>
      <w:r w:rsidRPr="00E21538">
        <w:rPr>
          <w:i w:val="0"/>
          <w:iCs w:val="0"/>
          <w:sz w:val="22"/>
          <w:szCs w:val="22"/>
        </w:rPr>
        <w:t>Figure</w:t>
      </w:r>
      <w:r>
        <w:rPr>
          <w:i w:val="0"/>
          <w:iCs w:val="0"/>
          <w:sz w:val="22"/>
          <w:szCs w:val="22"/>
        </w:rPr>
        <w:t xml:space="preserve"> </w:t>
      </w:r>
      <w:r w:rsidR="008C55E7">
        <w:rPr>
          <w:i w:val="0"/>
          <w:iCs w:val="0"/>
          <w:sz w:val="22"/>
          <w:szCs w:val="22"/>
        </w:rPr>
        <w:t>49</w:t>
      </w:r>
      <w:r>
        <w:rPr>
          <w:i w:val="0"/>
          <w:iCs w:val="0"/>
          <w:sz w:val="22"/>
          <w:szCs w:val="22"/>
        </w:rPr>
        <w:t xml:space="preserve">. </w:t>
      </w:r>
      <w:r w:rsidRPr="00E21538">
        <w:rPr>
          <w:i w:val="0"/>
          <w:iCs w:val="0"/>
          <w:sz w:val="22"/>
          <w:szCs w:val="22"/>
        </w:rPr>
        <w:t>Boxplot illustrating model performance results for several</w:t>
      </w:r>
      <w:r w:rsidR="00E41C44">
        <w:rPr>
          <w:i w:val="0"/>
          <w:iCs w:val="0"/>
          <w:sz w:val="22"/>
          <w:szCs w:val="22"/>
        </w:rPr>
        <w:t xml:space="preserve"> </w:t>
      </w:r>
      <w:r w:rsidRPr="00E21538">
        <w:rPr>
          <w:i w:val="0"/>
          <w:iCs w:val="0"/>
          <w:sz w:val="22"/>
          <w:szCs w:val="22"/>
        </w:rPr>
        <w:t xml:space="preserve">tuned models trained and evaluated using a </w:t>
      </w:r>
      <w:r w:rsidR="00B6455C">
        <w:rPr>
          <w:i w:val="0"/>
          <w:iCs w:val="0"/>
          <w:sz w:val="22"/>
          <w:szCs w:val="22"/>
        </w:rPr>
        <w:t>2</w:t>
      </w:r>
      <w:r w:rsidRPr="00E21538">
        <w:rPr>
          <w:i w:val="0"/>
          <w:iCs w:val="0"/>
          <w:sz w:val="22"/>
          <w:szCs w:val="22"/>
        </w:rPr>
        <w:t>0% test split size.</w:t>
      </w:r>
    </w:p>
    <w:p w14:paraId="1918A818" w14:textId="1FF22363" w:rsidR="00C956CC" w:rsidRDefault="007B4385" w:rsidP="00356E8C">
      <w:r w:rsidRPr="00050B35">
        <w:rPr>
          <w:b/>
          <w:bCs/>
        </w:rPr>
        <w:lastRenderedPageBreak/>
        <w:t>Figure</w:t>
      </w:r>
      <w:r w:rsidR="00050B35" w:rsidRPr="00050B35">
        <w:rPr>
          <w:b/>
          <w:bCs/>
        </w:rPr>
        <w:t xml:space="preserve"> 5</w:t>
      </w:r>
      <w:r w:rsidR="00171D4C">
        <w:rPr>
          <w:b/>
          <w:bCs/>
        </w:rPr>
        <w:t>0</w:t>
      </w:r>
      <w:r w:rsidR="00050B35">
        <w:t xml:space="preserve"> </w:t>
      </w:r>
      <w:r w:rsidRPr="007B4385">
        <w:t>presents a comparison between actual US manufacturers' sales data and the corresponding predictions generated by the best tuned model, XGB. The analysis reveals that the Mean Absolute Percentage Error (MAPE) is 12.47% for the unlagged data</w:t>
      </w:r>
      <w:r w:rsidR="009F4FE3">
        <w:t xml:space="preserve"> (upper line plot)</w:t>
      </w:r>
      <w:r w:rsidRPr="007B4385">
        <w:t>,</w:t>
      </w:r>
      <w:r w:rsidR="009B529D">
        <w:t xml:space="preserve"> showing </w:t>
      </w:r>
      <w:r w:rsidRPr="007B4385">
        <w:t>a relatively high</w:t>
      </w:r>
      <w:r w:rsidR="009B529D">
        <w:t xml:space="preserve"> degree </w:t>
      </w:r>
      <w:r w:rsidRPr="007B4385">
        <w:t>of accuracy. However, for the</w:t>
      </w:r>
      <w:r w:rsidR="009B529D">
        <w:t xml:space="preserve"> input </w:t>
      </w:r>
      <w:r w:rsidRPr="007B4385">
        <w:t>features lagged by 1 month</w:t>
      </w:r>
      <w:r w:rsidR="009F4FE3">
        <w:t xml:space="preserve"> (lower line plot)</w:t>
      </w:r>
      <w:r w:rsidRPr="007B4385">
        <w:t xml:space="preserve">, the MAPE increases to 23.1%. This </w:t>
      </w:r>
      <w:r w:rsidR="00C74010">
        <w:t xml:space="preserve">signals </w:t>
      </w:r>
      <w:r w:rsidRPr="007B4385">
        <w:t xml:space="preserve">a </w:t>
      </w:r>
      <w:r w:rsidR="00C74010">
        <w:t xml:space="preserve">marked </w:t>
      </w:r>
      <w:r w:rsidRPr="007B4385">
        <w:t>decline in model performance, with an observed deterioration of 10.63% when predicting the target variable using lagged data.</w:t>
      </w:r>
      <w:r w:rsidR="00E54DC8">
        <w:t xml:space="preserve"> [87]</w:t>
      </w:r>
    </w:p>
    <w:p w14:paraId="2643FDC0" w14:textId="77777777" w:rsidR="00C020E8" w:rsidRDefault="00C020E8" w:rsidP="00356E8C"/>
    <w:p w14:paraId="0DC15356" w14:textId="31960133" w:rsidR="00A26E98" w:rsidRDefault="00CC4C6A" w:rsidP="00A26E98">
      <w:r>
        <w:t xml:space="preserve">In </w:t>
      </w:r>
      <w:r w:rsidR="00A42170" w:rsidRPr="00A42170">
        <w:rPr>
          <w:b/>
          <w:bCs/>
        </w:rPr>
        <w:t>Figure 5</w:t>
      </w:r>
      <w:r w:rsidR="00171D4C">
        <w:rPr>
          <w:b/>
          <w:bCs/>
        </w:rPr>
        <w:t>1</w:t>
      </w:r>
      <w:r>
        <w:t>, t</w:t>
      </w:r>
      <w:r w:rsidR="00A42170" w:rsidRPr="00A42170">
        <w:t xml:space="preserve">he results of residual analysis conducted on the best tuned model, XGB, using both unlagged </w:t>
      </w:r>
      <w:r w:rsidR="00F913D8">
        <w:t xml:space="preserve">(upper plot) </w:t>
      </w:r>
      <w:r w:rsidR="00A42170" w:rsidRPr="00A42170">
        <w:t xml:space="preserve">and lagged </w:t>
      </w:r>
      <w:r w:rsidR="001A2BDA">
        <w:t xml:space="preserve">(lower plot) </w:t>
      </w:r>
      <w:r w:rsidR="00A42170" w:rsidRPr="00A42170">
        <w:t>features</w:t>
      </w:r>
      <w:r w:rsidR="001A2BDA">
        <w:t xml:space="preserve"> </w:t>
      </w:r>
      <w:r w:rsidR="002217CA">
        <w:t xml:space="preserve">are </w:t>
      </w:r>
      <w:r>
        <w:t>presented</w:t>
      </w:r>
      <w:r w:rsidR="00A42170" w:rsidRPr="00A42170">
        <w:t>. In both</w:t>
      </w:r>
      <w:r w:rsidR="007E4845">
        <w:t xml:space="preserve"> instances</w:t>
      </w:r>
      <w:r w:rsidR="00A42170" w:rsidRPr="00A42170">
        <w:t xml:space="preserve">, the analysis shows no </w:t>
      </w:r>
      <w:r w:rsidR="00C02868">
        <w:t xml:space="preserve">concrete </w:t>
      </w:r>
      <w:r w:rsidR="00A42170" w:rsidRPr="00A42170">
        <w:t>evidence of the normalised data underfitting or overfitting the model. This indicates that the residuals are well-distributed, with no systematic patterns or biases</w:t>
      </w:r>
      <w:r w:rsidR="00607003">
        <w:t xml:space="preserve"> (Bobbitt, 2023)</w:t>
      </w:r>
      <w:r w:rsidR="007E4845">
        <w:t xml:space="preserve">. This finding </w:t>
      </w:r>
      <w:r w:rsidR="00BF42FC">
        <w:t>suggests that the model effectively captures the latent relationships in the data</w:t>
      </w:r>
      <w:r w:rsidR="009660EC">
        <w:t>, thereby rendering the model robust and generalisable.</w:t>
      </w:r>
      <w:r w:rsidR="00E54DC8">
        <w:t xml:space="preserve"> [</w:t>
      </w:r>
      <w:r w:rsidR="00525EE6">
        <w:t>81</w:t>
      </w:r>
      <w:r w:rsidR="00E54DC8">
        <w:t>]</w:t>
      </w:r>
    </w:p>
    <w:p w14:paraId="405351A3" w14:textId="7FAC24F8" w:rsidR="00EA1B62" w:rsidRDefault="00CB5497" w:rsidP="002C2A86">
      <w:r>
        <w:t xml:space="preserve">In </w:t>
      </w:r>
      <w:r w:rsidRPr="00CB5497">
        <w:rPr>
          <w:b/>
          <w:bCs/>
        </w:rPr>
        <w:t>Figure 5</w:t>
      </w:r>
      <w:r w:rsidR="00171D4C">
        <w:rPr>
          <w:b/>
          <w:bCs/>
        </w:rPr>
        <w:t>2</w:t>
      </w:r>
      <w:r w:rsidRPr="00CB5497">
        <w:rPr>
          <w:b/>
          <w:bCs/>
        </w:rPr>
        <w:t>,</w:t>
      </w:r>
      <w:r w:rsidR="00187EE8">
        <w:t xml:space="preserve"> Shapley Additive Explanation (SHAP) values for both unlagged </w:t>
      </w:r>
      <w:r w:rsidR="00626B3D">
        <w:t xml:space="preserve">(upper plot) </w:t>
      </w:r>
      <w:r w:rsidR="00187EE8">
        <w:t xml:space="preserve">and lagged </w:t>
      </w:r>
      <w:r w:rsidR="00626B3D">
        <w:t xml:space="preserve">(lower plot) </w:t>
      </w:r>
      <w:r w:rsidR="00187EE8">
        <w:t>features are presented.</w:t>
      </w:r>
      <w:r w:rsidR="00626B3D">
        <w:t xml:space="preserve"> These plots help to </w:t>
      </w:r>
      <w:r w:rsidR="00D4644D">
        <w:t>understand which features are the most impactful and how changes in their values affect the predictive accuracy of the model</w:t>
      </w:r>
      <w:r w:rsidR="00731333">
        <w:t xml:space="preserve"> (</w:t>
      </w:r>
      <w:r w:rsidR="007734D5">
        <w:t>Yadav, 2024</w:t>
      </w:r>
      <w:r w:rsidR="00731333">
        <w:t>)</w:t>
      </w:r>
      <w:r w:rsidR="00D4644D">
        <w:t xml:space="preserve">. </w:t>
      </w:r>
      <w:r w:rsidR="00B47FD4">
        <w:t xml:space="preserve">In the unlagged feature plot, gold and copper exert the most </w:t>
      </w:r>
      <w:r w:rsidR="00674098">
        <w:t xml:space="preserve">influence on the tuned model’s decision-making process. Specifically, </w:t>
      </w:r>
      <w:r w:rsidR="00FF50B8">
        <w:t xml:space="preserve">a wide range of SHAP values (from -0.1 to 0.2 approximately) for gold suggests </w:t>
      </w:r>
      <w:r w:rsidR="00A47410">
        <w:t>it plays an instrumental role, with high values of this feature positively contributing to the model’s</w:t>
      </w:r>
      <w:r w:rsidR="00EA31E0">
        <w:t xml:space="preserve"> predictive output. To a slightly lesser extent, SHAP values (from -0.1 to 0.15 approximately) for copper </w:t>
      </w:r>
      <w:r w:rsidR="00E6140E">
        <w:t>also exert a significant impact on the tuned model’s output.</w:t>
      </w:r>
      <w:r w:rsidR="002449F5">
        <w:t xml:space="preserve"> The same findings </w:t>
      </w:r>
      <w:r w:rsidR="00AA0343">
        <w:t>are also</w:t>
      </w:r>
      <w:r w:rsidR="00C86467">
        <w:t xml:space="preserve"> applicable to </w:t>
      </w:r>
      <w:r w:rsidR="00AA0343">
        <w:t>the lagged feature</w:t>
      </w:r>
      <w:r w:rsidR="00CD73AF">
        <w:t xml:space="preserve"> set.</w:t>
      </w:r>
      <w:r w:rsidR="00FC58C8">
        <w:t xml:space="preserve"> [13</w:t>
      </w:r>
      <w:r w:rsidR="00747599">
        <w:t>2</w:t>
      </w:r>
      <w:r w:rsidR="00FC58C8">
        <w:t>]</w:t>
      </w:r>
      <w:r w:rsidR="00C956CC">
        <w:br w:type="page"/>
      </w:r>
    </w:p>
    <w:p w14:paraId="745E031E" w14:textId="3D694673" w:rsidR="00EA1B62" w:rsidRDefault="00716429" w:rsidP="00C020E8">
      <w:pPr>
        <w:jc w:val="center"/>
      </w:pPr>
      <w:r>
        <w:rPr>
          <w:noProof/>
        </w:rPr>
        <w:lastRenderedPageBreak/>
        <mc:AlternateContent>
          <mc:Choice Requires="wps">
            <w:drawing>
              <wp:anchor distT="0" distB="0" distL="114300" distR="114300" simplePos="0" relativeHeight="251852800" behindDoc="1" locked="0" layoutInCell="1" allowOverlap="1" wp14:anchorId="0AC07589" wp14:editId="779CFDB8">
                <wp:simplePos x="0" y="0"/>
                <wp:positionH relativeFrom="margin">
                  <wp:align>center</wp:align>
                </wp:positionH>
                <wp:positionV relativeFrom="paragraph">
                  <wp:posOffset>7895590</wp:posOffset>
                </wp:positionV>
                <wp:extent cx="5399405" cy="635"/>
                <wp:effectExtent l="0" t="0" r="0" b="8255"/>
                <wp:wrapTight wrapText="bothSides">
                  <wp:wrapPolygon edited="0">
                    <wp:start x="0" y="0"/>
                    <wp:lineTo x="0" y="21212"/>
                    <wp:lineTo x="21491" y="21212"/>
                    <wp:lineTo x="21491" y="0"/>
                    <wp:lineTo x="0" y="0"/>
                  </wp:wrapPolygon>
                </wp:wrapTight>
                <wp:docPr id="729451314"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977FE3E" w14:textId="523AF6D8" w:rsidR="00716429" w:rsidRPr="00716429" w:rsidRDefault="00716429" w:rsidP="00716429">
                            <w:pPr>
                              <w:pStyle w:val="Caption"/>
                              <w:rPr>
                                <w:i w:val="0"/>
                                <w:iCs w:val="0"/>
                                <w:noProof/>
                                <w:sz w:val="36"/>
                                <w:szCs w:val="28"/>
                              </w:rPr>
                            </w:pPr>
                            <w:r w:rsidRPr="00716429">
                              <w:rPr>
                                <w:i w:val="0"/>
                                <w:iCs w:val="0"/>
                                <w:sz w:val="22"/>
                                <w:szCs w:val="22"/>
                              </w:rPr>
                              <w:t>Figure</w:t>
                            </w:r>
                            <w:r>
                              <w:rPr>
                                <w:i w:val="0"/>
                                <w:iCs w:val="0"/>
                                <w:sz w:val="22"/>
                                <w:szCs w:val="22"/>
                              </w:rPr>
                              <w:t xml:space="preserve"> 5</w:t>
                            </w:r>
                            <w:r w:rsidR="008C55E7">
                              <w:rPr>
                                <w:i w:val="0"/>
                                <w:iCs w:val="0"/>
                                <w:sz w:val="22"/>
                                <w:szCs w:val="22"/>
                              </w:rPr>
                              <w:t>0</w:t>
                            </w:r>
                            <w:r>
                              <w:rPr>
                                <w:i w:val="0"/>
                                <w:iCs w:val="0"/>
                                <w:sz w:val="22"/>
                                <w:szCs w:val="22"/>
                              </w:rPr>
                              <w:t xml:space="preserve">. </w:t>
                            </w:r>
                            <w:r w:rsidRPr="00716429">
                              <w:rPr>
                                <w:i w:val="0"/>
                                <w:iCs w:val="0"/>
                                <w:sz w:val="22"/>
                                <w:szCs w:val="22"/>
                              </w:rPr>
                              <w:t>Comparison of actual US manufacturers' sales data with predictions from the best tuned model, XGB.</w:t>
                            </w:r>
                            <w:r w:rsidR="00504AC3">
                              <w:rPr>
                                <w:i w:val="0"/>
                                <w:iCs w:val="0"/>
                                <w:sz w:val="22"/>
                                <w:szCs w:val="22"/>
                              </w:rPr>
                              <w:t xml:space="preserve"> </w:t>
                            </w:r>
                            <w:r w:rsidR="00504AC3" w:rsidRPr="00504AC3">
                              <w:rPr>
                                <w:i w:val="0"/>
                                <w:iCs w:val="0"/>
                                <w:sz w:val="22"/>
                                <w:szCs w:val="22"/>
                              </w:rPr>
                              <w:t xml:space="preserve">The </w:t>
                            </w:r>
                            <w:r w:rsidR="00504AC3">
                              <w:rPr>
                                <w:i w:val="0"/>
                                <w:iCs w:val="0"/>
                                <w:sz w:val="22"/>
                                <w:szCs w:val="22"/>
                              </w:rPr>
                              <w:t xml:space="preserve">comparative </w:t>
                            </w:r>
                            <w:r w:rsidR="00504AC3" w:rsidRPr="00504AC3">
                              <w:rPr>
                                <w:i w:val="0"/>
                                <w:iCs w:val="0"/>
                                <w:sz w:val="22"/>
                                <w:szCs w:val="22"/>
                              </w:rPr>
                              <w:t xml:space="preserve">analysis highlights a MAPE of 12.47% for unlagged data </w:t>
                            </w:r>
                            <w:r w:rsidR="00504AC3">
                              <w:rPr>
                                <w:i w:val="0"/>
                                <w:iCs w:val="0"/>
                                <w:sz w:val="22"/>
                                <w:szCs w:val="22"/>
                              </w:rPr>
                              <w:t>(upper plot)</w:t>
                            </w:r>
                            <w:r w:rsidR="00B8063D">
                              <w:rPr>
                                <w:i w:val="0"/>
                                <w:iCs w:val="0"/>
                                <w:sz w:val="22"/>
                                <w:szCs w:val="22"/>
                              </w:rPr>
                              <w:t xml:space="preserve"> </w:t>
                            </w:r>
                            <w:r w:rsidR="00504AC3" w:rsidRPr="00504AC3">
                              <w:rPr>
                                <w:i w:val="0"/>
                                <w:iCs w:val="0"/>
                                <w:sz w:val="22"/>
                                <w:szCs w:val="22"/>
                              </w:rPr>
                              <w:t>and 23.1% for data lagged by 1 month</w:t>
                            </w:r>
                            <w:r w:rsidR="00B8063D">
                              <w:rPr>
                                <w:i w:val="0"/>
                                <w:iCs w:val="0"/>
                                <w:sz w:val="22"/>
                                <w:szCs w:val="22"/>
                              </w:rPr>
                              <w:t xml:space="preserve"> (lower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07589" id="_x0000_s1066" type="#_x0000_t202" style="position:absolute;left:0;text-align:left;margin-left:0;margin-top:621.7pt;width:425.15pt;height:.05pt;z-index:-251463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" stroked="f">
                <v:textbox style="mso-fit-shape-to-text:t" inset="0,0,0,0">
                  <w:txbxContent>
                    <w:p w14:paraId="0977FE3E" w14:textId="523AF6D8" w:rsidR="00716429" w:rsidRPr="00716429" w:rsidRDefault="00716429" w:rsidP="00716429">
                      <w:pPr>
                        <w:pStyle w:val="Caption"/>
                        <w:rPr>
                          <w:i w:val="0"/>
                          <w:iCs w:val="0"/>
                          <w:noProof/>
                          <w:sz w:val="36"/>
                          <w:szCs w:val="28"/>
                        </w:rPr>
                      </w:pPr>
                      <w:r w:rsidRPr="00716429">
                        <w:rPr>
                          <w:i w:val="0"/>
                          <w:iCs w:val="0"/>
                          <w:sz w:val="22"/>
                          <w:szCs w:val="22"/>
                        </w:rPr>
                        <w:t>Figure</w:t>
                      </w:r>
                      <w:r>
                        <w:rPr>
                          <w:i w:val="0"/>
                          <w:iCs w:val="0"/>
                          <w:sz w:val="22"/>
                          <w:szCs w:val="22"/>
                        </w:rPr>
                        <w:t xml:space="preserve"> 5</w:t>
                      </w:r>
                      <w:r w:rsidR="008C55E7">
                        <w:rPr>
                          <w:i w:val="0"/>
                          <w:iCs w:val="0"/>
                          <w:sz w:val="22"/>
                          <w:szCs w:val="22"/>
                        </w:rPr>
                        <w:t>0</w:t>
                      </w:r>
                      <w:r>
                        <w:rPr>
                          <w:i w:val="0"/>
                          <w:iCs w:val="0"/>
                          <w:sz w:val="22"/>
                          <w:szCs w:val="22"/>
                        </w:rPr>
                        <w:t xml:space="preserve">. </w:t>
                      </w:r>
                      <w:r w:rsidRPr="00716429">
                        <w:rPr>
                          <w:i w:val="0"/>
                          <w:iCs w:val="0"/>
                          <w:sz w:val="22"/>
                          <w:szCs w:val="22"/>
                        </w:rPr>
                        <w:t>Comparison of actual US manufacturers' sales data with predictions from the best tuned model, XGB.</w:t>
                      </w:r>
                      <w:r w:rsidR="00504AC3">
                        <w:rPr>
                          <w:i w:val="0"/>
                          <w:iCs w:val="0"/>
                          <w:sz w:val="22"/>
                          <w:szCs w:val="22"/>
                        </w:rPr>
                        <w:t xml:space="preserve"> </w:t>
                      </w:r>
                      <w:r w:rsidR="00504AC3" w:rsidRPr="00504AC3">
                        <w:rPr>
                          <w:i w:val="0"/>
                          <w:iCs w:val="0"/>
                          <w:sz w:val="22"/>
                          <w:szCs w:val="22"/>
                        </w:rPr>
                        <w:t xml:space="preserve">The </w:t>
                      </w:r>
                      <w:r w:rsidR="00504AC3">
                        <w:rPr>
                          <w:i w:val="0"/>
                          <w:iCs w:val="0"/>
                          <w:sz w:val="22"/>
                          <w:szCs w:val="22"/>
                        </w:rPr>
                        <w:t xml:space="preserve">comparative </w:t>
                      </w:r>
                      <w:r w:rsidR="00504AC3" w:rsidRPr="00504AC3">
                        <w:rPr>
                          <w:i w:val="0"/>
                          <w:iCs w:val="0"/>
                          <w:sz w:val="22"/>
                          <w:szCs w:val="22"/>
                        </w:rPr>
                        <w:t xml:space="preserve">analysis highlights a MAPE of 12.47% for unlagged data </w:t>
                      </w:r>
                      <w:r w:rsidR="00504AC3">
                        <w:rPr>
                          <w:i w:val="0"/>
                          <w:iCs w:val="0"/>
                          <w:sz w:val="22"/>
                          <w:szCs w:val="22"/>
                        </w:rPr>
                        <w:t>(upper plot)</w:t>
                      </w:r>
                      <w:r w:rsidR="00B8063D">
                        <w:rPr>
                          <w:i w:val="0"/>
                          <w:iCs w:val="0"/>
                          <w:sz w:val="22"/>
                          <w:szCs w:val="22"/>
                        </w:rPr>
                        <w:t xml:space="preserve"> </w:t>
                      </w:r>
                      <w:r w:rsidR="00504AC3" w:rsidRPr="00504AC3">
                        <w:rPr>
                          <w:i w:val="0"/>
                          <w:iCs w:val="0"/>
                          <w:sz w:val="22"/>
                          <w:szCs w:val="22"/>
                        </w:rPr>
                        <w:t>and 23.1% for data lagged by 1 month</w:t>
                      </w:r>
                      <w:r w:rsidR="00B8063D">
                        <w:rPr>
                          <w:i w:val="0"/>
                          <w:iCs w:val="0"/>
                          <w:sz w:val="22"/>
                          <w:szCs w:val="22"/>
                        </w:rPr>
                        <w:t xml:space="preserve"> (lower plot).</w:t>
                      </w:r>
                    </w:p>
                  </w:txbxContent>
                </v:textbox>
                <w10:wrap type="tight" anchorx="margin"/>
              </v:shape>
            </w:pict>
          </mc:Fallback>
        </mc:AlternateContent>
      </w:r>
      <w:r>
        <w:rPr>
          <w:noProof/>
        </w:rPr>
        <mc:AlternateContent>
          <mc:Choice Requires="wpg">
            <w:drawing>
              <wp:anchor distT="0" distB="0" distL="114300" distR="114300" simplePos="0" relativeHeight="251850752" behindDoc="0" locked="0" layoutInCell="1" allowOverlap="1" wp14:anchorId="11EE2FBB" wp14:editId="2D538188">
                <wp:simplePos x="0" y="0"/>
                <wp:positionH relativeFrom="column">
                  <wp:posOffset>453224</wp:posOffset>
                </wp:positionH>
                <wp:positionV relativeFrom="paragraph">
                  <wp:posOffset>497</wp:posOffset>
                </wp:positionV>
                <wp:extent cx="5399405" cy="7838771"/>
                <wp:effectExtent l="0" t="0" r="0" b="0"/>
                <wp:wrapTight wrapText="bothSides">
                  <wp:wrapPolygon edited="0">
                    <wp:start x="0" y="0"/>
                    <wp:lineTo x="0" y="21523"/>
                    <wp:lineTo x="21491" y="21523"/>
                    <wp:lineTo x="21491" y="0"/>
                    <wp:lineTo x="0" y="0"/>
                  </wp:wrapPolygon>
                </wp:wrapTight>
                <wp:docPr id="1707393957" name="Group 77"/>
                <wp:cNvGraphicFramePr/>
                <a:graphic xmlns:a="http://schemas.openxmlformats.org/drawingml/2006/main">
                  <a:graphicData uri="http://schemas.microsoft.com/office/word/2010/wordprocessingGroup">
                    <wpg:wgp>
                      <wpg:cNvGrpSpPr/>
                      <wpg:grpSpPr>
                        <a:xfrm>
                          <a:off x="0" y="0"/>
                          <a:ext cx="5399405" cy="7838771"/>
                          <a:chOff x="0" y="0"/>
                          <a:chExt cx="5399405" cy="7838771"/>
                        </a:xfrm>
                      </wpg:grpSpPr>
                      <pic:pic xmlns:pic="http://schemas.openxmlformats.org/drawingml/2006/picture">
                        <pic:nvPicPr>
                          <pic:cNvPr id="325333452" name="Picture 75" descr="A graph with blue and orange lines&#10;&#10;AI-generated content may be incorrect."/>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5399405" cy="3776345"/>
                          </a:xfrm>
                          <a:prstGeom prst="rect">
                            <a:avLst/>
                          </a:prstGeom>
                        </pic:spPr>
                      </pic:pic>
                      <pic:pic xmlns:pic="http://schemas.openxmlformats.org/drawingml/2006/picture">
                        <pic:nvPicPr>
                          <pic:cNvPr id="775944582" name="Picture 76" descr="A graph with blue and orange lines&#10;&#10;AI-generated content may be incorrect."/>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3848431"/>
                            <a:ext cx="5399405" cy="3990340"/>
                          </a:xfrm>
                          <a:prstGeom prst="rect">
                            <a:avLst/>
                          </a:prstGeom>
                        </pic:spPr>
                      </pic:pic>
                    </wpg:wgp>
                  </a:graphicData>
                </a:graphic>
              </wp:anchor>
            </w:drawing>
          </mc:Choice>
          <mc:Fallback>
            <w:pict>
              <v:group w14:anchorId="491DFD75" id="Group 77" o:spid="_x0000_s1026" style="position:absolute;margin-left:35.7pt;margin-top:.05pt;width:425.15pt;height:617.25pt;z-index:251850752" coordsize="53994,78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">
                <v:shape id="Picture 75" o:spid="_x0000_s1027" type="#_x0000_t75" alt="A graph with blue and orange lines&#10;&#10;AI-generated content may be incorrect." style="position:absolute;width:53994;height:37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">
                  <v:imagedata r:id="rId102" o:title="A graph with blue and orange lines&#10;&#10;AI-generated content may be incorrect"/>
                </v:shape>
                <v:shape id="Picture 76" o:spid="_x0000_s1028" type="#_x0000_t75" alt="A graph with blue and orange lines&#10;&#10;AI-generated content may be incorrect." style="position:absolute;top:38484;width:53994;height:39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">
                  <v:imagedata r:id="rId103" o:title="A graph with blue and orange lines&#10;&#10;AI-generated content may be incorrect"/>
                </v:shape>
                <w10:wrap type="tight"/>
              </v:group>
            </w:pict>
          </mc:Fallback>
        </mc:AlternateContent>
      </w:r>
    </w:p>
    <w:p w14:paraId="55617865" w14:textId="58FE9EB4" w:rsidR="00C956CC" w:rsidRDefault="00C956CC" w:rsidP="00C020E8">
      <w:pPr>
        <w:jc w:val="center"/>
      </w:pPr>
    </w:p>
    <w:p w14:paraId="7B9DC120" w14:textId="61719492" w:rsidR="00E21538" w:rsidRDefault="00E21538">
      <w:pPr>
        <w:spacing w:after="200" w:line="276" w:lineRule="auto"/>
        <w:jc w:val="left"/>
      </w:pPr>
      <w:r>
        <w:br w:type="page"/>
      </w:r>
    </w:p>
    <w:p w14:paraId="6E7F8DEF" w14:textId="34173CCA" w:rsidR="00800E52" w:rsidRDefault="001466C1" w:rsidP="001466C1">
      <w:pPr>
        <w:spacing w:after="200" w:line="276" w:lineRule="auto"/>
        <w:jc w:val="center"/>
      </w:pPr>
      <w:r>
        <w:rPr>
          <w:noProof/>
        </w:rPr>
        <w:lastRenderedPageBreak/>
        <mc:AlternateContent>
          <mc:Choice Requires="wpg">
            <w:drawing>
              <wp:anchor distT="0" distB="0" distL="114300" distR="114300" simplePos="0" relativeHeight="251855872" behindDoc="0" locked="0" layoutInCell="1" allowOverlap="1" wp14:anchorId="035F7B4B" wp14:editId="5CBE6857">
                <wp:simplePos x="0" y="0"/>
                <wp:positionH relativeFrom="column">
                  <wp:posOffset>71562</wp:posOffset>
                </wp:positionH>
                <wp:positionV relativeFrom="paragraph">
                  <wp:posOffset>497</wp:posOffset>
                </wp:positionV>
                <wp:extent cx="6159500" cy="7482730"/>
                <wp:effectExtent l="0" t="0" r="0" b="4445"/>
                <wp:wrapTight wrapText="bothSides">
                  <wp:wrapPolygon edited="0">
                    <wp:start x="0" y="0"/>
                    <wp:lineTo x="0" y="9789"/>
                    <wp:lineTo x="9687" y="10559"/>
                    <wp:lineTo x="10755" y="10559"/>
                    <wp:lineTo x="10755" y="11439"/>
                    <wp:lineTo x="0" y="11879"/>
                    <wp:lineTo x="0" y="21558"/>
                    <wp:lineTo x="21511" y="21558"/>
                    <wp:lineTo x="21511" y="11879"/>
                    <wp:lineTo x="10689" y="11439"/>
                    <wp:lineTo x="10755" y="10559"/>
                    <wp:lineTo x="21511" y="9789"/>
                    <wp:lineTo x="21511" y="0"/>
                    <wp:lineTo x="0" y="0"/>
                  </wp:wrapPolygon>
                </wp:wrapTight>
                <wp:docPr id="61250208" name="Group 80"/>
                <wp:cNvGraphicFramePr/>
                <a:graphic xmlns:a="http://schemas.openxmlformats.org/drawingml/2006/main">
                  <a:graphicData uri="http://schemas.microsoft.com/office/word/2010/wordprocessingGroup">
                    <wpg:wgp>
                      <wpg:cNvGrpSpPr/>
                      <wpg:grpSpPr>
                        <a:xfrm>
                          <a:off x="0" y="0"/>
                          <a:ext cx="6159500" cy="7482730"/>
                          <a:chOff x="0" y="0"/>
                          <a:chExt cx="6159500" cy="7482730"/>
                        </a:xfrm>
                      </wpg:grpSpPr>
                      <pic:pic xmlns:pic="http://schemas.openxmlformats.org/drawingml/2006/picture">
                        <pic:nvPicPr>
                          <pic:cNvPr id="1250390750" name="Picture 78"/>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15902" y="0"/>
                            <a:ext cx="6134100" cy="3397250"/>
                          </a:xfrm>
                          <a:prstGeom prst="rect">
                            <a:avLst/>
                          </a:prstGeom>
                        </pic:spPr>
                      </pic:pic>
                      <pic:pic xmlns:pic="http://schemas.openxmlformats.org/drawingml/2006/picture">
                        <pic:nvPicPr>
                          <pic:cNvPr id="160284979" name="Picture 79" descr="A graph with blue dots&#10;&#10;AI-generated content may be incorrect."/>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4142630"/>
                            <a:ext cx="6159500" cy="3340100"/>
                          </a:xfrm>
                          <a:prstGeom prst="rect">
                            <a:avLst/>
                          </a:prstGeom>
                        </pic:spPr>
                      </pic:pic>
                    </wpg:wgp>
                  </a:graphicData>
                </a:graphic>
              </wp:anchor>
            </w:drawing>
          </mc:Choice>
          <mc:Fallback>
            <w:pict>
              <v:group w14:anchorId="6F108045" id="Group 80" o:spid="_x0000_s1026" style="position:absolute;margin-left:5.65pt;margin-top:.05pt;width:485pt;height:589.2pt;z-index:251855872" coordsize="61595,7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">
                <v:shape id="Picture 78" o:spid="_x0000_s1027" type="#_x0000_t75" style="position:absolute;left:159;width:61341;height:33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">
                  <v:imagedata r:id="rId106" o:title=""/>
                </v:shape>
                <v:shape id="Picture 79" o:spid="_x0000_s1028" type="#_x0000_t75" alt="A graph with blue dots&#10;&#10;AI-generated content may be incorrect." style="position:absolute;top:41426;width:61595;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">
                  <v:imagedata r:id="rId107" o:title="A graph with blue dots&#10;&#10;AI-generated content may be incorrect"/>
                </v:shape>
                <w10:wrap type="tight"/>
              </v:group>
            </w:pict>
          </mc:Fallback>
        </mc:AlternateContent>
      </w:r>
    </w:p>
    <w:p w14:paraId="7AD97476" w14:textId="19E84B10" w:rsidR="001466C1" w:rsidRDefault="001466C1">
      <w:pPr>
        <w:spacing w:after="200" w:line="276" w:lineRule="auto"/>
        <w:jc w:val="left"/>
      </w:pPr>
    </w:p>
    <w:p w14:paraId="49EC51E0" w14:textId="7F945656" w:rsidR="00BB74AA" w:rsidRDefault="003B3E61" w:rsidP="001466C1">
      <w:pPr>
        <w:spacing w:after="200" w:line="276" w:lineRule="auto"/>
        <w:jc w:val="center"/>
      </w:pPr>
      <w:r>
        <w:rPr>
          <w:noProof/>
        </w:rPr>
        <mc:AlternateContent>
          <mc:Choice Requires="wps">
            <w:drawing>
              <wp:anchor distT="0" distB="0" distL="114300" distR="114300" simplePos="0" relativeHeight="251857920" behindDoc="1" locked="0" layoutInCell="1" allowOverlap="1" wp14:anchorId="40F10AE1" wp14:editId="0FB5AC0C">
                <wp:simplePos x="0" y="0"/>
                <wp:positionH relativeFrom="margin">
                  <wp:align>center</wp:align>
                </wp:positionH>
                <wp:positionV relativeFrom="paragraph">
                  <wp:posOffset>3568507</wp:posOffset>
                </wp:positionV>
                <wp:extent cx="5400000" cy="635"/>
                <wp:effectExtent l="0" t="0" r="0" b="0"/>
                <wp:wrapTight wrapText="bothSides">
                  <wp:wrapPolygon edited="0">
                    <wp:start x="0" y="0"/>
                    <wp:lineTo x="0" y="20424"/>
                    <wp:lineTo x="21491" y="20424"/>
                    <wp:lineTo x="21491" y="0"/>
                    <wp:lineTo x="0" y="0"/>
                  </wp:wrapPolygon>
                </wp:wrapTight>
                <wp:docPr id="278988815"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202B1464" w14:textId="22875A7E" w:rsidR="001466C1" w:rsidRPr="001466C1" w:rsidRDefault="001466C1" w:rsidP="001466C1">
                            <w:pPr>
                              <w:pStyle w:val="Caption"/>
                              <w:rPr>
                                <w:i w:val="0"/>
                                <w:iCs w:val="0"/>
                                <w:noProof/>
                                <w:sz w:val="36"/>
                                <w:szCs w:val="28"/>
                              </w:rPr>
                            </w:pPr>
                            <w:r w:rsidRPr="001466C1">
                              <w:rPr>
                                <w:i w:val="0"/>
                                <w:iCs w:val="0"/>
                                <w:sz w:val="22"/>
                                <w:szCs w:val="22"/>
                              </w:rPr>
                              <w:t>Figure</w:t>
                            </w:r>
                            <w:r>
                              <w:rPr>
                                <w:i w:val="0"/>
                                <w:iCs w:val="0"/>
                                <w:sz w:val="22"/>
                                <w:szCs w:val="22"/>
                              </w:rPr>
                              <w:t xml:space="preserve"> 5</w:t>
                            </w:r>
                            <w:r w:rsidR="008C55E7">
                              <w:rPr>
                                <w:i w:val="0"/>
                                <w:iCs w:val="0"/>
                                <w:sz w:val="22"/>
                                <w:szCs w:val="22"/>
                              </w:rPr>
                              <w:t>1</w:t>
                            </w:r>
                            <w:r>
                              <w:rPr>
                                <w:i w:val="0"/>
                                <w:iCs w:val="0"/>
                                <w:sz w:val="22"/>
                                <w:szCs w:val="22"/>
                              </w:rPr>
                              <w:t xml:space="preserve">. </w:t>
                            </w:r>
                            <w:r w:rsidRPr="001466C1">
                              <w:rPr>
                                <w:i w:val="0"/>
                                <w:iCs w:val="0"/>
                                <w:sz w:val="22"/>
                                <w:szCs w:val="22"/>
                              </w:rPr>
                              <w:t xml:space="preserve">Residual analysis of the best tuned model, XGB, using unlagged </w:t>
                            </w:r>
                            <w:r w:rsidR="003B3E61">
                              <w:rPr>
                                <w:i w:val="0"/>
                                <w:iCs w:val="0"/>
                                <w:sz w:val="22"/>
                                <w:szCs w:val="22"/>
                              </w:rPr>
                              <w:t xml:space="preserve">(upper plot) </w:t>
                            </w:r>
                            <w:r w:rsidRPr="001466C1">
                              <w:rPr>
                                <w:i w:val="0"/>
                                <w:iCs w:val="0"/>
                                <w:sz w:val="22"/>
                                <w:szCs w:val="22"/>
                              </w:rPr>
                              <w:t xml:space="preserve">and lagged </w:t>
                            </w:r>
                            <w:r w:rsidR="00092E7E">
                              <w:rPr>
                                <w:i w:val="0"/>
                                <w:iCs w:val="0"/>
                                <w:sz w:val="22"/>
                                <w:szCs w:val="22"/>
                              </w:rPr>
                              <w:t xml:space="preserve">(lower plot) </w:t>
                            </w:r>
                            <w:r w:rsidRPr="001466C1">
                              <w:rPr>
                                <w:i w:val="0"/>
                                <w:iCs w:val="0"/>
                                <w:sz w:val="22"/>
                                <w:szCs w:val="22"/>
                              </w:rPr>
                              <w:t>features. The resul</w:t>
                            </w:r>
                            <w:r w:rsidR="00092E7E">
                              <w:rPr>
                                <w:i w:val="0"/>
                                <w:iCs w:val="0"/>
                                <w:sz w:val="22"/>
                                <w:szCs w:val="22"/>
                              </w:rPr>
                              <w:t xml:space="preserve">ts show </w:t>
                            </w:r>
                            <w:r w:rsidRPr="001466C1">
                              <w:rPr>
                                <w:i w:val="0"/>
                                <w:iCs w:val="0"/>
                                <w:sz w:val="22"/>
                                <w:szCs w:val="22"/>
                              </w:rPr>
                              <w:t xml:space="preserve">no evidence of </w:t>
                            </w:r>
                            <w:r w:rsidR="009D7CF4">
                              <w:rPr>
                                <w:i w:val="0"/>
                                <w:iCs w:val="0"/>
                                <w:sz w:val="22"/>
                                <w:szCs w:val="22"/>
                              </w:rPr>
                              <w:t xml:space="preserve">model </w:t>
                            </w:r>
                            <w:r w:rsidRPr="001466C1">
                              <w:rPr>
                                <w:i w:val="0"/>
                                <w:iCs w:val="0"/>
                                <w:sz w:val="22"/>
                                <w:szCs w:val="22"/>
                              </w:rPr>
                              <w:t>underfitting or overfitting</w:t>
                            </w:r>
                            <w:r w:rsidR="00661652">
                              <w:rPr>
                                <w:i w:val="0"/>
                                <w:iCs w:val="0"/>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F10AE1" id="_x0000_s1067" type="#_x0000_t202" style="position:absolute;left:0;text-align:left;margin-left:0;margin-top:281pt;width:425.2pt;height:.05pt;z-index:-2514585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" stroked="f">
                <v:textbox style="mso-fit-shape-to-text:t" inset="0,0,0,0">
                  <w:txbxContent>
                    <w:p w14:paraId="202B1464" w14:textId="22875A7E" w:rsidR="001466C1" w:rsidRPr="001466C1" w:rsidRDefault="001466C1" w:rsidP="001466C1">
                      <w:pPr>
                        <w:pStyle w:val="Caption"/>
                        <w:rPr>
                          <w:i w:val="0"/>
                          <w:iCs w:val="0"/>
                          <w:noProof/>
                          <w:sz w:val="36"/>
                          <w:szCs w:val="28"/>
                        </w:rPr>
                      </w:pPr>
                      <w:r w:rsidRPr="001466C1">
                        <w:rPr>
                          <w:i w:val="0"/>
                          <w:iCs w:val="0"/>
                          <w:sz w:val="22"/>
                          <w:szCs w:val="22"/>
                        </w:rPr>
                        <w:t>Figure</w:t>
                      </w:r>
                      <w:r>
                        <w:rPr>
                          <w:i w:val="0"/>
                          <w:iCs w:val="0"/>
                          <w:sz w:val="22"/>
                          <w:szCs w:val="22"/>
                        </w:rPr>
                        <w:t xml:space="preserve"> 5</w:t>
                      </w:r>
                      <w:r w:rsidR="008C55E7">
                        <w:rPr>
                          <w:i w:val="0"/>
                          <w:iCs w:val="0"/>
                          <w:sz w:val="22"/>
                          <w:szCs w:val="22"/>
                        </w:rPr>
                        <w:t>1</w:t>
                      </w:r>
                      <w:r>
                        <w:rPr>
                          <w:i w:val="0"/>
                          <w:iCs w:val="0"/>
                          <w:sz w:val="22"/>
                          <w:szCs w:val="22"/>
                        </w:rPr>
                        <w:t xml:space="preserve">. </w:t>
                      </w:r>
                      <w:r w:rsidRPr="001466C1">
                        <w:rPr>
                          <w:i w:val="0"/>
                          <w:iCs w:val="0"/>
                          <w:sz w:val="22"/>
                          <w:szCs w:val="22"/>
                        </w:rPr>
                        <w:t xml:space="preserve">Residual analysis of the best tuned model, XGB, using unlagged </w:t>
                      </w:r>
                      <w:r w:rsidR="003B3E61">
                        <w:rPr>
                          <w:i w:val="0"/>
                          <w:iCs w:val="0"/>
                          <w:sz w:val="22"/>
                          <w:szCs w:val="22"/>
                        </w:rPr>
                        <w:t xml:space="preserve">(upper plot) </w:t>
                      </w:r>
                      <w:r w:rsidRPr="001466C1">
                        <w:rPr>
                          <w:i w:val="0"/>
                          <w:iCs w:val="0"/>
                          <w:sz w:val="22"/>
                          <w:szCs w:val="22"/>
                        </w:rPr>
                        <w:t xml:space="preserve">and lagged </w:t>
                      </w:r>
                      <w:r w:rsidR="00092E7E">
                        <w:rPr>
                          <w:i w:val="0"/>
                          <w:iCs w:val="0"/>
                          <w:sz w:val="22"/>
                          <w:szCs w:val="22"/>
                        </w:rPr>
                        <w:t xml:space="preserve">(lower plot) </w:t>
                      </w:r>
                      <w:r w:rsidRPr="001466C1">
                        <w:rPr>
                          <w:i w:val="0"/>
                          <w:iCs w:val="0"/>
                          <w:sz w:val="22"/>
                          <w:szCs w:val="22"/>
                        </w:rPr>
                        <w:t>features. The resul</w:t>
                      </w:r>
                      <w:r w:rsidR="00092E7E">
                        <w:rPr>
                          <w:i w:val="0"/>
                          <w:iCs w:val="0"/>
                          <w:sz w:val="22"/>
                          <w:szCs w:val="22"/>
                        </w:rPr>
                        <w:t xml:space="preserve">ts show </w:t>
                      </w:r>
                      <w:r w:rsidRPr="001466C1">
                        <w:rPr>
                          <w:i w:val="0"/>
                          <w:iCs w:val="0"/>
                          <w:sz w:val="22"/>
                          <w:szCs w:val="22"/>
                        </w:rPr>
                        <w:t xml:space="preserve">no evidence of </w:t>
                      </w:r>
                      <w:r w:rsidR="009D7CF4">
                        <w:rPr>
                          <w:i w:val="0"/>
                          <w:iCs w:val="0"/>
                          <w:sz w:val="22"/>
                          <w:szCs w:val="22"/>
                        </w:rPr>
                        <w:t xml:space="preserve">model </w:t>
                      </w:r>
                      <w:r w:rsidRPr="001466C1">
                        <w:rPr>
                          <w:i w:val="0"/>
                          <w:iCs w:val="0"/>
                          <w:sz w:val="22"/>
                          <w:szCs w:val="22"/>
                        </w:rPr>
                        <w:t>underfitting or overfitting</w:t>
                      </w:r>
                      <w:r w:rsidR="00661652">
                        <w:rPr>
                          <w:i w:val="0"/>
                          <w:iCs w:val="0"/>
                          <w:sz w:val="22"/>
                          <w:szCs w:val="22"/>
                        </w:rPr>
                        <w:t>.</w:t>
                      </w:r>
                    </w:p>
                  </w:txbxContent>
                </v:textbox>
                <w10:wrap type="tight" anchorx="margin"/>
              </v:shape>
            </w:pict>
          </mc:Fallback>
        </mc:AlternateContent>
      </w:r>
    </w:p>
    <w:p w14:paraId="7839A74B" w14:textId="56DCC507" w:rsidR="00800E52" w:rsidRDefault="00800E52">
      <w:pPr>
        <w:spacing w:after="200" w:line="276" w:lineRule="auto"/>
        <w:jc w:val="left"/>
      </w:pPr>
      <w:r>
        <w:br w:type="page"/>
      </w:r>
    </w:p>
    <w:p w14:paraId="76ADF550" w14:textId="58AAB8C3" w:rsidR="00B83C4A" w:rsidRDefault="00B83C4A">
      <w:pPr>
        <w:spacing w:after="200" w:line="276" w:lineRule="auto"/>
        <w:jc w:val="left"/>
      </w:pPr>
    </w:p>
    <w:p w14:paraId="154AF21F" w14:textId="5584D86E" w:rsidR="00E6732F" w:rsidRDefault="00A50126">
      <w:pPr>
        <w:spacing w:after="200" w:line="276" w:lineRule="auto"/>
        <w:jc w:val="left"/>
      </w:pPr>
      <w:r>
        <w:rPr>
          <w:noProof/>
        </w:rPr>
        <mc:AlternateContent>
          <mc:Choice Requires="wpg">
            <w:drawing>
              <wp:anchor distT="0" distB="0" distL="114300" distR="114300" simplePos="0" relativeHeight="251860992" behindDoc="1" locked="0" layoutInCell="1" allowOverlap="1" wp14:anchorId="30BA5AA3" wp14:editId="4796050D">
                <wp:simplePos x="0" y="0"/>
                <wp:positionH relativeFrom="margin">
                  <wp:align>center</wp:align>
                </wp:positionH>
                <wp:positionV relativeFrom="margin">
                  <wp:posOffset>672713</wp:posOffset>
                </wp:positionV>
                <wp:extent cx="6134100" cy="5411470"/>
                <wp:effectExtent l="0" t="0" r="0" b="0"/>
                <wp:wrapTight wrapText="bothSides">
                  <wp:wrapPolygon edited="0">
                    <wp:start x="0" y="0"/>
                    <wp:lineTo x="0" y="9809"/>
                    <wp:lineTo x="10800" y="10950"/>
                    <wp:lineTo x="0" y="11558"/>
                    <wp:lineTo x="0" y="21519"/>
                    <wp:lineTo x="21533" y="21519"/>
                    <wp:lineTo x="21533" y="11558"/>
                    <wp:lineTo x="10800" y="10950"/>
                    <wp:lineTo x="21533" y="9809"/>
                    <wp:lineTo x="21533" y="0"/>
                    <wp:lineTo x="0" y="0"/>
                  </wp:wrapPolygon>
                </wp:wrapTight>
                <wp:docPr id="1207811631" name="Group 83"/>
                <wp:cNvGraphicFramePr/>
                <a:graphic xmlns:a="http://schemas.openxmlformats.org/drawingml/2006/main">
                  <a:graphicData uri="http://schemas.microsoft.com/office/word/2010/wordprocessingGroup">
                    <wpg:wgp>
                      <wpg:cNvGrpSpPr/>
                      <wpg:grpSpPr>
                        <a:xfrm>
                          <a:off x="0" y="0"/>
                          <a:ext cx="6134100" cy="5411470"/>
                          <a:chOff x="0" y="0"/>
                          <a:chExt cx="6134100" cy="5412078"/>
                        </a:xfrm>
                      </wpg:grpSpPr>
                      <pic:pic xmlns:pic="http://schemas.openxmlformats.org/drawingml/2006/picture">
                        <pic:nvPicPr>
                          <pic:cNvPr id="1866552952" name="Picture 81" descr="A graph of blue dots&#10;&#10;AI-generated content may be incorrect."/>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6134100" cy="2463800"/>
                          </a:xfrm>
                          <a:prstGeom prst="rect">
                            <a:avLst/>
                          </a:prstGeom>
                        </pic:spPr>
                      </pic:pic>
                      <pic:pic xmlns:pic="http://schemas.openxmlformats.org/drawingml/2006/picture">
                        <pic:nvPicPr>
                          <pic:cNvPr id="1998538100" name="Picture 82" descr="A graph of blue and white dots&#10;&#10;AI-generated content may be incorrect."/>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7952" y="2910178"/>
                            <a:ext cx="6121400" cy="2501900"/>
                          </a:xfrm>
                          <a:prstGeom prst="rect">
                            <a:avLst/>
                          </a:prstGeom>
                        </pic:spPr>
                      </pic:pic>
                    </wpg:wgp>
                  </a:graphicData>
                </a:graphic>
              </wp:anchor>
            </w:drawing>
          </mc:Choice>
          <mc:Fallback>
            <w:pict>
              <v:group w14:anchorId="0714CE29" id="Group 83" o:spid="_x0000_s1026" style="position:absolute;margin-left:0;margin-top:52.95pt;width:483pt;height:426.1pt;z-index:-251455488;mso-position-horizontal:center;mso-position-horizontal-relative:margin;mso-position-vertical-relative:margin" coordsize="61341,54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">
                <v:shape id="Picture 81" o:spid="_x0000_s1027" type="#_x0000_t75" alt="A graph of blue dots&#10;&#10;AI-generated content may be incorrect." style="position:absolute;width:61341;height:24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">
                  <v:imagedata r:id="rId110" o:title="A graph of blue dots&#10;&#10;AI-generated content may be incorrect"/>
                </v:shape>
                <v:shape id="Picture 82" o:spid="_x0000_s1028" type="#_x0000_t75" alt="A graph of blue and white dots&#10;&#10;AI-generated content may be incorrect." style="position:absolute;left:79;top:29101;width:61214;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">
                  <v:imagedata r:id="rId111" o:title="A graph of blue and white dots&#10;&#10;AI-generated content may be incorrect"/>
                </v:shape>
                <w10:wrap type="tight" anchorx="margin" anchory="margin"/>
              </v:group>
            </w:pict>
          </mc:Fallback>
        </mc:AlternateContent>
      </w:r>
    </w:p>
    <w:p w14:paraId="1F4FCF97" w14:textId="5F2CD218" w:rsidR="00E6732F" w:rsidRDefault="00E6732F">
      <w:pPr>
        <w:spacing w:after="200" w:line="276" w:lineRule="auto"/>
        <w:jc w:val="left"/>
      </w:pPr>
    </w:p>
    <w:p w14:paraId="526063AD" w14:textId="37DA3BDC" w:rsidR="001466C1" w:rsidRDefault="004E1C30">
      <w:pPr>
        <w:spacing w:after="200" w:line="276" w:lineRule="auto"/>
        <w:jc w:val="left"/>
      </w:pPr>
      <w:r>
        <w:rPr>
          <w:noProof/>
        </w:rPr>
        <mc:AlternateContent>
          <mc:Choice Requires="wps">
            <w:drawing>
              <wp:anchor distT="0" distB="0" distL="114300" distR="114300" simplePos="0" relativeHeight="251863040" behindDoc="0" locked="0" layoutInCell="1" allowOverlap="1" wp14:anchorId="4B2FAF74" wp14:editId="614CA281">
                <wp:simplePos x="0" y="0"/>
                <wp:positionH relativeFrom="margin">
                  <wp:align>center</wp:align>
                </wp:positionH>
                <wp:positionV relativeFrom="paragraph">
                  <wp:posOffset>2702588</wp:posOffset>
                </wp:positionV>
                <wp:extent cx="5400000" cy="635"/>
                <wp:effectExtent l="0" t="0" r="0" b="0"/>
                <wp:wrapSquare wrapText="bothSides"/>
                <wp:docPr id="67153889" name="Text Box 1"/>
                <wp:cNvGraphicFramePr/>
                <a:graphic xmlns:a="http://schemas.openxmlformats.org/drawingml/2006/main">
                  <a:graphicData uri="http://schemas.microsoft.com/office/word/2010/wordprocessingShape">
                    <wps:wsp>
                      <wps:cNvSpPr txBox="1"/>
                      <wps:spPr>
                        <a:xfrm>
                          <a:off x="0" y="0"/>
                          <a:ext cx="5400000" cy="635"/>
                        </a:xfrm>
                        <a:prstGeom prst="rect">
                          <a:avLst/>
                        </a:prstGeom>
                        <a:solidFill>
                          <a:prstClr val="white"/>
                        </a:solidFill>
                        <a:ln>
                          <a:noFill/>
                        </a:ln>
                      </wps:spPr>
                      <wps:txbx>
                        <w:txbxContent>
                          <w:p w14:paraId="204CACAB" w14:textId="0F59C5F3" w:rsidR="004E1C30" w:rsidRPr="004E1C30" w:rsidRDefault="004E1C30" w:rsidP="004E1C30">
                            <w:pPr>
                              <w:pStyle w:val="Caption"/>
                              <w:rPr>
                                <w:i w:val="0"/>
                                <w:iCs w:val="0"/>
                                <w:noProof/>
                                <w:sz w:val="36"/>
                                <w:szCs w:val="28"/>
                              </w:rPr>
                            </w:pPr>
                            <w:r w:rsidRPr="004E1C30">
                              <w:rPr>
                                <w:i w:val="0"/>
                                <w:iCs w:val="0"/>
                                <w:sz w:val="22"/>
                                <w:szCs w:val="22"/>
                              </w:rPr>
                              <w:t>Figure</w:t>
                            </w:r>
                            <w:r>
                              <w:rPr>
                                <w:i w:val="0"/>
                                <w:iCs w:val="0"/>
                                <w:sz w:val="22"/>
                                <w:szCs w:val="22"/>
                              </w:rPr>
                              <w:t xml:space="preserve"> </w:t>
                            </w:r>
                            <w:r w:rsidR="00235822">
                              <w:rPr>
                                <w:i w:val="0"/>
                                <w:iCs w:val="0"/>
                                <w:sz w:val="22"/>
                                <w:szCs w:val="22"/>
                              </w:rPr>
                              <w:t>5</w:t>
                            </w:r>
                            <w:r w:rsidR="008C55E7">
                              <w:rPr>
                                <w:i w:val="0"/>
                                <w:iCs w:val="0"/>
                                <w:sz w:val="22"/>
                                <w:szCs w:val="22"/>
                              </w:rPr>
                              <w:t>2</w:t>
                            </w:r>
                            <w:r>
                              <w:rPr>
                                <w:i w:val="0"/>
                                <w:iCs w:val="0"/>
                                <w:sz w:val="22"/>
                                <w:szCs w:val="22"/>
                              </w:rPr>
                              <w:t>.</w:t>
                            </w:r>
                            <w:r w:rsidR="00235822">
                              <w:rPr>
                                <w:i w:val="0"/>
                                <w:iCs w:val="0"/>
                                <w:sz w:val="22"/>
                                <w:szCs w:val="22"/>
                              </w:rPr>
                              <w:t xml:space="preserve"> </w:t>
                            </w:r>
                            <w:r w:rsidR="00235822" w:rsidRPr="00235822">
                              <w:rPr>
                                <w:i w:val="0"/>
                                <w:iCs w:val="0"/>
                                <w:sz w:val="22"/>
                                <w:szCs w:val="22"/>
                              </w:rPr>
                              <w:t xml:space="preserve">SHAP values for unlagged </w:t>
                            </w:r>
                            <w:r w:rsidR="00235822">
                              <w:rPr>
                                <w:i w:val="0"/>
                                <w:iCs w:val="0"/>
                                <w:sz w:val="22"/>
                                <w:szCs w:val="22"/>
                              </w:rPr>
                              <w:t>(</w:t>
                            </w:r>
                            <w:r w:rsidR="0071594D">
                              <w:rPr>
                                <w:i w:val="0"/>
                                <w:iCs w:val="0"/>
                                <w:sz w:val="22"/>
                                <w:szCs w:val="22"/>
                              </w:rPr>
                              <w:t xml:space="preserve">upper plot) </w:t>
                            </w:r>
                            <w:r w:rsidR="00235822" w:rsidRPr="00235822">
                              <w:rPr>
                                <w:i w:val="0"/>
                                <w:iCs w:val="0"/>
                                <w:sz w:val="22"/>
                                <w:szCs w:val="22"/>
                              </w:rPr>
                              <w:t xml:space="preserve">and lagged </w:t>
                            </w:r>
                            <w:r w:rsidR="0071594D">
                              <w:rPr>
                                <w:i w:val="0"/>
                                <w:iCs w:val="0"/>
                                <w:sz w:val="22"/>
                                <w:szCs w:val="22"/>
                              </w:rPr>
                              <w:t xml:space="preserve">(lower plot) </w:t>
                            </w:r>
                            <w:r w:rsidR="00235822" w:rsidRPr="00235822">
                              <w:rPr>
                                <w:i w:val="0"/>
                                <w:iCs w:val="0"/>
                                <w:sz w:val="22"/>
                                <w:szCs w:val="22"/>
                              </w:rPr>
                              <w:t xml:space="preserve">input features, illustrating each feature's contribution to </w:t>
                            </w:r>
                            <w:r w:rsidR="00EF2D13">
                              <w:rPr>
                                <w:i w:val="0"/>
                                <w:iCs w:val="0"/>
                                <w:sz w:val="22"/>
                                <w:szCs w:val="22"/>
                              </w:rPr>
                              <w:t xml:space="preserve">tuned </w:t>
                            </w:r>
                            <w:r w:rsidR="00235822" w:rsidRPr="00235822">
                              <w:rPr>
                                <w:i w:val="0"/>
                                <w:iCs w:val="0"/>
                                <w:sz w:val="22"/>
                                <w:szCs w:val="22"/>
                              </w:rPr>
                              <w:t>model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2FAF74" id="_x0000_s1068" type="#_x0000_t202" style="position:absolute;margin-left:0;margin-top:212.8pt;width:425.2pt;height:.05pt;z-index:2518630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x1lGgIAAEAEAAAOAAAAZHJzL2Uyb0RvYy54bWysU8Fu2zAMvQ/YPwi6L06yth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" stroked="f">
                <v:textbox style="mso-fit-shape-to-text:t" inset="0,0,0,0">
                  <w:txbxContent>
                    <w:p w14:paraId="204CACAB" w14:textId="0F59C5F3" w:rsidR="004E1C30" w:rsidRPr="004E1C30" w:rsidRDefault="004E1C30" w:rsidP="004E1C30">
                      <w:pPr>
                        <w:pStyle w:val="Caption"/>
                        <w:rPr>
                          <w:i w:val="0"/>
                          <w:iCs w:val="0"/>
                          <w:noProof/>
                          <w:sz w:val="36"/>
                          <w:szCs w:val="28"/>
                        </w:rPr>
                      </w:pPr>
                      <w:r w:rsidRPr="004E1C30">
                        <w:rPr>
                          <w:i w:val="0"/>
                          <w:iCs w:val="0"/>
                          <w:sz w:val="22"/>
                          <w:szCs w:val="22"/>
                        </w:rPr>
                        <w:t>Figure</w:t>
                      </w:r>
                      <w:r>
                        <w:rPr>
                          <w:i w:val="0"/>
                          <w:iCs w:val="0"/>
                          <w:sz w:val="22"/>
                          <w:szCs w:val="22"/>
                        </w:rPr>
                        <w:t xml:space="preserve"> </w:t>
                      </w:r>
                      <w:r w:rsidR="00235822">
                        <w:rPr>
                          <w:i w:val="0"/>
                          <w:iCs w:val="0"/>
                          <w:sz w:val="22"/>
                          <w:szCs w:val="22"/>
                        </w:rPr>
                        <w:t>5</w:t>
                      </w:r>
                      <w:r w:rsidR="008C55E7">
                        <w:rPr>
                          <w:i w:val="0"/>
                          <w:iCs w:val="0"/>
                          <w:sz w:val="22"/>
                          <w:szCs w:val="22"/>
                        </w:rPr>
                        <w:t>2</w:t>
                      </w:r>
                      <w:r>
                        <w:rPr>
                          <w:i w:val="0"/>
                          <w:iCs w:val="0"/>
                          <w:sz w:val="22"/>
                          <w:szCs w:val="22"/>
                        </w:rPr>
                        <w:t>.</w:t>
                      </w:r>
                      <w:r w:rsidR="00235822">
                        <w:rPr>
                          <w:i w:val="0"/>
                          <w:iCs w:val="0"/>
                          <w:sz w:val="22"/>
                          <w:szCs w:val="22"/>
                        </w:rPr>
                        <w:t xml:space="preserve"> </w:t>
                      </w:r>
                      <w:r w:rsidR="00235822" w:rsidRPr="00235822">
                        <w:rPr>
                          <w:i w:val="0"/>
                          <w:iCs w:val="0"/>
                          <w:sz w:val="22"/>
                          <w:szCs w:val="22"/>
                        </w:rPr>
                        <w:t xml:space="preserve">SHAP values for unlagged </w:t>
                      </w:r>
                      <w:r w:rsidR="00235822">
                        <w:rPr>
                          <w:i w:val="0"/>
                          <w:iCs w:val="0"/>
                          <w:sz w:val="22"/>
                          <w:szCs w:val="22"/>
                        </w:rPr>
                        <w:t>(</w:t>
                      </w:r>
                      <w:r w:rsidR="0071594D">
                        <w:rPr>
                          <w:i w:val="0"/>
                          <w:iCs w:val="0"/>
                          <w:sz w:val="22"/>
                          <w:szCs w:val="22"/>
                        </w:rPr>
                        <w:t xml:space="preserve">upper plot) </w:t>
                      </w:r>
                      <w:r w:rsidR="00235822" w:rsidRPr="00235822">
                        <w:rPr>
                          <w:i w:val="0"/>
                          <w:iCs w:val="0"/>
                          <w:sz w:val="22"/>
                          <w:szCs w:val="22"/>
                        </w:rPr>
                        <w:t xml:space="preserve">and lagged </w:t>
                      </w:r>
                      <w:r w:rsidR="0071594D">
                        <w:rPr>
                          <w:i w:val="0"/>
                          <w:iCs w:val="0"/>
                          <w:sz w:val="22"/>
                          <w:szCs w:val="22"/>
                        </w:rPr>
                        <w:t xml:space="preserve">(lower plot) </w:t>
                      </w:r>
                      <w:r w:rsidR="00235822" w:rsidRPr="00235822">
                        <w:rPr>
                          <w:i w:val="0"/>
                          <w:iCs w:val="0"/>
                          <w:sz w:val="22"/>
                          <w:szCs w:val="22"/>
                        </w:rPr>
                        <w:t xml:space="preserve">input features, illustrating each feature's contribution to </w:t>
                      </w:r>
                      <w:r w:rsidR="00EF2D13">
                        <w:rPr>
                          <w:i w:val="0"/>
                          <w:iCs w:val="0"/>
                          <w:sz w:val="22"/>
                          <w:szCs w:val="22"/>
                        </w:rPr>
                        <w:t xml:space="preserve">tuned </w:t>
                      </w:r>
                      <w:r w:rsidR="00235822" w:rsidRPr="00235822">
                        <w:rPr>
                          <w:i w:val="0"/>
                          <w:iCs w:val="0"/>
                          <w:sz w:val="22"/>
                          <w:szCs w:val="22"/>
                        </w:rPr>
                        <w:t>model predictions.</w:t>
                      </w:r>
                    </w:p>
                  </w:txbxContent>
                </v:textbox>
                <w10:wrap type="square" anchorx="margin"/>
              </v:shape>
            </w:pict>
          </mc:Fallback>
        </mc:AlternateContent>
      </w:r>
      <w:r w:rsidR="001466C1">
        <w:br w:type="page"/>
      </w:r>
    </w:p>
    <w:p w14:paraId="4225F3A7" w14:textId="1EA4C9CA" w:rsidR="001933E0" w:rsidRDefault="00E2001A" w:rsidP="002C2A86">
      <w:r w:rsidRPr="00E728BC">
        <w:rPr>
          <w:b/>
          <w:bCs/>
        </w:rPr>
        <w:lastRenderedPageBreak/>
        <w:t xml:space="preserve">Figure </w:t>
      </w:r>
      <w:r w:rsidR="00E728BC" w:rsidRPr="00E728BC">
        <w:rPr>
          <w:b/>
          <w:bCs/>
        </w:rPr>
        <w:t>5</w:t>
      </w:r>
      <w:r w:rsidR="00F0313D">
        <w:rPr>
          <w:b/>
          <w:bCs/>
        </w:rPr>
        <w:t>3</w:t>
      </w:r>
      <w:r w:rsidR="00E728BC">
        <w:t xml:space="preserve"> </w:t>
      </w:r>
      <w:r w:rsidR="00250BD5">
        <w:t xml:space="preserve">demonstrates the application of feature ablation </w:t>
      </w:r>
      <w:r w:rsidR="00E728BC">
        <w:t xml:space="preserve">analysis </w:t>
      </w:r>
      <w:r w:rsidR="00250BD5">
        <w:t xml:space="preserve">to identify the significance of </w:t>
      </w:r>
      <w:r w:rsidR="0064232A">
        <w:t>individual features</w:t>
      </w:r>
      <w:r w:rsidR="003378D6">
        <w:t xml:space="preserve"> o</w:t>
      </w:r>
      <w:r w:rsidR="0064232A">
        <w:t>n the tuned model’s performance</w:t>
      </w:r>
      <w:r w:rsidR="00A57BC3">
        <w:t>.</w:t>
      </w:r>
      <w:r w:rsidR="001B0A1E">
        <w:t xml:space="preserve"> </w:t>
      </w:r>
      <w:r w:rsidR="00A57BC3">
        <w:t>By systematically removing one feature at a time</w:t>
      </w:r>
      <w:r w:rsidR="00647AC5">
        <w:t xml:space="preserve"> and observing how the model’s predictive accuracy changes, it is feasible to </w:t>
      </w:r>
      <w:r w:rsidR="00DD25AF">
        <w:t>determine which features are the most important when</w:t>
      </w:r>
      <w:r w:rsidR="00D966A2">
        <w:t xml:space="preserve"> the model makes predictions</w:t>
      </w:r>
      <w:r w:rsidR="003D7713">
        <w:t xml:space="preserve"> (</w:t>
      </w:r>
      <w:r w:rsidR="00D51A56">
        <w:t>Merrick, 2019</w:t>
      </w:r>
      <w:r w:rsidR="003D7713">
        <w:t>)</w:t>
      </w:r>
      <w:r w:rsidR="00D966A2">
        <w:t>.</w:t>
      </w:r>
      <w:r w:rsidR="000D71E9">
        <w:t xml:space="preserve"> </w:t>
      </w:r>
      <w:r w:rsidR="00B279C2">
        <w:t>In essence, feature ablation is imperative for optimising feature selection, reducing modelling complexity</w:t>
      </w:r>
      <w:r w:rsidR="003414A4">
        <w:t>, and improving model interpretability</w:t>
      </w:r>
      <w:r w:rsidR="004E2271">
        <w:t xml:space="preserve"> (</w:t>
      </w:r>
      <w:r w:rsidR="004E2271" w:rsidRPr="004E2271">
        <w:t>Theng</w:t>
      </w:r>
      <w:r w:rsidR="004E2271">
        <w:t xml:space="preserve"> and </w:t>
      </w:r>
      <w:r w:rsidR="004E2271" w:rsidRPr="004E2271">
        <w:t>Bhoyar</w:t>
      </w:r>
      <w:r w:rsidR="004E2271">
        <w:t xml:space="preserve">, </w:t>
      </w:r>
      <w:r w:rsidR="00095A16">
        <w:t>2024</w:t>
      </w:r>
      <w:r w:rsidR="004E2271">
        <w:t>)</w:t>
      </w:r>
      <w:r w:rsidR="003414A4">
        <w:t>.</w:t>
      </w:r>
      <w:r w:rsidR="00AC5B12">
        <w:t xml:space="preserve"> [7</w:t>
      </w:r>
      <w:r w:rsidR="00F35F74">
        <w:t>6</w:t>
      </w:r>
      <w:r w:rsidR="00AC5B12">
        <w:t>]</w:t>
      </w:r>
    </w:p>
    <w:p w14:paraId="40108630" w14:textId="77777777" w:rsidR="003414A4" w:rsidRDefault="003414A4" w:rsidP="002C2A86"/>
    <w:p w14:paraId="6508490A" w14:textId="3746D635" w:rsidR="003414A4" w:rsidRDefault="00D10417" w:rsidP="002C2A86">
      <w:r>
        <w:t>In a similar vein to</w:t>
      </w:r>
      <w:r w:rsidR="00343D12">
        <w:t xml:space="preserve"> residual and SHAP </w:t>
      </w:r>
      <w:r>
        <w:t>analyses, feature ablation</w:t>
      </w:r>
      <w:r w:rsidR="00187D0A">
        <w:t xml:space="preserve"> was </w:t>
      </w:r>
      <w:r>
        <w:t>conducted using unlagged and lagged normalised</w:t>
      </w:r>
      <w:r w:rsidR="001D0437">
        <w:t xml:space="preserve"> data</w:t>
      </w:r>
      <w:r>
        <w:t xml:space="preserve">. </w:t>
      </w:r>
      <w:r w:rsidR="00A15CCE">
        <w:t xml:space="preserve">The upper bar plot in </w:t>
      </w:r>
      <w:r w:rsidR="00A15CCE" w:rsidRPr="006C6690">
        <w:rPr>
          <w:b/>
          <w:bCs/>
        </w:rPr>
        <w:t>Figure 5</w:t>
      </w:r>
      <w:r w:rsidR="0008739A">
        <w:rPr>
          <w:b/>
          <w:bCs/>
        </w:rPr>
        <w:t>3</w:t>
      </w:r>
      <w:r w:rsidR="00A15CCE">
        <w:t xml:space="preserve"> pertains to unlagged features. </w:t>
      </w:r>
      <w:r w:rsidR="006C6690">
        <w:t xml:space="preserve">The two features that exert the most influence on the </w:t>
      </w:r>
      <w:r w:rsidR="009D5DFA">
        <w:t xml:space="preserve">tuned model’s predictive output are </w:t>
      </w:r>
      <w:r w:rsidR="003415C5">
        <w:t>g</w:t>
      </w:r>
      <w:r w:rsidR="009D5DFA">
        <w:t>old and</w:t>
      </w:r>
      <w:r w:rsidR="003415C5">
        <w:t xml:space="preserve"> iron ore. Since gold prices </w:t>
      </w:r>
      <w:r w:rsidR="005A168F">
        <w:t xml:space="preserve">exhibit the highest MSE score of 0.0060, </w:t>
      </w:r>
      <w:r w:rsidR="00F01406">
        <w:t xml:space="preserve">this feature has the most significant impact on model performance. </w:t>
      </w:r>
      <w:r w:rsidR="00985142">
        <w:t>Iron ore has an MSE score of 0.0047,</w:t>
      </w:r>
      <w:r w:rsidR="002C2A86">
        <w:t xml:space="preserve"> signalling its substantial contribution to the model’s predictive accuracy.</w:t>
      </w:r>
      <w:r w:rsidR="00E03A83">
        <w:t xml:space="preserve"> The same findings are applicable to the feature set lagged by 1 month relative to the target variable</w:t>
      </w:r>
      <w:r w:rsidR="00315E67">
        <w:t xml:space="preserve">: </w:t>
      </w:r>
      <w:r w:rsidR="000F073F">
        <w:t>the MSE score for gold is 0.0069, and the MSE score for iron ore is 0.0046.</w:t>
      </w:r>
      <w:r w:rsidR="00AC5B12">
        <w:t xml:space="preserve"> [1</w:t>
      </w:r>
      <w:r w:rsidR="00FE0448">
        <w:t>20</w:t>
      </w:r>
      <w:r w:rsidR="00AC5B12">
        <w:t>]</w:t>
      </w:r>
    </w:p>
    <w:p w14:paraId="2EFB4830" w14:textId="77777777" w:rsidR="003037AA" w:rsidRDefault="003037AA" w:rsidP="002C2A86"/>
    <w:p w14:paraId="3DBED2C5" w14:textId="12404ED0" w:rsidR="008A4810" w:rsidRDefault="00725E9B" w:rsidP="008A4810">
      <w:r>
        <w:t xml:space="preserve">The relatively high MSE scores for gold and iron ore suggest that these features exert the most significant impact on model accuracy. This is true </w:t>
      </w:r>
      <w:r w:rsidR="00BD2DEA">
        <w:t xml:space="preserve">for both unlagged and lagged feature sets. </w:t>
      </w:r>
      <w:r w:rsidR="00B41801">
        <w:t xml:space="preserve">Indeed, these two features may serve as useful signals when attempting to forecast future economic output in the United States. </w:t>
      </w:r>
      <w:r w:rsidR="00FD48DA">
        <w:t>For instance, if both gold and iron ore</w:t>
      </w:r>
      <w:r w:rsidR="00F0538A">
        <w:t xml:space="preserve"> </w:t>
      </w:r>
      <w:r w:rsidR="00FD48DA">
        <w:t>prices display a</w:t>
      </w:r>
      <w:r w:rsidR="009A08E5">
        <w:t xml:space="preserve"> simultaneous </w:t>
      </w:r>
      <w:r w:rsidR="00FD48DA">
        <w:t xml:space="preserve">upward trajectory </w:t>
      </w:r>
      <w:r w:rsidR="009A08E5">
        <w:t>in the current month, it is possible that economic activity in the following month</w:t>
      </w:r>
      <w:r w:rsidR="006145F7">
        <w:t xml:space="preserve"> might also </w:t>
      </w:r>
      <w:r w:rsidR="006623EF">
        <w:t>exhibit a corresponding upward trend.</w:t>
      </w:r>
      <w:r w:rsidR="00AC5B12">
        <w:t xml:space="preserve"> [8</w:t>
      </w:r>
      <w:r w:rsidR="009A14C2">
        <w:t>7</w:t>
      </w:r>
      <w:r w:rsidR="00AC5B12">
        <w:t>]</w:t>
      </w:r>
    </w:p>
    <w:p w14:paraId="593CFA4B" w14:textId="4B66B1C6" w:rsidR="00B90268" w:rsidRDefault="00ED4333" w:rsidP="008A4810">
      <w:r>
        <w:rPr>
          <w:noProof/>
        </w:rPr>
        <w:lastRenderedPageBreak/>
        <mc:AlternateContent>
          <mc:Choice Requires="wps">
            <w:drawing>
              <wp:anchor distT="0" distB="0" distL="114300" distR="114300" simplePos="0" relativeHeight="251872256" behindDoc="1" locked="0" layoutInCell="1" allowOverlap="1" wp14:anchorId="50A52B68" wp14:editId="5EA0CA8F">
                <wp:simplePos x="0" y="0"/>
                <wp:positionH relativeFrom="margin">
                  <wp:align>center</wp:align>
                </wp:positionH>
                <wp:positionV relativeFrom="margin">
                  <wp:posOffset>8181368</wp:posOffset>
                </wp:positionV>
                <wp:extent cx="5399405" cy="635"/>
                <wp:effectExtent l="0" t="0" r="0" b="0"/>
                <wp:wrapSquare wrapText="bothSides"/>
                <wp:docPr id="566101310"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39E2B93" w14:textId="77777777" w:rsidR="00B90268" w:rsidRPr="00D863D7" w:rsidRDefault="00B90268" w:rsidP="00B90268">
                            <w:pPr>
                              <w:pStyle w:val="Caption"/>
                              <w:rPr>
                                <w:i w:val="0"/>
                                <w:iCs w:val="0"/>
                                <w:noProof/>
                                <w:sz w:val="36"/>
                                <w:szCs w:val="28"/>
                              </w:rPr>
                            </w:pPr>
                            <w:r w:rsidRPr="00D863D7">
                              <w:rPr>
                                <w:i w:val="0"/>
                                <w:iCs w:val="0"/>
                                <w:sz w:val="22"/>
                                <w:szCs w:val="22"/>
                              </w:rPr>
                              <w:t xml:space="preserve">Figure </w:t>
                            </w:r>
                            <w:r>
                              <w:rPr>
                                <w:i w:val="0"/>
                                <w:iCs w:val="0"/>
                                <w:sz w:val="22"/>
                                <w:szCs w:val="22"/>
                              </w:rPr>
                              <w:t>53</w:t>
                            </w:r>
                            <w:r w:rsidRPr="00D863D7">
                              <w:rPr>
                                <w:i w:val="0"/>
                                <w:iCs w:val="0"/>
                                <w:sz w:val="22"/>
                                <w:szCs w:val="22"/>
                              </w:rPr>
                              <w:t>. Bar plots illustrating the results of feature ablation analysis for both unlagged</w:t>
                            </w:r>
                            <w:r>
                              <w:rPr>
                                <w:i w:val="0"/>
                                <w:iCs w:val="0"/>
                                <w:sz w:val="22"/>
                                <w:szCs w:val="22"/>
                              </w:rPr>
                              <w:t xml:space="preserve"> (upper plot)</w:t>
                            </w:r>
                            <w:r w:rsidRPr="00D863D7">
                              <w:rPr>
                                <w:i w:val="0"/>
                                <w:iCs w:val="0"/>
                                <w:sz w:val="22"/>
                                <w:szCs w:val="22"/>
                              </w:rPr>
                              <w:t xml:space="preserve"> and lagged</w:t>
                            </w:r>
                            <w:r>
                              <w:rPr>
                                <w:i w:val="0"/>
                                <w:iCs w:val="0"/>
                                <w:sz w:val="22"/>
                                <w:szCs w:val="22"/>
                              </w:rPr>
                              <w:t xml:space="preserve"> (lower plot) </w:t>
                            </w:r>
                            <w:r w:rsidRPr="00D863D7">
                              <w:rPr>
                                <w:i w:val="0"/>
                                <w:iCs w:val="0"/>
                                <w:sz w:val="22"/>
                                <w:szCs w:val="22"/>
                              </w:rPr>
                              <w:t>normalised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A52B68" id="_x0000_s1069" type="#_x0000_t202" style="position:absolute;left:0;text-align:left;margin-left:0;margin-top:644.2pt;width:425.15pt;height:.05pt;z-index:-251444224;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" stroked="f">
                <v:textbox style="mso-fit-shape-to-text:t" inset="0,0,0,0">
                  <w:txbxContent>
                    <w:p w14:paraId="339E2B93" w14:textId="77777777" w:rsidR="00B90268" w:rsidRPr="00D863D7" w:rsidRDefault="00B90268" w:rsidP="00B90268">
                      <w:pPr>
                        <w:pStyle w:val="Caption"/>
                        <w:rPr>
                          <w:i w:val="0"/>
                          <w:iCs w:val="0"/>
                          <w:noProof/>
                          <w:sz w:val="36"/>
                          <w:szCs w:val="28"/>
                        </w:rPr>
                      </w:pPr>
                      <w:r w:rsidRPr="00D863D7">
                        <w:rPr>
                          <w:i w:val="0"/>
                          <w:iCs w:val="0"/>
                          <w:sz w:val="22"/>
                          <w:szCs w:val="22"/>
                        </w:rPr>
                        <w:t xml:space="preserve">Figure </w:t>
                      </w:r>
                      <w:r>
                        <w:rPr>
                          <w:i w:val="0"/>
                          <w:iCs w:val="0"/>
                          <w:sz w:val="22"/>
                          <w:szCs w:val="22"/>
                        </w:rPr>
                        <w:t>53</w:t>
                      </w:r>
                      <w:r w:rsidRPr="00D863D7">
                        <w:rPr>
                          <w:i w:val="0"/>
                          <w:iCs w:val="0"/>
                          <w:sz w:val="22"/>
                          <w:szCs w:val="22"/>
                        </w:rPr>
                        <w:t>. Bar plots illustrating the results of feature ablation analysis for both unlagged</w:t>
                      </w:r>
                      <w:r>
                        <w:rPr>
                          <w:i w:val="0"/>
                          <w:iCs w:val="0"/>
                          <w:sz w:val="22"/>
                          <w:szCs w:val="22"/>
                        </w:rPr>
                        <w:t xml:space="preserve"> (upper plot)</w:t>
                      </w:r>
                      <w:r w:rsidRPr="00D863D7">
                        <w:rPr>
                          <w:i w:val="0"/>
                          <w:iCs w:val="0"/>
                          <w:sz w:val="22"/>
                          <w:szCs w:val="22"/>
                        </w:rPr>
                        <w:t xml:space="preserve"> and lagged</w:t>
                      </w:r>
                      <w:r>
                        <w:rPr>
                          <w:i w:val="0"/>
                          <w:iCs w:val="0"/>
                          <w:sz w:val="22"/>
                          <w:szCs w:val="22"/>
                        </w:rPr>
                        <w:t xml:space="preserve"> (lower plot) </w:t>
                      </w:r>
                      <w:r w:rsidRPr="00D863D7">
                        <w:rPr>
                          <w:i w:val="0"/>
                          <w:iCs w:val="0"/>
                          <w:sz w:val="22"/>
                          <w:szCs w:val="22"/>
                        </w:rPr>
                        <w:t>normalised data.</w:t>
                      </w:r>
                    </w:p>
                  </w:txbxContent>
                </v:textbox>
                <w10:wrap type="square" anchorx="margin" anchory="margin"/>
              </v:shape>
            </w:pict>
          </mc:Fallback>
        </mc:AlternateContent>
      </w:r>
      <w:r w:rsidR="00B90268">
        <w:rPr>
          <w:noProof/>
        </w:rPr>
        <mc:AlternateContent>
          <mc:Choice Requires="wpg">
            <w:drawing>
              <wp:anchor distT="0" distB="0" distL="114300" distR="114300" simplePos="0" relativeHeight="251873280" behindDoc="0" locked="0" layoutInCell="1" allowOverlap="1" wp14:anchorId="1F6AE0B4" wp14:editId="5FDBCA6B">
                <wp:simplePos x="731520" y="834390"/>
                <wp:positionH relativeFrom="margin">
                  <wp:align>center</wp:align>
                </wp:positionH>
                <wp:positionV relativeFrom="margin">
                  <wp:align>center</wp:align>
                </wp:positionV>
                <wp:extent cx="4853305" cy="7559675"/>
                <wp:effectExtent l="0" t="0" r="4445" b="3175"/>
                <wp:wrapSquare wrapText="bothSides"/>
                <wp:docPr id="851685467" name="Group 86"/>
                <wp:cNvGraphicFramePr/>
                <a:graphic xmlns:a="http://schemas.openxmlformats.org/drawingml/2006/main">
                  <a:graphicData uri="http://schemas.microsoft.com/office/word/2010/wordprocessingGroup">
                    <wpg:wgp>
                      <wpg:cNvGrpSpPr/>
                      <wpg:grpSpPr>
                        <a:xfrm>
                          <a:off x="0" y="0"/>
                          <a:ext cx="4853305" cy="7559675"/>
                          <a:chOff x="0" y="0"/>
                          <a:chExt cx="4853636" cy="7922150"/>
                        </a:xfrm>
                      </wpg:grpSpPr>
                      <pic:pic xmlns:pic="http://schemas.openxmlformats.org/drawingml/2006/picture">
                        <pic:nvPicPr>
                          <pic:cNvPr id="1035966113" name="Picture 84" descr="A graph of blue bars&#10;&#10;AI-generated content may be incorrect."/>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851400" cy="3779520"/>
                          </a:xfrm>
                          <a:prstGeom prst="rect">
                            <a:avLst/>
                          </a:prstGeom>
                        </pic:spPr>
                      </pic:pic>
                      <pic:pic xmlns:pic="http://schemas.openxmlformats.org/drawingml/2006/picture">
                        <pic:nvPicPr>
                          <pic:cNvPr id="669564456" name="Picture 85" descr="A graph of blue bars&#10;&#10;AI-generated content may be incorrect."/>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7951" y="4142630"/>
                            <a:ext cx="4845685" cy="3779520"/>
                          </a:xfrm>
                          <a:prstGeom prst="rect">
                            <a:avLst/>
                          </a:prstGeom>
                        </pic:spPr>
                      </pic:pic>
                    </wpg:wgp>
                  </a:graphicData>
                </a:graphic>
              </wp:anchor>
            </w:drawing>
          </mc:Choice>
          <mc:Fallback>
            <w:pict>
              <v:group w14:anchorId="1AAAA6B8" id="Group 86" o:spid="_x0000_s1026" style="position:absolute;margin-left:0;margin-top:0;width:382.15pt;height:595.25pt;z-index:251873280;mso-position-horizontal:center;mso-position-horizontal-relative:margin;mso-position-vertical:center;mso-position-vertical-relative:margin" coordsize="48536,79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">
                <v:shape id="Picture 84" o:spid="_x0000_s1027" type="#_x0000_t75" alt="A graph of blue bars&#10;&#10;AI-generated content may be incorrect." style="position:absolute;width:48514;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">
                  <v:imagedata r:id="rId114" o:title="A graph of blue bars&#10;&#10;AI-generated content may be incorrect"/>
                </v:shape>
                <v:shape id="Picture 85" o:spid="_x0000_s1028" type="#_x0000_t75" alt="A graph of blue bars&#10;&#10;AI-generated content may be incorrect." style="position:absolute;left:79;top:41426;width:48457;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">
                  <v:imagedata r:id="rId115" o:title="A graph of blue bars&#10;&#10;AI-generated content may be incorrect"/>
                </v:shape>
                <w10:wrap type="square" anchorx="margin" anchory="margin"/>
              </v:group>
            </w:pict>
          </mc:Fallback>
        </mc:AlternateContent>
      </w:r>
      <w:r w:rsidR="00B90268">
        <w:br w:type="page"/>
      </w:r>
    </w:p>
    <w:p w14:paraId="7EE7D88F" w14:textId="5BE0C6F1" w:rsidR="000C6A74" w:rsidRDefault="004C0E8D" w:rsidP="004E199A">
      <w:r>
        <w:lastRenderedPageBreak/>
        <w:t>Furthermore, it is plausible that savvy invest</w:t>
      </w:r>
      <w:r w:rsidR="00F804CA">
        <w:t xml:space="preserve">ors privy to “inside information” </w:t>
      </w:r>
      <w:r w:rsidR="005178C4">
        <w:t>regarding potential future economic growth, strategically invest in specific commodities – such as gold and iron ore – thereby driving up their market prices</w:t>
      </w:r>
      <w:r w:rsidR="00EC5551">
        <w:t>. This dynamic interplay between investor behaviour and shifts in co</w:t>
      </w:r>
      <w:r w:rsidR="005F7709">
        <w:t>mmodity prices underlines the potential predictive value of these signals.</w:t>
      </w:r>
      <w:r w:rsidR="00AC5B12">
        <w:t xml:space="preserve"> [52]</w:t>
      </w:r>
    </w:p>
    <w:p w14:paraId="0813273C" w14:textId="77777777" w:rsidR="000C6A74" w:rsidRDefault="000C6A74" w:rsidP="00042D6C"/>
    <w:p w14:paraId="0725029F" w14:textId="0A7D86D0" w:rsidR="003037AA" w:rsidRDefault="00583E26" w:rsidP="00042D6C">
      <w:r>
        <w:t xml:space="preserve">Nevertheless, economic output is influenced </w:t>
      </w:r>
      <w:r w:rsidR="00F57BB1">
        <w:t>by a myriad of factor</w:t>
      </w:r>
      <w:r w:rsidR="008158EC">
        <w:t xml:space="preserve">s </w:t>
      </w:r>
      <w:r w:rsidR="00931AF6">
        <w:t xml:space="preserve">that were not explored in this study. In consequence, there is no guarantee that changes in these potential signals </w:t>
      </w:r>
      <w:r w:rsidR="00561FCE">
        <w:t xml:space="preserve">will consistently translate into corresponding shifts in economic output. Further research is necessary to validate these preliminary findings and draw more definitive conclusions </w:t>
      </w:r>
      <w:r w:rsidR="000C6A74">
        <w:t xml:space="preserve">while </w:t>
      </w:r>
      <w:r w:rsidR="00DA493C">
        <w:t xml:space="preserve">taking into consideration </w:t>
      </w:r>
      <w:r w:rsidR="000C6A74">
        <w:t>other influencing factors.</w:t>
      </w:r>
      <w:r w:rsidR="00AC5B12">
        <w:t xml:space="preserve"> [59]</w:t>
      </w:r>
    </w:p>
    <w:p w14:paraId="70B520D9" w14:textId="77777777" w:rsidR="00042D6C" w:rsidRDefault="00042D6C" w:rsidP="00042D6C"/>
    <w:p w14:paraId="1478D3CC" w14:textId="5B52CAED" w:rsidR="00042D6C" w:rsidRDefault="00042D6C" w:rsidP="00042D6C">
      <w:pPr>
        <w:pStyle w:val="Heading4"/>
        <w:spacing w:before="0" w:after="0" w:line="360" w:lineRule="auto"/>
      </w:pPr>
      <w:r>
        <w:t xml:space="preserve">RNN Model </w:t>
      </w:r>
      <w:r w:rsidR="00102D45">
        <w:t>evaluation</w:t>
      </w:r>
    </w:p>
    <w:p w14:paraId="7A61E504" w14:textId="77777777" w:rsidR="00042D6C" w:rsidRDefault="00042D6C" w:rsidP="00042D6C"/>
    <w:p w14:paraId="189BB53B" w14:textId="7EEDB9DF" w:rsidR="00042D6C" w:rsidRDefault="0078079F" w:rsidP="00042D6C">
      <w:r>
        <w:t>For the sake of comparison, a Recurrent Neural Network (RNN)</w:t>
      </w:r>
      <w:r w:rsidR="00A61DC7">
        <w:t xml:space="preserve"> was </w:t>
      </w:r>
      <w:r>
        <w:t>trained on unlagged</w:t>
      </w:r>
      <w:r w:rsidR="00A34035">
        <w:t xml:space="preserve"> </w:t>
      </w:r>
      <w:r>
        <w:t>normalised data using the optimal 20% test</w:t>
      </w:r>
      <w:r w:rsidR="00351C25">
        <w:t xml:space="preserve"> split</w:t>
      </w:r>
      <w:r>
        <w:t>.</w:t>
      </w:r>
      <w:r w:rsidR="003262DB">
        <w:t xml:space="preserve"> </w:t>
      </w:r>
      <w:r w:rsidR="00FF0A9B">
        <w:t>Since RNNs are typically optimised to capture temporal dynamics that traditional models might overlook,</w:t>
      </w:r>
      <w:r w:rsidR="00E05D41">
        <w:t xml:space="preserve"> a basic RNN architecture called </w:t>
      </w:r>
      <w:r w:rsidR="00FF0A9B">
        <w:t>SimpleRNN</w:t>
      </w:r>
      <w:r w:rsidR="00B91249">
        <w:t xml:space="preserve"> was </w:t>
      </w:r>
      <w:r w:rsidR="00E05D41">
        <w:t xml:space="preserve">used </w:t>
      </w:r>
      <w:r w:rsidR="00FF0A9B">
        <w:t>to reveal novel insights about the data</w:t>
      </w:r>
      <w:r w:rsidR="00071CE3">
        <w:t xml:space="preserve"> (</w:t>
      </w:r>
      <w:r w:rsidR="00984D02" w:rsidRPr="00984D02">
        <w:t>Petnehazi</w:t>
      </w:r>
      <w:r w:rsidR="00984D02">
        <w:t xml:space="preserve">, </w:t>
      </w:r>
      <w:r w:rsidR="00DD262C">
        <w:t>2019</w:t>
      </w:r>
      <w:r w:rsidR="00071CE3">
        <w:t>)</w:t>
      </w:r>
      <w:r w:rsidR="00FF0A9B">
        <w:t>. In this regard</w:t>
      </w:r>
      <w:r w:rsidR="002C4BB4">
        <w:t xml:space="preserve">, </w:t>
      </w:r>
      <w:r w:rsidR="00862311">
        <w:t>evaluation of deep learning models can be compared with more conventional machine learning algorithms such as XGB to determine which modelling method yields the best predictive outcomes.</w:t>
      </w:r>
      <w:r w:rsidR="00D868C1">
        <w:t xml:space="preserve"> [</w:t>
      </w:r>
      <w:r w:rsidR="00E32072">
        <w:t>83</w:t>
      </w:r>
      <w:r w:rsidR="00D868C1">
        <w:t>]</w:t>
      </w:r>
    </w:p>
    <w:p w14:paraId="4E520466" w14:textId="77777777" w:rsidR="00A34035" w:rsidRDefault="00A34035" w:rsidP="00042D6C"/>
    <w:p w14:paraId="26BE9888" w14:textId="672C6B3F" w:rsidR="00A34035" w:rsidRDefault="00A34035" w:rsidP="00042D6C">
      <w:r w:rsidRPr="00A34035">
        <w:rPr>
          <w:b/>
          <w:bCs/>
        </w:rPr>
        <w:t>Figure 54</w:t>
      </w:r>
      <w:r>
        <w:t xml:space="preserve"> presents the evaluation metrics for the trained SimpleRNN</w:t>
      </w:r>
      <w:r w:rsidR="00DF5F6F">
        <w:t xml:space="preserve"> model </w:t>
      </w:r>
      <w:r w:rsidR="003262DB">
        <w:t>using unlagged data</w:t>
      </w:r>
      <w:r>
        <w:t>. Contrary to expectations, the</w:t>
      </w:r>
      <w:r w:rsidR="00DF5F6F">
        <w:t xml:space="preserve"> neural network </w:t>
      </w:r>
      <w:r>
        <w:t>d</w:t>
      </w:r>
      <w:r w:rsidR="00D26241">
        <w:t xml:space="preserve">id </w:t>
      </w:r>
      <w:r>
        <w:t>not perform better compared to XGB. In actuality, model performance</w:t>
      </w:r>
      <w:r w:rsidR="00475CAD">
        <w:t xml:space="preserve"> was </w:t>
      </w:r>
      <w:r>
        <w:t>significantly worse with a MAPE score of 8</w:t>
      </w:r>
      <w:r w:rsidR="00667A5E">
        <w:t>0.61</w:t>
      </w:r>
      <w:r>
        <w:t>%, whereas the corresponding evaluation metric for XGB</w:t>
      </w:r>
      <w:r w:rsidR="002C310C">
        <w:t xml:space="preserve"> was </w:t>
      </w:r>
      <w:r w:rsidR="003262DB">
        <w:t>12.47%.</w:t>
      </w:r>
      <w:r w:rsidR="00A41300">
        <w:t xml:space="preserve"> [4</w:t>
      </w:r>
      <w:r w:rsidR="00E6762B">
        <w:t>9</w:t>
      </w:r>
      <w:r w:rsidR="00A41300">
        <w:t>]</w:t>
      </w:r>
    </w:p>
    <w:p w14:paraId="4FE161FC" w14:textId="77777777" w:rsidR="00042D6C" w:rsidRDefault="00042D6C" w:rsidP="002C2A86"/>
    <w:p w14:paraId="62E40B8D" w14:textId="77777777" w:rsidR="005A46ED" w:rsidRDefault="003262DB" w:rsidP="005A46ED">
      <w:pPr>
        <w:keepNext/>
        <w:spacing w:after="200" w:line="276" w:lineRule="auto"/>
        <w:jc w:val="center"/>
      </w:pPr>
      <w:r>
        <w:rPr>
          <w:noProof/>
        </w:rPr>
        <w:drawing>
          <wp:inline distT="0" distB="0" distL="0" distR="0" wp14:anchorId="7134E095" wp14:editId="33F4120B">
            <wp:extent cx="2880000" cy="1430589"/>
            <wp:effectExtent l="0" t="0" r="0" b="0"/>
            <wp:docPr id="1768627049" name="Picture 49"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7049" name="Picture 49" descr="A white paper with black text and numbers&#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2880000" cy="1430589"/>
                    </a:xfrm>
                    <a:prstGeom prst="rect">
                      <a:avLst/>
                    </a:prstGeom>
                  </pic:spPr>
                </pic:pic>
              </a:graphicData>
            </a:graphic>
          </wp:inline>
        </w:drawing>
      </w:r>
    </w:p>
    <w:p w14:paraId="77480546" w14:textId="272871F1" w:rsidR="003262DB" w:rsidRPr="005A46ED" w:rsidRDefault="005A46ED" w:rsidP="005A46ED">
      <w:pPr>
        <w:pStyle w:val="Caption"/>
        <w:jc w:val="center"/>
        <w:rPr>
          <w:i w:val="0"/>
          <w:iCs w:val="0"/>
          <w:sz w:val="22"/>
          <w:szCs w:val="22"/>
        </w:rPr>
      </w:pPr>
      <w:r w:rsidRPr="005A46ED">
        <w:rPr>
          <w:i w:val="0"/>
          <w:iCs w:val="0"/>
          <w:sz w:val="22"/>
          <w:szCs w:val="22"/>
        </w:rPr>
        <w:t>Figure</w:t>
      </w:r>
      <w:r w:rsidR="000644BE">
        <w:rPr>
          <w:i w:val="0"/>
          <w:iCs w:val="0"/>
          <w:sz w:val="22"/>
          <w:szCs w:val="22"/>
        </w:rPr>
        <w:t xml:space="preserve"> 54. </w:t>
      </w:r>
      <w:r w:rsidRPr="005A46ED">
        <w:rPr>
          <w:i w:val="0"/>
          <w:iCs w:val="0"/>
          <w:sz w:val="22"/>
          <w:szCs w:val="22"/>
        </w:rPr>
        <w:t>Evaluation metrics relating to trained SimpleRNN model after exposure to</w:t>
      </w:r>
      <w:r w:rsidR="000644BE">
        <w:rPr>
          <w:i w:val="0"/>
          <w:iCs w:val="0"/>
          <w:sz w:val="22"/>
          <w:szCs w:val="22"/>
        </w:rPr>
        <w:t xml:space="preserve"> </w:t>
      </w:r>
      <w:r w:rsidRPr="005A46ED">
        <w:rPr>
          <w:i w:val="0"/>
          <w:iCs w:val="0"/>
          <w:sz w:val="22"/>
          <w:szCs w:val="22"/>
        </w:rPr>
        <w:t>test data.</w:t>
      </w:r>
    </w:p>
    <w:p w14:paraId="74DBBA9B" w14:textId="583810D2" w:rsidR="003262DB" w:rsidRPr="005A46ED" w:rsidRDefault="003262DB" w:rsidP="005A46ED">
      <w:pPr>
        <w:pStyle w:val="Caption"/>
        <w:rPr>
          <w:i w:val="0"/>
          <w:iCs w:val="0"/>
          <w:sz w:val="22"/>
          <w:szCs w:val="22"/>
        </w:rPr>
      </w:pPr>
    </w:p>
    <w:p w14:paraId="75CE7DFF" w14:textId="3AF6A945" w:rsidR="003262DB" w:rsidRDefault="00526EF3" w:rsidP="00CC0421">
      <w:pPr>
        <w:rPr>
          <w:b/>
          <w:bCs/>
        </w:rPr>
      </w:pPr>
      <w:r>
        <w:t>While the high R2 score of 0.912 suggests that the</w:t>
      </w:r>
      <w:r w:rsidR="0036000C">
        <w:t xml:space="preserve"> neural network </w:t>
      </w:r>
      <w:r>
        <w:t>effectively capture</w:t>
      </w:r>
      <w:r w:rsidR="00335A3F">
        <w:t xml:space="preserve">d </w:t>
      </w:r>
      <w:r>
        <w:t>the relationships in the data, the high MAPE score signals that the trained model d</w:t>
      </w:r>
      <w:r w:rsidR="00F72AA8">
        <w:t xml:space="preserve">id </w:t>
      </w:r>
      <w:r>
        <w:t>not generalise well when exposed to test data. Indeed, it is possible that the mode</w:t>
      </w:r>
      <w:r w:rsidR="00C179EE">
        <w:t xml:space="preserve">l </w:t>
      </w:r>
      <w:r>
        <w:t>overfitted the training data, capturing patterns and trends that</w:t>
      </w:r>
      <w:r w:rsidR="00F72AA8">
        <w:t xml:space="preserve"> were </w:t>
      </w:r>
      <w:r>
        <w:t>not sufficiently generalisable, hence the wide discrepancy between actual and predicted values</w:t>
      </w:r>
      <w:r w:rsidR="00CC0421">
        <w:t xml:space="preserve"> when the model</w:t>
      </w:r>
      <w:r w:rsidR="00AF575B">
        <w:t xml:space="preserve"> was </w:t>
      </w:r>
      <w:r w:rsidR="00CC0421">
        <w:t>tested on unseen data.</w:t>
      </w:r>
      <w:r w:rsidR="003D5B67">
        <w:t xml:space="preserve"> This</w:t>
      </w:r>
      <w:r w:rsidR="00FA2DE6">
        <w:t xml:space="preserve"> </w:t>
      </w:r>
      <w:r w:rsidR="003D5B67">
        <w:t xml:space="preserve">glaring discrepancy is visualised in </w:t>
      </w:r>
      <w:r w:rsidR="003D5B67" w:rsidRPr="003D5B67">
        <w:rPr>
          <w:b/>
          <w:bCs/>
        </w:rPr>
        <w:t>Figure 55.</w:t>
      </w:r>
      <w:r w:rsidR="00CF5C46">
        <w:rPr>
          <w:b/>
          <w:bCs/>
        </w:rPr>
        <w:t xml:space="preserve"> </w:t>
      </w:r>
      <w:r w:rsidR="00CF5C46" w:rsidRPr="00CF5C46">
        <w:t>[8</w:t>
      </w:r>
      <w:r w:rsidR="00796F63">
        <w:t>2</w:t>
      </w:r>
      <w:r w:rsidR="00CF5C46" w:rsidRPr="00CF5C46">
        <w:t>]</w:t>
      </w:r>
    </w:p>
    <w:p w14:paraId="34EA80C4" w14:textId="77777777" w:rsidR="003D5B67" w:rsidRDefault="003D5B67" w:rsidP="00CC0421">
      <w:pPr>
        <w:rPr>
          <w:b/>
          <w:bCs/>
        </w:rPr>
      </w:pPr>
    </w:p>
    <w:p w14:paraId="46D13E6A" w14:textId="77777777" w:rsidR="007F1C6C" w:rsidRDefault="003D5B67" w:rsidP="007F1C6C">
      <w:pPr>
        <w:keepNext/>
      </w:pPr>
      <w:r>
        <w:rPr>
          <w:noProof/>
        </w:rPr>
        <w:lastRenderedPageBreak/>
        <w:drawing>
          <wp:inline distT="0" distB="0" distL="0" distR="0" wp14:anchorId="46A76ACF" wp14:editId="688CD253">
            <wp:extent cx="6032810" cy="3524431"/>
            <wp:effectExtent l="0" t="0" r="6350" b="0"/>
            <wp:docPr id="1583890063" name="Picture 50" descr="A graph showing sales and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0063" name="Picture 50" descr="A graph showing sales and prediction&#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6032810" cy="3524431"/>
                    </a:xfrm>
                    <a:prstGeom prst="rect">
                      <a:avLst/>
                    </a:prstGeom>
                  </pic:spPr>
                </pic:pic>
              </a:graphicData>
            </a:graphic>
          </wp:inline>
        </w:drawing>
      </w:r>
    </w:p>
    <w:p w14:paraId="66663B9C" w14:textId="1DDE2392" w:rsidR="003D5B67" w:rsidRPr="007F1C6C" w:rsidRDefault="007F1C6C" w:rsidP="001C6A7A">
      <w:pPr>
        <w:pStyle w:val="Caption"/>
        <w:jc w:val="left"/>
        <w:rPr>
          <w:i w:val="0"/>
          <w:iCs w:val="0"/>
          <w:sz w:val="22"/>
          <w:szCs w:val="22"/>
        </w:rPr>
      </w:pPr>
      <w:r w:rsidRPr="007F1C6C">
        <w:rPr>
          <w:i w:val="0"/>
          <w:iCs w:val="0"/>
          <w:sz w:val="22"/>
          <w:szCs w:val="22"/>
        </w:rPr>
        <w:t>Figure</w:t>
      </w:r>
      <w:r>
        <w:rPr>
          <w:i w:val="0"/>
          <w:iCs w:val="0"/>
          <w:sz w:val="22"/>
          <w:szCs w:val="22"/>
        </w:rPr>
        <w:t xml:space="preserve"> 55</w:t>
      </w:r>
      <w:r w:rsidRPr="007F1C6C">
        <w:rPr>
          <w:i w:val="0"/>
          <w:iCs w:val="0"/>
          <w:sz w:val="22"/>
          <w:szCs w:val="22"/>
        </w:rPr>
        <w:t>. Comparison of actual US manufacturers' sales data with predictions</w:t>
      </w:r>
      <w:r w:rsidR="00130B78">
        <w:rPr>
          <w:i w:val="0"/>
          <w:iCs w:val="0"/>
          <w:sz w:val="22"/>
          <w:szCs w:val="22"/>
        </w:rPr>
        <w:t xml:space="preserve"> generated by </w:t>
      </w:r>
      <w:r>
        <w:rPr>
          <w:i w:val="0"/>
          <w:iCs w:val="0"/>
          <w:sz w:val="22"/>
          <w:szCs w:val="22"/>
        </w:rPr>
        <w:t>the trained SimpleRNN model.</w:t>
      </w:r>
    </w:p>
    <w:p w14:paraId="0F0606C4" w14:textId="77777777" w:rsidR="00E557A1" w:rsidRDefault="00E557A1" w:rsidP="00932AA4"/>
    <w:p w14:paraId="2417F991" w14:textId="3D03F1FE" w:rsidR="00831912" w:rsidRDefault="007F1C6C" w:rsidP="00932AA4">
      <w:r>
        <w:t>To facilitate diagnosis o</w:t>
      </w:r>
      <w:r w:rsidR="005353E5">
        <w:t>f</w:t>
      </w:r>
      <w:r w:rsidR="005A31CE">
        <w:t xml:space="preserve"> the </w:t>
      </w:r>
      <w:r w:rsidR="005353E5">
        <w:t xml:space="preserve">model’s </w:t>
      </w:r>
      <w:r>
        <w:t>sub-optimal performance, residual analysis</w:t>
      </w:r>
      <w:r w:rsidR="004C533C">
        <w:t xml:space="preserve"> was </w:t>
      </w:r>
      <w:r>
        <w:t xml:space="preserve">conducted. In </w:t>
      </w:r>
      <w:r w:rsidRPr="00932AA4">
        <w:rPr>
          <w:b/>
          <w:bCs/>
        </w:rPr>
        <w:t>Figure</w:t>
      </w:r>
      <w:r w:rsidR="00932AA4" w:rsidRPr="00932AA4">
        <w:rPr>
          <w:b/>
          <w:bCs/>
        </w:rPr>
        <w:t xml:space="preserve"> 56,</w:t>
      </w:r>
      <w:r w:rsidR="00932AA4">
        <w:t xml:space="preserve"> a residual analysis plot confirms that there are no discernible trends or patterns in the residuals, thereby indicating that the model’s predictions are unbiased with no manifest evidence of underfitting or overfitting. However, these results conflict with the high MAPE score. Possible reasons for this incongruence might be</w:t>
      </w:r>
      <w:r w:rsidR="00FE38AE">
        <w:t xml:space="preserve">: (1) </w:t>
      </w:r>
      <w:r w:rsidR="00932AA4">
        <w:t>the model’s inadvertent</w:t>
      </w:r>
      <w:r w:rsidR="0095167C">
        <w:t xml:space="preserve"> failure to capture critical features or relationships that are essential to accurate predictions using unseen data,</w:t>
      </w:r>
      <w:r w:rsidR="00173116">
        <w:t xml:space="preserve"> (2) </w:t>
      </w:r>
      <w:r w:rsidR="00CE0E14">
        <w:t>training data does not contain sufficient observations</w:t>
      </w:r>
      <w:r w:rsidR="00586102">
        <w:t xml:space="preserve"> to accurately represent the input features, </w:t>
      </w:r>
      <w:r w:rsidR="00173116">
        <w:t xml:space="preserve">(3) </w:t>
      </w:r>
      <w:r w:rsidR="0095167C">
        <w:t xml:space="preserve">heavily skewed test data that unfavourably distort the MAPE score, </w:t>
      </w:r>
      <w:r w:rsidR="004E75BC">
        <w:t>(4)</w:t>
      </w:r>
      <w:r w:rsidR="00CE5E6E">
        <w:t xml:space="preserve"> training duration is too long, </w:t>
      </w:r>
      <w:r w:rsidR="00977592">
        <w:t xml:space="preserve">and </w:t>
      </w:r>
      <w:r w:rsidR="00173116">
        <w:t>(</w:t>
      </w:r>
      <w:r w:rsidR="004E75BC">
        <w:t>5</w:t>
      </w:r>
      <w:r w:rsidR="00173116">
        <w:t xml:space="preserve">) </w:t>
      </w:r>
      <w:r w:rsidR="00977592">
        <w:t xml:space="preserve">the presence of outliers </w:t>
      </w:r>
      <w:r w:rsidR="00C40E4C">
        <w:t xml:space="preserve">or “noise” </w:t>
      </w:r>
      <w:r w:rsidR="00977592">
        <w:t>in the test set, amongst other reasons (</w:t>
      </w:r>
      <w:r w:rsidR="00DD78BC">
        <w:t>Vignesh, 2020</w:t>
      </w:r>
      <w:r w:rsidR="00977592">
        <w:t>).</w:t>
      </w:r>
      <w:r w:rsidR="00CF5C46">
        <w:t xml:space="preserve"> [1</w:t>
      </w:r>
      <w:r w:rsidR="009A40BE">
        <w:t>31</w:t>
      </w:r>
      <w:r w:rsidR="00CF5C46">
        <w:t>]</w:t>
      </w:r>
    </w:p>
    <w:p w14:paraId="7F65763A" w14:textId="77777777" w:rsidR="000D3E1C" w:rsidRDefault="000D3E1C" w:rsidP="00932AA4"/>
    <w:p w14:paraId="245972EB" w14:textId="6F93DC6B" w:rsidR="000D3E1C" w:rsidRDefault="000D3E1C" w:rsidP="00932AA4">
      <w:r>
        <w:t>In light of the disappointing predictive capabilities of SimpleRNN</w:t>
      </w:r>
      <w:r w:rsidR="003B6FE6">
        <w:t xml:space="preserve"> </w:t>
      </w:r>
      <w:r w:rsidR="000F39C6">
        <w:t>vis-à-vis the target variable</w:t>
      </w:r>
      <w:r w:rsidR="0049080C">
        <w:t xml:space="preserve"> </w:t>
      </w:r>
      <w:r w:rsidR="00402137">
        <w:t>in the unlagged data,</w:t>
      </w:r>
      <w:r w:rsidR="00C338EA">
        <w:t xml:space="preserve"> </w:t>
      </w:r>
      <w:r w:rsidR="00402137">
        <w:t>further</w:t>
      </w:r>
      <w:r w:rsidR="000A4639">
        <w:t xml:space="preserve"> </w:t>
      </w:r>
      <w:r w:rsidR="00402137">
        <w:t xml:space="preserve">model training and testing with data </w:t>
      </w:r>
      <w:r w:rsidR="00402137">
        <w:lastRenderedPageBreak/>
        <w:t>that incorporated a 1-month temporal lag</w:t>
      </w:r>
      <w:r w:rsidR="00C338EA">
        <w:t xml:space="preserve"> was abandoned</w:t>
      </w:r>
      <w:r w:rsidR="00402137">
        <w:t>.</w:t>
      </w:r>
      <w:r w:rsidR="00F54EAE">
        <w:t xml:space="preserve"> It is anticipated that the lagged data would yield a significantly worse MAPE score, thereby negating any</w:t>
      </w:r>
      <w:r w:rsidR="00313446">
        <w:t xml:space="preserve"> worthwhile predictive insights</w:t>
      </w:r>
      <w:r w:rsidR="000D6C78">
        <w:t xml:space="preserve">. This assumption is further underlined by the minimal variation in MSE scores across the input features when feature ablation is carried out. On visual analysis of </w:t>
      </w:r>
      <w:r w:rsidR="000D6C78" w:rsidRPr="000D6C78">
        <w:rPr>
          <w:b/>
          <w:bCs/>
        </w:rPr>
        <w:t>Figure 56,</w:t>
      </w:r>
      <w:r w:rsidR="000D6C78">
        <w:t xml:space="preserve"> it is patently clear that</w:t>
      </w:r>
      <w:r w:rsidR="006106AF">
        <w:t xml:space="preserve"> model performance</w:t>
      </w:r>
      <w:r w:rsidR="00FF76D7">
        <w:t xml:space="preserve"> was </w:t>
      </w:r>
      <w:r w:rsidR="006106AF">
        <w:t>largely unaffected by the removal of any specific feature.</w:t>
      </w:r>
      <w:r w:rsidR="00CF5C46">
        <w:t xml:space="preserve"> [</w:t>
      </w:r>
      <w:r w:rsidR="00FA27AA">
        <w:t>97</w:t>
      </w:r>
      <w:r w:rsidR="00CF5C46">
        <w:t>]</w:t>
      </w:r>
    </w:p>
    <w:p w14:paraId="2587781C" w14:textId="77777777" w:rsidR="001872CC" w:rsidRDefault="001872CC" w:rsidP="00932AA4"/>
    <w:p w14:paraId="00C91647" w14:textId="6461E7ED" w:rsidR="00E557A1" w:rsidRDefault="001872CC" w:rsidP="002B633F">
      <w:r>
        <w:t>Since the deep learning model exhibit</w:t>
      </w:r>
      <w:r w:rsidR="00F42EB7">
        <w:t xml:space="preserve">ed </w:t>
      </w:r>
      <w:r>
        <w:t xml:space="preserve">an unsurprisingly high MAPE score coupled with minimal impact from feature ablation, it is apparent that SimpleRNN is not compatible with a low-dimensional </w:t>
      </w:r>
      <w:r w:rsidR="00412079">
        <w:t>feature</w:t>
      </w:r>
      <w:r w:rsidR="007E3F10">
        <w:t xml:space="preserve"> </w:t>
      </w:r>
      <w:r>
        <w:t>space such as the data frame used in this study.</w:t>
      </w:r>
      <w:r w:rsidR="00FA46E5">
        <w:t xml:space="preserve"> T</w:t>
      </w:r>
      <w:r w:rsidR="009C7FAF">
        <w:t>he selected RNN architecture is clearly not suitable for predicting the target variable</w:t>
      </w:r>
      <w:r w:rsidR="007E3F10">
        <w:t xml:space="preserve"> </w:t>
      </w:r>
      <w:r w:rsidR="009C7FAF">
        <w:t xml:space="preserve">due to its inability to adequately decipher </w:t>
      </w:r>
      <w:r w:rsidR="00914F12">
        <w:t xml:space="preserve">potential </w:t>
      </w:r>
      <w:r w:rsidR="009C7FAF">
        <w:t>temporal dependencies, noise, and/or data complexity.</w:t>
      </w:r>
      <w:r w:rsidR="004F1328">
        <w:t xml:space="preserve"> </w:t>
      </w:r>
      <w:r w:rsidR="00FA46E5">
        <w:t xml:space="preserve">Moreover, </w:t>
      </w:r>
      <w:r w:rsidR="00742D6D">
        <w:t>there may be latent overfitting or underfitting</w:t>
      </w:r>
      <w:r w:rsidR="00F86BDE">
        <w:t xml:space="preserve"> that is not openly acknowledged by residual analysis, thereby frustrating the predictive efficacy of the model</w:t>
      </w:r>
      <w:r w:rsidR="004E7BEE">
        <w:t xml:space="preserve"> (Mucci, 2025)</w:t>
      </w:r>
      <w:r w:rsidR="00F86BDE">
        <w:t>.</w:t>
      </w:r>
      <w:r w:rsidR="00324062">
        <w:t xml:space="preserve"> </w:t>
      </w:r>
      <w:r w:rsidR="00CF5C46">
        <w:t>[9</w:t>
      </w:r>
      <w:r w:rsidR="009624AB">
        <w:t>3</w:t>
      </w:r>
      <w:r w:rsidR="00CF5C46">
        <w:t>]</w:t>
      </w:r>
    </w:p>
    <w:p w14:paraId="73BEC585" w14:textId="08C31451" w:rsidR="00E557A1" w:rsidRDefault="00E557A1" w:rsidP="00E557A1">
      <w:pPr>
        <w:spacing w:after="200" w:line="276" w:lineRule="auto"/>
        <w:jc w:val="left"/>
      </w:pPr>
      <w:r>
        <w:br w:type="page"/>
      </w:r>
    </w:p>
    <w:p w14:paraId="72D62A83" w14:textId="54F5016A" w:rsidR="002B633F" w:rsidRDefault="00E557A1" w:rsidP="00E557A1">
      <w:pPr>
        <w:jc w:val="center"/>
      </w:pPr>
      <w:r>
        <w:rPr>
          <w:noProof/>
        </w:rPr>
        <w:lastRenderedPageBreak/>
        <mc:AlternateContent>
          <mc:Choice Requires="wps">
            <w:drawing>
              <wp:anchor distT="0" distB="0" distL="114300" distR="114300" simplePos="0" relativeHeight="251875328" behindDoc="1" locked="0" layoutInCell="1" allowOverlap="1" wp14:anchorId="51037990" wp14:editId="56443212">
                <wp:simplePos x="0" y="0"/>
                <wp:positionH relativeFrom="margin">
                  <wp:align>center</wp:align>
                </wp:positionH>
                <wp:positionV relativeFrom="paragraph">
                  <wp:posOffset>5174200</wp:posOffset>
                </wp:positionV>
                <wp:extent cx="6038850" cy="635"/>
                <wp:effectExtent l="0" t="0" r="0" b="635"/>
                <wp:wrapTight wrapText="bothSides">
                  <wp:wrapPolygon edited="0">
                    <wp:start x="0" y="0"/>
                    <wp:lineTo x="0" y="20205"/>
                    <wp:lineTo x="21532" y="20205"/>
                    <wp:lineTo x="21532" y="0"/>
                    <wp:lineTo x="0" y="0"/>
                  </wp:wrapPolygon>
                </wp:wrapTight>
                <wp:docPr id="1229653519" name="Text Box 1"/>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4FDC4D4B" w14:textId="77777777" w:rsidR="00E557A1" w:rsidRPr="00444B9B" w:rsidRDefault="00E557A1" w:rsidP="00E557A1">
                            <w:pPr>
                              <w:pStyle w:val="Caption"/>
                              <w:jc w:val="center"/>
                              <w:rPr>
                                <w:i w:val="0"/>
                                <w:iCs w:val="0"/>
                                <w:noProof/>
                                <w:sz w:val="36"/>
                                <w:szCs w:val="28"/>
                              </w:rPr>
                            </w:pPr>
                            <w:r w:rsidRPr="00444B9B">
                              <w:rPr>
                                <w:i w:val="0"/>
                                <w:iCs w:val="0"/>
                                <w:sz w:val="22"/>
                                <w:szCs w:val="22"/>
                              </w:rPr>
                              <w:t xml:space="preserve">Figure </w:t>
                            </w:r>
                            <w:r>
                              <w:rPr>
                                <w:i w:val="0"/>
                                <w:iCs w:val="0"/>
                                <w:sz w:val="22"/>
                                <w:szCs w:val="22"/>
                              </w:rPr>
                              <w:t>56</w:t>
                            </w:r>
                            <w:r w:rsidRPr="00444B9B">
                              <w:rPr>
                                <w:i w:val="0"/>
                                <w:iCs w:val="0"/>
                                <w:sz w:val="22"/>
                                <w:szCs w:val="22"/>
                              </w:rPr>
                              <w:t>.</w:t>
                            </w:r>
                            <w:r>
                              <w:rPr>
                                <w:i w:val="0"/>
                                <w:iCs w:val="0"/>
                                <w:sz w:val="22"/>
                                <w:szCs w:val="22"/>
                              </w:rPr>
                              <w:t xml:space="preserve"> </w:t>
                            </w:r>
                            <w:r w:rsidRPr="00444B9B">
                              <w:rPr>
                                <w:i w:val="0"/>
                                <w:iCs w:val="0"/>
                                <w:sz w:val="22"/>
                                <w:szCs w:val="22"/>
                              </w:rPr>
                              <w:t>Bar plots illustrating the results of feature ablation analysis for</w:t>
                            </w:r>
                            <w:r>
                              <w:rPr>
                                <w:i w:val="0"/>
                                <w:iCs w:val="0"/>
                                <w:sz w:val="22"/>
                                <w:szCs w:val="22"/>
                              </w:rPr>
                              <w:t xml:space="preserve"> SimpleRNN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37990" id="_x0000_s1070" type="#_x0000_t202" style="position:absolute;left:0;text-align:left;margin-left:0;margin-top:407.4pt;width:475.5pt;height:.05pt;z-index:-251441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" stroked="f">
                <v:textbox style="mso-fit-shape-to-text:t" inset="0,0,0,0">
                  <w:txbxContent>
                    <w:p w14:paraId="4FDC4D4B" w14:textId="77777777" w:rsidR="00E557A1" w:rsidRPr="00444B9B" w:rsidRDefault="00E557A1" w:rsidP="00E557A1">
                      <w:pPr>
                        <w:pStyle w:val="Caption"/>
                        <w:jc w:val="center"/>
                        <w:rPr>
                          <w:i w:val="0"/>
                          <w:iCs w:val="0"/>
                          <w:noProof/>
                          <w:sz w:val="36"/>
                          <w:szCs w:val="28"/>
                        </w:rPr>
                      </w:pPr>
                      <w:r w:rsidRPr="00444B9B">
                        <w:rPr>
                          <w:i w:val="0"/>
                          <w:iCs w:val="0"/>
                          <w:sz w:val="22"/>
                          <w:szCs w:val="22"/>
                        </w:rPr>
                        <w:t xml:space="preserve">Figure </w:t>
                      </w:r>
                      <w:r>
                        <w:rPr>
                          <w:i w:val="0"/>
                          <w:iCs w:val="0"/>
                          <w:sz w:val="22"/>
                          <w:szCs w:val="22"/>
                        </w:rPr>
                        <w:t>56</w:t>
                      </w:r>
                      <w:r w:rsidRPr="00444B9B">
                        <w:rPr>
                          <w:i w:val="0"/>
                          <w:iCs w:val="0"/>
                          <w:sz w:val="22"/>
                          <w:szCs w:val="22"/>
                        </w:rPr>
                        <w:t>.</w:t>
                      </w:r>
                      <w:r>
                        <w:rPr>
                          <w:i w:val="0"/>
                          <w:iCs w:val="0"/>
                          <w:sz w:val="22"/>
                          <w:szCs w:val="22"/>
                        </w:rPr>
                        <w:t xml:space="preserve"> </w:t>
                      </w:r>
                      <w:r w:rsidRPr="00444B9B">
                        <w:rPr>
                          <w:i w:val="0"/>
                          <w:iCs w:val="0"/>
                          <w:sz w:val="22"/>
                          <w:szCs w:val="22"/>
                        </w:rPr>
                        <w:t>Bar plots illustrating the results of feature ablation analysis for</w:t>
                      </w:r>
                      <w:r>
                        <w:rPr>
                          <w:i w:val="0"/>
                          <w:iCs w:val="0"/>
                          <w:sz w:val="22"/>
                          <w:szCs w:val="22"/>
                        </w:rPr>
                        <w:t xml:space="preserve"> SimpleRNN model.</w:t>
                      </w:r>
                    </w:p>
                  </w:txbxContent>
                </v:textbox>
                <w10:wrap type="tight" anchorx="margin"/>
              </v:shape>
            </w:pict>
          </mc:Fallback>
        </mc:AlternateContent>
      </w:r>
      <w:r w:rsidR="00444B9B">
        <w:rPr>
          <w:noProof/>
        </w:rPr>
        <w:drawing>
          <wp:inline distT="0" distB="0" distL="0" distR="0" wp14:anchorId="09319CBA" wp14:editId="44015497">
            <wp:extent cx="6039160" cy="5004057"/>
            <wp:effectExtent l="0" t="0" r="0" b="6350"/>
            <wp:docPr id="1887609392" name="Picture 5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09392" name="Picture 51" descr="A graph of blue bars&#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6039160" cy="5004057"/>
                    </a:xfrm>
                    <a:prstGeom prst="rect">
                      <a:avLst/>
                    </a:prstGeom>
                  </pic:spPr>
                </pic:pic>
              </a:graphicData>
            </a:graphic>
          </wp:inline>
        </w:drawing>
      </w:r>
    </w:p>
    <w:p w14:paraId="0BF1A1E4" w14:textId="704CFF8F" w:rsidR="00E557A1" w:rsidRDefault="00E557A1" w:rsidP="00E557A1"/>
    <w:p w14:paraId="01F9E2F3" w14:textId="290A84E7" w:rsidR="00E27167" w:rsidRDefault="00293C14" w:rsidP="0078513B">
      <w:pPr>
        <w:pStyle w:val="Heading2"/>
      </w:pPr>
      <w:r>
        <w:t>Challenges</w:t>
      </w:r>
    </w:p>
    <w:p w14:paraId="7AFF3A3D" w14:textId="77777777" w:rsidR="00293C14" w:rsidRDefault="00293C14" w:rsidP="00DC1C25"/>
    <w:p w14:paraId="00447017" w14:textId="300E8ACC" w:rsidR="00293C14" w:rsidRDefault="000E540B" w:rsidP="00DC1C25">
      <w:r>
        <w:t>N</w:t>
      </w:r>
      <w:r w:rsidR="00293C14">
        <w:t>o significant and insurmountable challenges were experienced</w:t>
      </w:r>
      <w:r w:rsidR="002224F8">
        <w:t xml:space="preserve"> </w:t>
      </w:r>
      <w:r w:rsidR="0078513B">
        <w:t>during</w:t>
      </w:r>
      <w:r w:rsidR="0006621F">
        <w:t xml:space="preserve"> this study.</w:t>
      </w:r>
      <w:r w:rsidR="000A5FA2">
        <w:t xml:space="preserve"> [10]</w:t>
      </w:r>
    </w:p>
    <w:p w14:paraId="68AEE712" w14:textId="1A5E374D" w:rsidR="00816B4B" w:rsidRDefault="00816B4B">
      <w:pPr>
        <w:spacing w:after="200" w:line="276" w:lineRule="auto"/>
        <w:jc w:val="left"/>
      </w:pPr>
      <w:r>
        <w:br w:type="page"/>
      </w:r>
    </w:p>
    <w:p w14:paraId="6F3ED71F" w14:textId="5501412E" w:rsidR="0034543A" w:rsidRPr="00816B4B" w:rsidRDefault="00492741" w:rsidP="00246F8F">
      <w:pPr>
        <w:pStyle w:val="Heading2"/>
      </w:pPr>
      <w:r w:rsidRPr="004D41D9">
        <w:lastRenderedPageBreak/>
        <w:t>Conclusions</w:t>
      </w:r>
    </w:p>
    <w:p w14:paraId="58CFA9AF" w14:textId="77777777" w:rsidR="0034543A" w:rsidRPr="004D41D9" w:rsidRDefault="0034543A" w:rsidP="0034543A"/>
    <w:p w14:paraId="49F686BA" w14:textId="5E911E46" w:rsidR="00136F44" w:rsidRDefault="00FC05B6" w:rsidP="005F6BCB">
      <w:r>
        <w:t xml:space="preserve">Exploratory data analysis </w:t>
      </w:r>
      <w:r w:rsidR="00291008">
        <w:t xml:space="preserve">of time series data extracted from the FRED repository </w:t>
      </w:r>
      <w:r w:rsidR="000D563B">
        <w:t>revealed strong correlations between commodity prices for crude oil, gold, iron ore, and copper with the target variable, US manufacturers’ sales</w:t>
      </w:r>
      <w:r w:rsidR="00C0679B">
        <w:t xml:space="preserve">. When </w:t>
      </w:r>
      <w:r w:rsidR="0070134C">
        <w:t xml:space="preserve">the data was detrended and unit roots were removed, </w:t>
      </w:r>
      <w:r w:rsidR="00AD2ECA">
        <w:t xml:space="preserve">the resultant data showed </w:t>
      </w:r>
      <w:r w:rsidR="000E681B">
        <w:t>relatively weaker correlations between the independent</w:t>
      </w:r>
      <w:r w:rsidR="00CD4CA5">
        <w:t xml:space="preserve"> and </w:t>
      </w:r>
      <w:r w:rsidR="000E681B">
        <w:t>target variable</w:t>
      </w:r>
      <w:r w:rsidR="00CD4CA5">
        <w:t>s respectively</w:t>
      </w:r>
      <w:r w:rsidR="004469C8">
        <w:t xml:space="preserve">. </w:t>
      </w:r>
      <w:r w:rsidR="00D9217F">
        <w:t xml:space="preserve">This suggests </w:t>
      </w:r>
      <w:r w:rsidR="00E3624E">
        <w:t xml:space="preserve">that the relationships observed in the non-stationary data </w:t>
      </w:r>
      <w:r w:rsidR="00D721D8">
        <w:t xml:space="preserve">are mainly driven by </w:t>
      </w:r>
      <w:r w:rsidR="00CB5B67">
        <w:t xml:space="preserve">latent trends and seasonal fluctuations in </w:t>
      </w:r>
      <w:r w:rsidR="00013D1B">
        <w:t>commodity prices</w:t>
      </w:r>
      <w:r w:rsidR="008B177D">
        <w:t xml:space="preserve"> as opposed to intrinsic causal linkages</w:t>
      </w:r>
      <w:r w:rsidR="00CC2ED2">
        <w:t xml:space="preserve">. Hence, </w:t>
      </w:r>
      <w:r w:rsidR="00530479">
        <w:t>subsequent modelling</w:t>
      </w:r>
      <w:r w:rsidR="00FA008F">
        <w:t xml:space="preserve"> was conducted using</w:t>
      </w:r>
      <w:r w:rsidR="009A3F28">
        <w:t xml:space="preserve"> </w:t>
      </w:r>
      <w:r w:rsidR="00FA008F">
        <w:t>non-stationary data</w:t>
      </w:r>
      <w:r w:rsidR="009A3F28">
        <w:t>.</w:t>
      </w:r>
      <w:r w:rsidR="00E4601C">
        <w:t xml:space="preserve"> [93]</w:t>
      </w:r>
    </w:p>
    <w:p w14:paraId="57E53BCE" w14:textId="77777777" w:rsidR="00CF0143" w:rsidRDefault="00CF0143" w:rsidP="005F6BCB"/>
    <w:p w14:paraId="0FB06544" w14:textId="766BCC54" w:rsidR="00025D89" w:rsidRDefault="00CF0143" w:rsidP="005F6BCB">
      <w:r>
        <w:t>Conventional machine learning models performed significantly better relative to</w:t>
      </w:r>
      <w:r w:rsidR="003B6DB1">
        <w:t xml:space="preserve"> basic </w:t>
      </w:r>
      <w:r>
        <w:t>neural networks</w:t>
      </w:r>
      <w:r w:rsidR="003C6296">
        <w:t xml:space="preserve"> such as SimpleRNN. </w:t>
      </w:r>
      <w:r w:rsidR="008F50ED">
        <w:t xml:space="preserve">Specifically, </w:t>
      </w:r>
      <w:r w:rsidR="007D538A">
        <w:t xml:space="preserve">the best </w:t>
      </w:r>
      <w:r w:rsidR="00F413DF">
        <w:t xml:space="preserve">tuned </w:t>
      </w:r>
      <w:r w:rsidR="007D538A">
        <w:t>model</w:t>
      </w:r>
      <w:r w:rsidR="003C022F">
        <w:t xml:space="preserve"> was </w:t>
      </w:r>
      <w:r w:rsidR="007D538A">
        <w:t>Extreme Gradient Boosting (XGB)</w:t>
      </w:r>
      <w:r w:rsidR="00F41428">
        <w:t xml:space="preserve">, although this model experienced </w:t>
      </w:r>
      <w:r w:rsidR="00017CAB">
        <w:t>a</w:t>
      </w:r>
      <w:r w:rsidR="0090732C">
        <w:t xml:space="preserve"> marginal </w:t>
      </w:r>
      <w:r w:rsidR="00017CAB">
        <w:t>disimprovement</w:t>
      </w:r>
      <w:r w:rsidR="00FB1677">
        <w:t xml:space="preserve"> in performance when trained </w:t>
      </w:r>
      <w:r w:rsidR="009A5DBE">
        <w:t xml:space="preserve">and evaluated </w:t>
      </w:r>
      <w:r w:rsidR="00FB1677">
        <w:t xml:space="preserve">on </w:t>
      </w:r>
      <w:r w:rsidR="00D237F2">
        <w:t>data exhibiting a temporal lag of 1 month.</w:t>
      </w:r>
      <w:r w:rsidR="00C87C4B">
        <w:t xml:space="preserve"> Feature ablation analysis</w:t>
      </w:r>
      <w:r w:rsidR="000C345B">
        <w:t xml:space="preserve"> </w:t>
      </w:r>
      <w:r w:rsidR="00147F67">
        <w:t>using both unlagged and lagged data confirmed that commodity prices pertaining to gold and iron ore</w:t>
      </w:r>
      <w:r w:rsidR="00C311F8">
        <w:t xml:space="preserve"> exert</w:t>
      </w:r>
      <w:r w:rsidR="003E0D6E">
        <w:t xml:space="preserve">ed </w:t>
      </w:r>
      <w:r w:rsidR="00C311F8">
        <w:t>the most impact on model performance</w:t>
      </w:r>
      <w:r w:rsidR="00E03DBD">
        <w:t>.</w:t>
      </w:r>
      <w:r w:rsidR="00E4601C">
        <w:t xml:space="preserve"> [73]</w:t>
      </w:r>
    </w:p>
    <w:p w14:paraId="4032CD09" w14:textId="77777777" w:rsidR="00025D89" w:rsidRDefault="00025D89" w:rsidP="005F6BCB"/>
    <w:p w14:paraId="3C27E66B" w14:textId="481CBD49" w:rsidR="00CF0143" w:rsidRDefault="002A048E" w:rsidP="005F6BCB">
      <w:r>
        <w:t xml:space="preserve">Suffice it to say these features may be leveraged as potential signals when forecasting changes in </w:t>
      </w:r>
      <w:r w:rsidR="00F74B62">
        <w:t>US manufacturers’ sales</w:t>
      </w:r>
      <w:r w:rsidR="00025D89">
        <w:t>. Since economic activity is influenced by a myriad of factors not explored in this study, further research is necessary before definitive conclusions can be drawn about the optimal signal mix for economic forecasting.</w:t>
      </w:r>
      <w:r w:rsidR="00E4601C">
        <w:t xml:space="preserve"> [52]</w:t>
      </w:r>
    </w:p>
    <w:p w14:paraId="63C1ED6F" w14:textId="66322E74" w:rsidR="0003202C" w:rsidRDefault="0003202C">
      <w:pPr>
        <w:spacing w:after="200" w:line="276" w:lineRule="auto"/>
        <w:jc w:val="left"/>
      </w:pPr>
      <w:r>
        <w:br w:type="page"/>
      </w:r>
    </w:p>
    <w:p w14:paraId="49190A7F" w14:textId="09B2AFE4" w:rsidR="00035570" w:rsidRDefault="00035570" w:rsidP="00035570">
      <w:pPr>
        <w:pStyle w:val="Heading2"/>
      </w:pPr>
      <w:r>
        <w:lastRenderedPageBreak/>
        <w:t>Recommendations</w:t>
      </w:r>
    </w:p>
    <w:p w14:paraId="09079538" w14:textId="77777777" w:rsidR="00035570" w:rsidRDefault="00035570" w:rsidP="005F6BCB"/>
    <w:p w14:paraId="6F095863" w14:textId="0DFFEB13" w:rsidR="00035570" w:rsidRDefault="00035570" w:rsidP="005F6BCB">
      <w:r>
        <w:t>T</w:t>
      </w:r>
      <w:r w:rsidR="00C927F8">
        <w:t xml:space="preserve">o </w:t>
      </w:r>
      <w:r w:rsidR="00456787">
        <w:t xml:space="preserve">develop a more accurate and comprehensive economic forecasting model, it is imperative to </w:t>
      </w:r>
      <w:r w:rsidR="00361294">
        <w:t xml:space="preserve">use a </w:t>
      </w:r>
      <w:r w:rsidR="005B0E39">
        <w:t xml:space="preserve">high dimensional dataspace that incorporates a </w:t>
      </w:r>
      <w:r w:rsidR="00361294">
        <w:t xml:space="preserve">broader range of commodity prices drawn from different </w:t>
      </w:r>
      <w:r w:rsidR="00920A65">
        <w:t>sectors such as agriculture, energy, metals, and rare earths.</w:t>
      </w:r>
      <w:r w:rsidR="005B0E39">
        <w:t xml:space="preserve"> </w:t>
      </w:r>
      <w:r w:rsidR="004F228E">
        <w:t>E</w:t>
      </w:r>
      <w:r w:rsidR="001B3E48">
        <w:t xml:space="preserve">xternal economic factors such as inflation, </w:t>
      </w:r>
      <w:r w:rsidR="00CB7AFD">
        <w:t xml:space="preserve">interest rates, labour data, GDP growth rates, and </w:t>
      </w:r>
      <w:r w:rsidR="00641B73">
        <w:t>currency exchange rates</w:t>
      </w:r>
      <w:r w:rsidR="00D77004">
        <w:t xml:space="preserve"> should be taken into consideration </w:t>
      </w:r>
      <w:r w:rsidR="00B00411">
        <w:t>when</w:t>
      </w:r>
      <w:r w:rsidR="00286DB7">
        <w:t xml:space="preserve"> constructing the dataspace.</w:t>
      </w:r>
      <w:r w:rsidR="004F228E">
        <w:t xml:space="preserve"> Moreover, a </w:t>
      </w:r>
      <w:r w:rsidR="00616D1D">
        <w:t xml:space="preserve">wider range of modelling techniques </w:t>
      </w:r>
      <w:r w:rsidR="00CF1F27">
        <w:t>(e.g., multivariate time series models</w:t>
      </w:r>
      <w:r w:rsidR="00B44155">
        <w:t xml:space="preserve">, </w:t>
      </w:r>
      <w:r w:rsidR="005F1432">
        <w:t>hybrid models</w:t>
      </w:r>
      <w:r w:rsidR="00B44155">
        <w:t>, and</w:t>
      </w:r>
      <w:r w:rsidR="0095466A">
        <w:t xml:space="preserve"> </w:t>
      </w:r>
      <w:r w:rsidR="00163272">
        <w:t>advanced neural networks such as LSTMs and GRUs</w:t>
      </w:r>
      <w:r w:rsidR="005F1432">
        <w:t xml:space="preserve">) </w:t>
      </w:r>
      <w:r w:rsidR="000617DB">
        <w:t xml:space="preserve">should be employed to find the best model that consistently gives </w:t>
      </w:r>
      <w:r w:rsidR="000A25DA">
        <w:t>accurate forecasts.</w:t>
      </w:r>
      <w:r w:rsidR="00F17007">
        <w:t xml:space="preserve"> </w:t>
      </w:r>
      <w:r w:rsidR="00416EC5">
        <w:t>[</w:t>
      </w:r>
      <w:r w:rsidR="006361F6">
        <w:t>101</w:t>
      </w:r>
      <w:r w:rsidR="00416EC5">
        <w:t>]</w:t>
      </w:r>
    </w:p>
    <w:p w14:paraId="32561599" w14:textId="4B882176" w:rsidR="00035570" w:rsidRDefault="00035570">
      <w:pPr>
        <w:spacing w:after="200" w:line="276" w:lineRule="auto"/>
        <w:jc w:val="left"/>
      </w:pPr>
      <w:r>
        <w:br w:type="page"/>
      </w:r>
    </w:p>
    <w:p w14:paraId="2F38D3B4" w14:textId="4E62A700" w:rsidR="005F6BCB" w:rsidRPr="00A47AE3" w:rsidRDefault="005F6BCB" w:rsidP="00246F8F">
      <w:pPr>
        <w:pStyle w:val="Heading2"/>
      </w:pPr>
      <w:r w:rsidRPr="004D41D9">
        <w:lastRenderedPageBreak/>
        <w:t>References</w:t>
      </w:r>
    </w:p>
    <w:p w14:paraId="7D5DD2FF" w14:textId="77777777" w:rsidR="00C03A5E" w:rsidRPr="004D41D9" w:rsidRDefault="00C03A5E" w:rsidP="005F6BCB"/>
    <w:p w14:paraId="78397CC7" w14:textId="77777777" w:rsidR="0051482E" w:rsidRDefault="0051482E" w:rsidP="0051482E">
      <w:r w:rsidRPr="00CE2DD4">
        <w:t xml:space="preserve">Abdullah, S. N., and Zeng, X. (2010). Machine learning approach for crude oil price prediction with Artificial Neural Networks-Quantitative (ANN-Q) model. In Proceedings of the International Joint Conference on Neural Networks. Proc Int Jt Conf Neural Networks IEEE. </w:t>
      </w:r>
    </w:p>
    <w:p w14:paraId="5074D474" w14:textId="77777777" w:rsidR="0051482E" w:rsidRPr="00CE2DD4" w:rsidRDefault="0051482E" w:rsidP="0051482E">
      <w:hyperlink r:id="rId119" w:history="1">
        <w:r w:rsidRPr="00CA4EAE">
          <w:rPr>
            <w:rStyle w:val="Hyperlink"/>
          </w:rPr>
          <w:t>https://doi.org/10.1109/IJCNN.2010.5596602</w:t>
        </w:r>
      </w:hyperlink>
      <w:r>
        <w:t xml:space="preserve"> </w:t>
      </w:r>
    </w:p>
    <w:p w14:paraId="1E1A764F" w14:textId="77777777" w:rsidR="0051482E" w:rsidRDefault="0051482E" w:rsidP="002C53E2"/>
    <w:p w14:paraId="306D4044" w14:textId="0499DF5C" w:rsidR="0041792E" w:rsidRDefault="0041792E" w:rsidP="002C53E2">
      <w:r w:rsidRPr="0041792E">
        <w:t>Atmakuru, A., Di Fatta, G., Nicosia, G., Badii, A. (2024). Improved Filter-Based Feature Selection Using Correlation and Clustering Techniques. In: Nicosia, G., Ojha, V., La Malfa, E., La Malfa, G., Pardalos, P.M., Umeton, R. (eds) Machine Learning, Optimization, and Data Science. LOD 2023. Lecture Notes in Computer Science, vol 14505. Springer, Cham.</w:t>
      </w:r>
    </w:p>
    <w:p w14:paraId="3E1CE9C0" w14:textId="5AB55423" w:rsidR="0041792E" w:rsidRDefault="0041792E" w:rsidP="002C53E2">
      <w:hyperlink r:id="rId120" w:history="1">
        <w:r w:rsidRPr="004B65B7">
          <w:rPr>
            <w:rStyle w:val="Hyperlink"/>
          </w:rPr>
          <w:t>https://doi.org/10.1007/978-3-031-53969-5_28</w:t>
        </w:r>
      </w:hyperlink>
      <w:r>
        <w:t xml:space="preserve"> </w:t>
      </w:r>
    </w:p>
    <w:p w14:paraId="1B1580B6" w14:textId="77777777" w:rsidR="0041792E" w:rsidRDefault="0041792E" w:rsidP="002C53E2"/>
    <w:p w14:paraId="3607940A" w14:textId="764047F5" w:rsidR="00934ED0" w:rsidRDefault="00934ED0" w:rsidP="002C53E2">
      <w:r>
        <w:t>Baidya, R., Lee, S.W. (2024). Addressing the non-stationarity and complexity of time series data for long-term forecasts. Appl. Sci. 14(11), 4436.</w:t>
      </w:r>
    </w:p>
    <w:p w14:paraId="5BC7269D" w14:textId="3120D3C3" w:rsidR="00934ED0" w:rsidRDefault="00761ABB" w:rsidP="00934ED0">
      <w:pPr>
        <w:jc w:val="left"/>
      </w:pPr>
      <w:hyperlink r:id="rId121" w:history="1">
        <w:r w:rsidRPr="000F1A00">
          <w:rPr>
            <w:rStyle w:val="Hyperlink"/>
          </w:rPr>
          <w:t>https://doi.org/10.3390/app14114436</w:t>
        </w:r>
      </w:hyperlink>
      <w:r>
        <w:t xml:space="preserve"> </w:t>
      </w:r>
    </w:p>
    <w:p w14:paraId="094269CB" w14:textId="77777777" w:rsidR="00B05421" w:rsidRDefault="00B05421" w:rsidP="00B05421"/>
    <w:p w14:paraId="53E15228" w14:textId="43641B43" w:rsidR="00B05421" w:rsidRDefault="00B05421" w:rsidP="00B05421">
      <w:r w:rsidRPr="002A26AD">
        <w:t>Baumeister, Christiane and Lutz Kilian. (2017)</w:t>
      </w:r>
      <w:r>
        <w:t xml:space="preserve"> </w:t>
      </w:r>
      <w:r w:rsidR="00127548">
        <w:t xml:space="preserve">Lower oil prices and the U.S. economy: Is this time different? </w:t>
      </w:r>
      <w:r w:rsidRPr="002A26AD">
        <w:t>Brookings Papers on Economic Activity, 47, 287–357.</w:t>
      </w:r>
    </w:p>
    <w:p w14:paraId="0619B854" w14:textId="77777777" w:rsidR="00B05421" w:rsidRDefault="00B05421" w:rsidP="00B05421"/>
    <w:p w14:paraId="23C1224B" w14:textId="04CA3DCF" w:rsidR="00B05421" w:rsidRDefault="00B05421" w:rsidP="00B05421">
      <w:r w:rsidRPr="002D6A22">
        <w:t xml:space="preserve">Baumeister, Christiane, Lutz Kilian, and Xiaoqing Zhou. (2018). </w:t>
      </w:r>
      <w:r w:rsidR="00127548">
        <w:t>Are product spreads useful for forecasting oil prices?</w:t>
      </w:r>
      <w:r w:rsidR="00386568">
        <w:t xml:space="preserve"> </w:t>
      </w:r>
      <w:r w:rsidR="00643691">
        <w:t>An empirical evaluation of the Verl</w:t>
      </w:r>
      <w:r w:rsidR="00F574D2">
        <w:t>e</w:t>
      </w:r>
      <w:r w:rsidR="00643691">
        <w:t>ger Hypothesis.</w:t>
      </w:r>
      <w:r w:rsidR="00F574D2">
        <w:t xml:space="preserve"> </w:t>
      </w:r>
      <w:r w:rsidRPr="002D6A22">
        <w:t>Macroeconomic Dynamics, 22, 562–80.</w:t>
      </w:r>
    </w:p>
    <w:p w14:paraId="5726D0F6" w14:textId="77777777" w:rsidR="00687FCF" w:rsidRDefault="00687FCF" w:rsidP="00B05421"/>
    <w:p w14:paraId="0BD491CF" w14:textId="77777777" w:rsidR="00687FCF" w:rsidRDefault="00687FCF" w:rsidP="00687FCF">
      <w:r>
        <w:lastRenderedPageBreak/>
        <w:t>Bawdekar, A.A., Prusty, B.R., Bingo, K. (2022). Sensitivity analysis of stationarity tests' outcome to time series facets and test parameters.</w:t>
      </w:r>
    </w:p>
    <w:p w14:paraId="095D13F7" w14:textId="6EF4EB20" w:rsidR="00942411" w:rsidRDefault="00687FCF" w:rsidP="00687FCF">
      <w:pPr>
        <w:jc w:val="left"/>
      </w:pPr>
      <w:hyperlink r:id="rId122" w:history="1">
        <w:r w:rsidRPr="000F1A00">
          <w:rPr>
            <w:rStyle w:val="Hyperlink"/>
          </w:rPr>
          <w:t>https://doi.org/10.1155/2022/2402989</w:t>
        </w:r>
      </w:hyperlink>
      <w:r>
        <w:t xml:space="preserve"> </w:t>
      </w:r>
    </w:p>
    <w:p w14:paraId="6EF2E5A5" w14:textId="77777777" w:rsidR="00687FCF" w:rsidRDefault="00687FCF" w:rsidP="00B05421"/>
    <w:p w14:paraId="0A2C6ADF" w14:textId="18401F06" w:rsidR="00B05421" w:rsidRDefault="00B05421" w:rsidP="00B05421">
      <w:r w:rsidRPr="00CE2DD4">
        <w:t>Binns, R. (2018). Fairness in Machine Learning: Lessons from Political Philosophy. In Proceedings of the 2018 Conference on Fairness, Accountability, and Transparency, 23-24 February 2018, New York, NY, United States.</w:t>
      </w:r>
    </w:p>
    <w:p w14:paraId="650C965F" w14:textId="63E1C5F3" w:rsidR="00B05421" w:rsidRDefault="00F3639F" w:rsidP="00B05421">
      <w:hyperlink r:id="rId123" w:history="1">
        <w:r w:rsidRPr="00CA4EAE">
          <w:rPr>
            <w:rStyle w:val="Hyperlink"/>
          </w:rPr>
          <w:t>https://proceedings.mlr.press/v81/binns18a/binns18a.pdf</w:t>
        </w:r>
      </w:hyperlink>
      <w:r w:rsidR="00B05421">
        <w:t xml:space="preserve"> </w:t>
      </w:r>
    </w:p>
    <w:p w14:paraId="4F943F7F" w14:textId="77777777" w:rsidR="002D1795" w:rsidRDefault="002D1795" w:rsidP="00B05421"/>
    <w:p w14:paraId="23D5914D" w14:textId="29F22FCF" w:rsidR="002D1795" w:rsidRDefault="001209FB" w:rsidP="00B05421">
      <w:r>
        <w:t xml:space="preserve">Bobbitt, Z. (2023). </w:t>
      </w:r>
      <w:r w:rsidRPr="001209FB">
        <w:t>What is Considered a Good vs. Bad Residual Plot?</w:t>
      </w:r>
      <w:r>
        <w:t xml:space="preserve"> Statology.</w:t>
      </w:r>
    </w:p>
    <w:p w14:paraId="068B8F6A" w14:textId="3120F09D" w:rsidR="003A665B" w:rsidRDefault="003A665B" w:rsidP="00B05421">
      <w:hyperlink r:id="rId124" w:history="1">
        <w:r w:rsidRPr="004B65B7">
          <w:rPr>
            <w:rStyle w:val="Hyperlink"/>
          </w:rPr>
          <w:t>https://www.statology.org/good-vs-bad-residual-plot/</w:t>
        </w:r>
      </w:hyperlink>
      <w:r>
        <w:t xml:space="preserve"> </w:t>
      </w:r>
    </w:p>
    <w:p w14:paraId="6C4EC04E" w14:textId="77777777" w:rsidR="00E4479D" w:rsidRDefault="00E4479D" w:rsidP="00B05421"/>
    <w:p w14:paraId="08CF5044" w14:textId="77777777" w:rsidR="00E4479D" w:rsidRDefault="00E4479D" w:rsidP="00B05421">
      <w:r w:rsidRPr="00E4479D">
        <w:t xml:space="preserve">Cabello-Solorzano, K., Ortigosa de Araujo, I., Peña, M., Correia, L., J. Tallón-Ballesteros, A. (2023). The Impact of Data Normalization on the Accuracy of Machine Learning Algorithms: A Comparative Analysis. In: García Bringas, </w:t>
      </w:r>
      <w:r w:rsidRPr="004C731A">
        <w:t>P., et al. 18th International</w:t>
      </w:r>
      <w:r w:rsidRPr="00E4479D">
        <w:t xml:space="preserve"> Conference on Soft Computing Models in Industrial and Environmental Applications (SOCO 2023). SOCO 2023. Lecture Notes in Networks and Systems, vol 750. Springer, Cham.</w:t>
      </w:r>
    </w:p>
    <w:p w14:paraId="0678A1CE" w14:textId="5C3D3F25" w:rsidR="00E4479D" w:rsidRDefault="00E4479D" w:rsidP="00B05421">
      <w:hyperlink r:id="rId125" w:history="1">
        <w:r w:rsidRPr="002C2B43">
          <w:rPr>
            <w:rStyle w:val="Hyperlink"/>
          </w:rPr>
          <w:t>https://doi.org/10.1007/978-3-031-42536-3_33</w:t>
        </w:r>
      </w:hyperlink>
      <w:r>
        <w:t xml:space="preserve"> </w:t>
      </w:r>
    </w:p>
    <w:p w14:paraId="4888E664" w14:textId="77777777" w:rsidR="002E6D09" w:rsidRDefault="002E6D09" w:rsidP="00B05421"/>
    <w:p w14:paraId="0206BD26" w14:textId="77777777" w:rsidR="00BA3FF7" w:rsidRDefault="002E6D09" w:rsidP="002E6D09">
      <w:r>
        <w:t>Cerqueira, V., Torgo, L., Mozetič, I. (2020). Evaluating time series forecasting models: an empirical study on performance estimation methods. Machine Learning. 109:1997–2028.</w:t>
      </w:r>
    </w:p>
    <w:p w14:paraId="35EDEF68" w14:textId="26E03FE3" w:rsidR="002E6D09" w:rsidRDefault="00E26414" w:rsidP="002E6D09">
      <w:hyperlink r:id="rId126" w:history="1">
        <w:r w:rsidRPr="004B65B7">
          <w:rPr>
            <w:rStyle w:val="Hyperlink"/>
          </w:rPr>
          <w:t>https://doi.org/10.1007/s10994-020-05910-7</w:t>
        </w:r>
      </w:hyperlink>
      <w:r w:rsidR="002E6D09">
        <w:t xml:space="preserve"> </w:t>
      </w:r>
    </w:p>
    <w:p w14:paraId="2EF19E8B" w14:textId="77777777" w:rsidR="00B05421" w:rsidRDefault="00B05421" w:rsidP="00B05421"/>
    <w:p w14:paraId="3F8065E9" w14:textId="43840BA6" w:rsidR="00D320E1" w:rsidRDefault="00D320E1" w:rsidP="002B6E79">
      <w:r w:rsidRPr="00D320E1">
        <w:t>Chandra Blessie</w:t>
      </w:r>
      <w:r>
        <w:t xml:space="preserve">, E., </w:t>
      </w:r>
      <w:r w:rsidR="002B6E79" w:rsidRPr="002B6E79">
        <w:t>Karthikeyan</w:t>
      </w:r>
      <w:r w:rsidR="002B6E79">
        <w:t>, E. (2012). Sigmis: A Feature Selection Algorithm</w:t>
      </w:r>
      <w:r w:rsidR="006B5ACE">
        <w:t xml:space="preserve"> </w:t>
      </w:r>
      <w:r w:rsidR="002B6E79">
        <w:t>Using Correlation Based Method</w:t>
      </w:r>
      <w:r w:rsidR="006B5ACE">
        <w:t xml:space="preserve">. </w:t>
      </w:r>
      <w:r w:rsidR="006B5ACE" w:rsidRPr="006B5ACE">
        <w:t>Journal of Algorithms &amp; Computational Technology</w:t>
      </w:r>
      <w:r w:rsidR="00315839">
        <w:t xml:space="preserve">, </w:t>
      </w:r>
      <w:r w:rsidR="006B5ACE" w:rsidRPr="006B5ACE">
        <w:t>6</w:t>
      </w:r>
      <w:r w:rsidR="007F45F2">
        <w:t>(3): 385</w:t>
      </w:r>
      <w:r w:rsidR="00B7052E">
        <w:t>-394.</w:t>
      </w:r>
    </w:p>
    <w:p w14:paraId="1AE2A0C5" w14:textId="77777777" w:rsidR="00094822" w:rsidRDefault="00094822" w:rsidP="00B05421"/>
    <w:p w14:paraId="0D68C473" w14:textId="51314420" w:rsidR="00094822" w:rsidRDefault="00094822" w:rsidP="00B05421">
      <w:r>
        <w:t>Chatfield, C. (2000). Time-Series Forecasting. Chapman and Hall/CRC, New York, United States.</w:t>
      </w:r>
      <w:r w:rsidR="007A0422">
        <w:t xml:space="preserve"> </w:t>
      </w:r>
      <w:hyperlink r:id="rId127" w:history="1">
        <w:r w:rsidR="00274D0A" w:rsidRPr="004B65B7">
          <w:rPr>
            <w:rStyle w:val="Hyperlink"/>
          </w:rPr>
          <w:t>https://doi.org/10.1201/9781420036206</w:t>
        </w:r>
      </w:hyperlink>
      <w:r>
        <w:t xml:space="preserve"> </w:t>
      </w:r>
    </w:p>
    <w:p w14:paraId="5CD41A0F" w14:textId="77777777" w:rsidR="00987CFB" w:rsidRDefault="00987CFB" w:rsidP="00B05421"/>
    <w:p w14:paraId="41A7A907" w14:textId="77777777" w:rsidR="00987CFB" w:rsidRDefault="00987CFB" w:rsidP="00987CFB">
      <w:r w:rsidRPr="00CE2DD4">
        <w:t xml:space="preserve">Doppelt, R. (2023). Should Macroeconomists Use Seasonally Adjusted Time Series? Structural Identification and Bayesian Estimation in Seasonal Vector Autoregressions. Department of Economics, Indiana University Bloomington, United States. pp. 5-6. </w:t>
      </w:r>
    </w:p>
    <w:p w14:paraId="0EC1F383" w14:textId="72736582" w:rsidR="00987CFB" w:rsidRPr="00CE2DD4" w:rsidRDefault="00987CFB" w:rsidP="00B05421">
      <w:hyperlink r:id="rId128" w:history="1">
        <w:r w:rsidRPr="00CA4EAE">
          <w:rPr>
            <w:rStyle w:val="Hyperlink"/>
          </w:rPr>
          <w:t>https://economics.indiana.edu/documents/should-macroeconomists.pdf</w:t>
        </w:r>
      </w:hyperlink>
      <w:r>
        <w:t xml:space="preserve"> </w:t>
      </w:r>
    </w:p>
    <w:p w14:paraId="3B840CEF" w14:textId="77777777" w:rsidR="00B05421" w:rsidRDefault="00B05421" w:rsidP="00B05421"/>
    <w:p w14:paraId="3AAF8ADF" w14:textId="48DFE7F4" w:rsidR="006D1A88" w:rsidRDefault="006D1A88" w:rsidP="00B05421">
      <w:r>
        <w:t>Fer</w:t>
      </w:r>
      <w:r w:rsidR="00D76766">
        <w:t>nando, J. (2024). Precious Metals: Definition, How To Invest, and Example</w:t>
      </w:r>
      <w:r w:rsidR="00337868">
        <w:t>.</w:t>
      </w:r>
    </w:p>
    <w:p w14:paraId="5EF95C1F" w14:textId="4BEDC393" w:rsidR="00017AC1" w:rsidRDefault="00017AC1" w:rsidP="00B05421">
      <w:hyperlink r:id="rId129" w:history="1">
        <w:r w:rsidRPr="004B65B7">
          <w:rPr>
            <w:rStyle w:val="Hyperlink"/>
          </w:rPr>
          <w:t>https://www.investopedia.com/terms/p/preciousmetal.asp</w:t>
        </w:r>
      </w:hyperlink>
      <w:r>
        <w:t xml:space="preserve"> </w:t>
      </w:r>
    </w:p>
    <w:p w14:paraId="126486D5" w14:textId="77777777" w:rsidR="006D1A88" w:rsidRPr="00CE2DD4" w:rsidRDefault="006D1A88" w:rsidP="00B05421"/>
    <w:p w14:paraId="53F10C5B" w14:textId="77777777" w:rsidR="00B05421" w:rsidRDefault="00B05421" w:rsidP="00B05421">
      <w:r w:rsidRPr="00CE2DD4">
        <w:t>Kim, K., Lim, S., Lee, C., Lee, W.J., Jeon, H., Jung, J., and Jung, D. (2022). Forecasting Liquefied Natural Gas Bunker Prices Using Artificial Neural Network for Procurement Management. J. Mar. Sci. Eng. 2022, 10(12), 1814.</w:t>
      </w:r>
    </w:p>
    <w:p w14:paraId="6173EF99" w14:textId="09EAFF55" w:rsidR="00B05421" w:rsidRDefault="00F3639F" w:rsidP="00B05421">
      <w:hyperlink r:id="rId130" w:history="1">
        <w:r w:rsidRPr="00CA4EAE">
          <w:rPr>
            <w:rStyle w:val="Hyperlink"/>
          </w:rPr>
          <w:t>https://doi.org/10.3390/jmse10121814</w:t>
        </w:r>
      </w:hyperlink>
      <w:r w:rsidR="00B05421">
        <w:t xml:space="preserve"> </w:t>
      </w:r>
    </w:p>
    <w:p w14:paraId="0BC557B0" w14:textId="77777777" w:rsidR="00CA773C" w:rsidRDefault="00CA773C" w:rsidP="00B05421"/>
    <w:p w14:paraId="1DBD0523" w14:textId="12304DD2" w:rsidR="00CA773C" w:rsidRDefault="00CA773C" w:rsidP="00B05421">
      <w:r>
        <w:t xml:space="preserve">Kumar, B. (2025). </w:t>
      </w:r>
      <w:r w:rsidR="009C44DA">
        <w:t>Data Preprocessing in Machine Learning.</w:t>
      </w:r>
    </w:p>
    <w:p w14:paraId="729549CF" w14:textId="15F54CCD" w:rsidR="009C44DA" w:rsidRPr="00CE2DD4" w:rsidRDefault="009C44DA" w:rsidP="00B05421">
      <w:hyperlink r:id="rId131" w:history="1">
        <w:r w:rsidRPr="002C2B43">
          <w:rPr>
            <w:rStyle w:val="Hyperlink"/>
          </w:rPr>
          <w:t>https://pythonguides.com/data-preprocessing-in-machine-learning/</w:t>
        </w:r>
      </w:hyperlink>
      <w:r>
        <w:t xml:space="preserve"> </w:t>
      </w:r>
    </w:p>
    <w:p w14:paraId="37BBBA0B" w14:textId="77777777" w:rsidR="00B05421" w:rsidRDefault="00B05421" w:rsidP="00B05421"/>
    <w:p w14:paraId="6A5384C0" w14:textId="3639006A" w:rsidR="00AA11A8" w:rsidRDefault="00AA11A8" w:rsidP="00B05421">
      <w:r>
        <w:t xml:space="preserve">Liberto, </w:t>
      </w:r>
      <w:r w:rsidR="0069548D">
        <w:t>D. (2024). Economic Forecasting: Definition, Use of Indicators, and Example</w:t>
      </w:r>
      <w:r w:rsidR="00B42E16">
        <w:t>. Investopedia.</w:t>
      </w:r>
    </w:p>
    <w:p w14:paraId="5FE2F7A0" w14:textId="47596247" w:rsidR="00B42E16" w:rsidRDefault="00B42E16" w:rsidP="00B05421">
      <w:hyperlink r:id="rId132" w:history="1">
        <w:r w:rsidRPr="004B65B7">
          <w:rPr>
            <w:rStyle w:val="Hyperlink"/>
          </w:rPr>
          <w:t>https://www.investopedia.com/terms/e/economic-forecasting.asp</w:t>
        </w:r>
      </w:hyperlink>
      <w:r>
        <w:t xml:space="preserve"> </w:t>
      </w:r>
    </w:p>
    <w:p w14:paraId="6363AD0E" w14:textId="77777777" w:rsidR="00B42E16" w:rsidRDefault="00B42E16" w:rsidP="00B05421"/>
    <w:p w14:paraId="4CE5C072" w14:textId="0926A0CF" w:rsidR="00EE6FF1" w:rsidRDefault="00EE6FF1" w:rsidP="00B05421">
      <w:r>
        <w:t xml:space="preserve">Luna, Zipporah (2021). </w:t>
      </w:r>
      <w:r w:rsidR="00890772" w:rsidRPr="00890772">
        <w:t>Feature Selection in Machine Learning: Correlation Matrix</w:t>
      </w:r>
      <w:r w:rsidR="00890772">
        <w:t xml:space="preserve">, </w:t>
      </w:r>
      <w:r w:rsidR="00890772" w:rsidRPr="00890772">
        <w:t>Univariate Testing</w:t>
      </w:r>
      <w:r w:rsidR="00890772">
        <w:t xml:space="preserve">, and </w:t>
      </w:r>
      <w:r w:rsidR="00890772" w:rsidRPr="00890772">
        <w:t>RFECV</w:t>
      </w:r>
      <w:r w:rsidR="00890772">
        <w:t>. Medium.</w:t>
      </w:r>
    </w:p>
    <w:p w14:paraId="08DDCCC4" w14:textId="5D6BB42C" w:rsidR="00890772" w:rsidRDefault="001707B6" w:rsidP="00B05421">
      <w:hyperlink r:id="rId133" w:history="1">
        <w:r w:rsidRPr="004B65B7">
          <w:rPr>
            <w:rStyle w:val="Hyperlink"/>
          </w:rPr>
          <w:t>https://medium.com/geekculture/feature-selection-in-machine-learning-correlation-matrix-univariate-testing-rfecv-1186168fac12</w:t>
        </w:r>
      </w:hyperlink>
      <w:r>
        <w:t xml:space="preserve"> </w:t>
      </w:r>
    </w:p>
    <w:p w14:paraId="2488BC1B" w14:textId="77777777" w:rsidR="00890772" w:rsidRPr="00CE2DD4" w:rsidRDefault="00890772" w:rsidP="00B05421"/>
    <w:p w14:paraId="37DCFC55" w14:textId="77777777" w:rsidR="00B05421" w:rsidRDefault="00B05421" w:rsidP="00B05421">
      <w:r w:rsidRPr="00CE2DD4">
        <w:t>Mamedli, M. (2021). Machine Learning Real-Time CIP Forecasting. In: IFC-Bank of Italy Workshop On “Machine Learning in Central Banking". p. 3.</w:t>
      </w:r>
    </w:p>
    <w:p w14:paraId="33C91588" w14:textId="652491AB" w:rsidR="00B05421" w:rsidRDefault="00F3639F" w:rsidP="00B05421">
      <w:hyperlink r:id="rId134" w:history="1">
        <w:r w:rsidRPr="00CA4EAE">
          <w:rPr>
            <w:rStyle w:val="Hyperlink"/>
          </w:rPr>
          <w:t>https://www.bis.org/ifc/publ/ifcb57_18.pdf</w:t>
        </w:r>
      </w:hyperlink>
      <w:r w:rsidR="00B05421">
        <w:t xml:space="preserve"> </w:t>
      </w:r>
    </w:p>
    <w:p w14:paraId="444BD547" w14:textId="77777777" w:rsidR="00B05421" w:rsidRDefault="00B05421" w:rsidP="00B05421"/>
    <w:p w14:paraId="2C41DA96" w14:textId="1E169FBD" w:rsidR="00B05421" w:rsidRPr="00A22226" w:rsidRDefault="00B05421" w:rsidP="00B05421">
      <w:r w:rsidRPr="00A22226">
        <w:t xml:space="preserve">Maverick, J.B. (2023). </w:t>
      </w:r>
      <w:r w:rsidR="00C06BC0">
        <w:t xml:space="preserve">Do changes in interest rates affect consumer spending? </w:t>
      </w:r>
      <w:r w:rsidRPr="00A22226">
        <w:t xml:space="preserve">Investopedia. </w:t>
      </w:r>
    </w:p>
    <w:p w14:paraId="756B8581" w14:textId="47CD9F78" w:rsidR="00B05421" w:rsidRDefault="00F3639F" w:rsidP="00B05421">
      <w:hyperlink r:id="rId135" w:history="1">
        <w:r w:rsidRPr="00CA4EAE">
          <w:rPr>
            <w:rStyle w:val="Hyperlink"/>
          </w:rPr>
          <w:t>https://www.investopedia.com/ask/answers/071715/how-do-changes-interest-rates-affect-spending-habits-economy.asp</w:t>
        </w:r>
      </w:hyperlink>
      <w:r w:rsidR="00B05421">
        <w:t xml:space="preserve"> </w:t>
      </w:r>
    </w:p>
    <w:p w14:paraId="218EED39" w14:textId="77777777" w:rsidR="00A5371E" w:rsidRDefault="00A5371E" w:rsidP="00B05421"/>
    <w:p w14:paraId="4C35E078" w14:textId="426AAF49" w:rsidR="00A5371E" w:rsidRPr="00CE2DD4" w:rsidRDefault="00A5371E" w:rsidP="00B05421">
      <w:r>
        <w:t xml:space="preserve">Merrick, L. (2019). </w:t>
      </w:r>
      <w:r w:rsidR="004F2D96" w:rsidRPr="004F2D96">
        <w:t>Randomized Ablation Feature Importance</w:t>
      </w:r>
      <w:r w:rsidR="004F2D96">
        <w:t xml:space="preserve">. </w:t>
      </w:r>
      <w:r w:rsidR="00C41FE8">
        <w:t>Cornell University,</w:t>
      </w:r>
      <w:r w:rsidR="007F3F40">
        <w:t xml:space="preserve"> </w:t>
      </w:r>
      <w:hyperlink r:id="rId136" w:history="1">
        <w:r w:rsidR="003C4172" w:rsidRPr="004B65B7">
          <w:rPr>
            <w:rStyle w:val="Hyperlink"/>
          </w:rPr>
          <w:t>https://doi.org/10.48550/arXiv.1910.00174</w:t>
        </w:r>
      </w:hyperlink>
      <w:r w:rsidR="00AD1237">
        <w:t xml:space="preserve"> </w:t>
      </w:r>
    </w:p>
    <w:p w14:paraId="38ED9DF9" w14:textId="77777777" w:rsidR="00B05421" w:rsidRDefault="00B05421" w:rsidP="00B05421"/>
    <w:p w14:paraId="6632F6EF" w14:textId="77777777" w:rsidR="0099112A" w:rsidRDefault="0099112A" w:rsidP="0099112A">
      <w:r>
        <w:t>Mucci, T. (2025). Overfitting vs. underfitting: Finding the balance. IBM.</w:t>
      </w:r>
    </w:p>
    <w:p w14:paraId="0E7E3EDB" w14:textId="3ED832E1" w:rsidR="0099112A" w:rsidRDefault="0099112A" w:rsidP="0099112A">
      <w:hyperlink r:id="rId137" w:history="1">
        <w:r w:rsidRPr="00C71AA4">
          <w:rPr>
            <w:rStyle w:val="Hyperlink"/>
          </w:rPr>
          <w:t>https://www.ibm.com/think/topics/overfitting-vs-underfitting</w:t>
        </w:r>
      </w:hyperlink>
      <w:r>
        <w:t xml:space="preserve"> </w:t>
      </w:r>
    </w:p>
    <w:p w14:paraId="6CC976F1" w14:textId="77777777" w:rsidR="002B6CC2" w:rsidRDefault="002B6CC2" w:rsidP="0099112A"/>
    <w:p w14:paraId="74B522CA" w14:textId="04E6E044" w:rsidR="002B6CC2" w:rsidRDefault="002B6CC2" w:rsidP="0099112A">
      <w:r>
        <w:t>Murr</w:t>
      </w:r>
      <w:r w:rsidR="00E74AB9">
        <w:t xml:space="preserve">y, C. (2022). How the iron ore market works. </w:t>
      </w:r>
      <w:r w:rsidR="006931F5">
        <w:t>Investopedia.</w:t>
      </w:r>
    </w:p>
    <w:p w14:paraId="44724F6D" w14:textId="2315B249" w:rsidR="006931F5" w:rsidRDefault="006931F5" w:rsidP="0099112A">
      <w:hyperlink r:id="rId138" w:anchor="toc-what-is-iron-ore" w:history="1">
        <w:r w:rsidRPr="004B65B7">
          <w:rPr>
            <w:rStyle w:val="Hyperlink"/>
          </w:rPr>
          <w:t>https://www.investopedia.com/articles/investing/030215/how-iron-ore-market-works-supply-market-share.asp#toc-what-is-iron-ore</w:t>
        </w:r>
      </w:hyperlink>
      <w:r>
        <w:t xml:space="preserve"> </w:t>
      </w:r>
    </w:p>
    <w:p w14:paraId="1BE99ECD" w14:textId="77777777" w:rsidR="004E630D" w:rsidRDefault="004E630D" w:rsidP="0099112A"/>
    <w:p w14:paraId="366FB4F6" w14:textId="28F2C3CF" w:rsidR="004E630D" w:rsidRDefault="004E630D" w:rsidP="0099112A">
      <w:r w:rsidRPr="004E630D">
        <w:t>Petnehazi</w:t>
      </w:r>
      <w:r>
        <w:t>, G. (</w:t>
      </w:r>
      <w:r w:rsidR="007434EA">
        <w:t xml:space="preserve">2019). </w:t>
      </w:r>
      <w:r w:rsidR="00A21DCF" w:rsidRPr="00A21DCF">
        <w:t>Recurrent Neural Networks for Time Series Forecasting</w:t>
      </w:r>
      <w:r w:rsidR="00A21DCF">
        <w:t xml:space="preserve">. </w:t>
      </w:r>
      <w:r w:rsidR="002B591B">
        <w:t>Cornell University, United States.</w:t>
      </w:r>
      <w:r w:rsidR="002B591B" w:rsidRPr="002B591B">
        <w:t xml:space="preserve"> </w:t>
      </w:r>
      <w:hyperlink r:id="rId139" w:history="1">
        <w:r w:rsidR="002B591B" w:rsidRPr="004B65B7">
          <w:rPr>
            <w:rStyle w:val="Hyperlink"/>
          </w:rPr>
          <w:t>https://doi.org/10.48550/arXiv.1901.00069</w:t>
        </w:r>
      </w:hyperlink>
      <w:r w:rsidR="002B591B">
        <w:t xml:space="preserve"> </w:t>
      </w:r>
    </w:p>
    <w:p w14:paraId="7CE99782" w14:textId="77777777" w:rsidR="000E4106" w:rsidRDefault="000E4106" w:rsidP="0099112A"/>
    <w:p w14:paraId="76C8C230" w14:textId="6F3EE062" w:rsidR="00CD6B8C" w:rsidRDefault="000E4106" w:rsidP="0099112A">
      <w:r>
        <w:t xml:space="preserve">Scott, G. (2021). </w:t>
      </w:r>
      <w:r w:rsidR="00CD6B8C">
        <w:t>Copper: Meaning, Price Determinants, and Future. Investopedia.</w:t>
      </w:r>
      <w:r w:rsidR="007A0422">
        <w:t xml:space="preserve"> </w:t>
      </w:r>
      <w:hyperlink r:id="rId140" w:history="1">
        <w:r w:rsidR="007A0422" w:rsidRPr="004B65B7">
          <w:rPr>
            <w:rStyle w:val="Hyperlink"/>
          </w:rPr>
          <w:t>https://www.investopedia.com/terms/c/copper.asp</w:t>
        </w:r>
      </w:hyperlink>
      <w:r w:rsidR="00CD6B8C">
        <w:t xml:space="preserve"> </w:t>
      </w:r>
    </w:p>
    <w:p w14:paraId="25E9BDB3" w14:textId="77777777" w:rsidR="0099112A" w:rsidRPr="00CE2DD4" w:rsidRDefault="0099112A" w:rsidP="0099112A"/>
    <w:p w14:paraId="0ED239E5" w14:textId="77777777" w:rsidR="00B05421" w:rsidRDefault="00B05421" w:rsidP="00B05421">
      <w:r w:rsidRPr="00CE2DD4">
        <w:lastRenderedPageBreak/>
        <w:t>Qin, Q., Huang, Z., Zhou, Z., Chen, C., and Liu, R. (2023). Crude Oil Price Forecasting With Machine Learning And Google Search Data: An Accuracy Comparison Of Single-Model Versus Multiple-Model. Engineering Applications of Artificial Intelligence. Vol. 123(a), 106266.</w:t>
      </w:r>
    </w:p>
    <w:p w14:paraId="3203B0E7" w14:textId="2A14C4EA" w:rsidR="00B05421" w:rsidRDefault="00F3639F" w:rsidP="00B05421">
      <w:hyperlink r:id="rId141" w:history="1">
        <w:r w:rsidRPr="00CA4EAE">
          <w:rPr>
            <w:rStyle w:val="Hyperlink"/>
          </w:rPr>
          <w:t>https://doi.org/10.1016/j.engappai.2023.106266</w:t>
        </w:r>
      </w:hyperlink>
    </w:p>
    <w:p w14:paraId="52992F7D" w14:textId="77777777" w:rsidR="004C4AE6" w:rsidRDefault="004C4AE6" w:rsidP="00B05421"/>
    <w:p w14:paraId="2B7230B9" w14:textId="1529BA8E" w:rsidR="004C4AE6" w:rsidRDefault="004C4AE6" w:rsidP="00B05421">
      <w:r>
        <w:t xml:space="preserve">Song, F., Guo, Z., </w:t>
      </w:r>
      <w:r w:rsidR="00270703">
        <w:t xml:space="preserve">and </w:t>
      </w:r>
      <w:r>
        <w:t>Mei, D. (</w:t>
      </w:r>
      <w:r w:rsidR="00270703">
        <w:t xml:space="preserve">2010). </w:t>
      </w:r>
      <w:r w:rsidR="00FA0982" w:rsidRPr="00FA0982">
        <w:t>Feature Selection Using Principal Component Analysis. 2010 International Conference on System Science, Engineering Design and Manufacturing Informatization, Yichang, China, 2010, pp. 27-30</w:t>
      </w:r>
      <w:r w:rsidR="00FA0982">
        <w:t>.</w:t>
      </w:r>
      <w:r w:rsidR="00786E38">
        <w:t xml:space="preserve"> </w:t>
      </w:r>
      <w:hyperlink r:id="rId142" w:history="1">
        <w:r w:rsidR="00786E38" w:rsidRPr="004B65B7">
          <w:rPr>
            <w:rStyle w:val="Hyperlink"/>
          </w:rPr>
          <w:t>https://doi.org/10.1109/ICSEM.2010.14</w:t>
        </w:r>
      </w:hyperlink>
      <w:r w:rsidR="00786E38">
        <w:t xml:space="preserve"> </w:t>
      </w:r>
    </w:p>
    <w:p w14:paraId="31573AA6" w14:textId="77777777" w:rsidR="00820848" w:rsidRDefault="00820848" w:rsidP="00B05421"/>
    <w:p w14:paraId="1739BD1D" w14:textId="77777777" w:rsidR="00820848" w:rsidRDefault="00820848" w:rsidP="00820848">
      <w:r w:rsidRPr="004F6C30">
        <w:t>Theng, D., Bhoyar, K.K. (2024) Feature selection techniques for machine learning: a survey of more than two decades of research. Knowl Inf Syst, 66, 1575–1637</w:t>
      </w:r>
      <w:r>
        <w:t xml:space="preserve">. </w:t>
      </w:r>
      <w:hyperlink r:id="rId143" w:history="1">
        <w:r w:rsidRPr="004B65B7">
          <w:rPr>
            <w:rStyle w:val="Hyperlink"/>
          </w:rPr>
          <w:t>https://doi.org/10.1007/s10115-023-02010-5</w:t>
        </w:r>
      </w:hyperlink>
      <w:r>
        <w:t xml:space="preserve"> </w:t>
      </w:r>
    </w:p>
    <w:p w14:paraId="7AAE993D" w14:textId="77777777" w:rsidR="00820848" w:rsidRDefault="00820848" w:rsidP="00B05421"/>
    <w:p w14:paraId="523B2DED" w14:textId="77777777" w:rsidR="00B05421" w:rsidRPr="001D38A8" w:rsidRDefault="00B05421" w:rsidP="00B05421">
      <w:r w:rsidRPr="001D38A8">
        <w:t xml:space="preserve">US Federal Government, 2020. The Economic Benefits of Oil and Gas. US Department of Energy. </w:t>
      </w:r>
    </w:p>
    <w:p w14:paraId="435DCC37" w14:textId="06765DA1" w:rsidR="00B05421" w:rsidRDefault="00F3639F" w:rsidP="00B05421">
      <w:hyperlink r:id="rId144" w:anchor=":~:text=The%20oil%20and%20gas%20industry,and%20ensures%20our%20energy%20security" w:history="1">
        <w:r w:rsidRPr="00CA4EAE">
          <w:rPr>
            <w:rStyle w:val="Hyperlink"/>
          </w:rPr>
          <w:t>https://www.energy.gov/articles/economic-impact-oil-and-gas#:~:text=The%20oil%20and%20gas%20industry,and%20ensures%20our%20energy%20security</w:t>
        </w:r>
      </w:hyperlink>
      <w:r w:rsidR="00B05421" w:rsidRPr="001D38A8">
        <w:t>.</w:t>
      </w:r>
      <w:r w:rsidR="00B05421">
        <w:t xml:space="preserve"> </w:t>
      </w:r>
    </w:p>
    <w:p w14:paraId="6C1DA9CD" w14:textId="77777777" w:rsidR="00AC56A6" w:rsidRDefault="00AC56A6" w:rsidP="00B05421"/>
    <w:p w14:paraId="57FCC0DE" w14:textId="0EFF73C9" w:rsidR="00AC56A6" w:rsidRDefault="00AC56A6" w:rsidP="00B05421">
      <w:r>
        <w:t xml:space="preserve">Vignesh, S. (2020). </w:t>
      </w:r>
      <w:r w:rsidRPr="00AC56A6">
        <w:t>The Perfect Fit for a DNN.</w:t>
      </w:r>
      <w:r w:rsidR="00391AEF">
        <w:t xml:space="preserve"> Medium.</w:t>
      </w:r>
    </w:p>
    <w:p w14:paraId="5C826FCA" w14:textId="63A2B9AD" w:rsidR="00391AEF" w:rsidRDefault="00474099" w:rsidP="00B05421">
      <w:hyperlink r:id="rId145" w:history="1">
        <w:r w:rsidRPr="004B65B7">
          <w:rPr>
            <w:rStyle w:val="Hyperlink"/>
          </w:rPr>
          <w:t>https://medium.com/analytics-vidhya/the-perfect-fit-for-a-dnn-596954c9ea39#</w:t>
        </w:r>
      </w:hyperlink>
      <w:r>
        <w:t xml:space="preserve"> </w:t>
      </w:r>
    </w:p>
    <w:p w14:paraId="0B8D48B6" w14:textId="77777777" w:rsidR="000D466F" w:rsidRDefault="000D466F" w:rsidP="00B05421"/>
    <w:p w14:paraId="7ED73FD8" w14:textId="6EDAD889" w:rsidR="000D466F" w:rsidRDefault="000D466F" w:rsidP="00B05421">
      <w:r>
        <w:t>Yadav, A. (2024). SHAP Values Explained</w:t>
      </w:r>
      <w:r w:rsidR="0022425F">
        <w:t>. Medium.</w:t>
      </w:r>
    </w:p>
    <w:p w14:paraId="32FDCD7B" w14:textId="117EEEA5" w:rsidR="0022425F" w:rsidRPr="00CE2DD4" w:rsidRDefault="0022425F" w:rsidP="00B05421">
      <w:hyperlink r:id="rId146" w:history="1">
        <w:r w:rsidRPr="004B65B7">
          <w:rPr>
            <w:rStyle w:val="Hyperlink"/>
          </w:rPr>
          <w:t>https://medium.com/biased-algorithms/shap-values-explained-08764ab16466</w:t>
        </w:r>
      </w:hyperlink>
      <w:r>
        <w:t xml:space="preserve"> </w:t>
      </w:r>
    </w:p>
    <w:p w14:paraId="00704223" w14:textId="77777777" w:rsidR="00B05421" w:rsidRPr="00CE2DD4" w:rsidRDefault="00B05421" w:rsidP="00B05421"/>
    <w:p w14:paraId="6DA5D842" w14:textId="77777777" w:rsidR="00B05421" w:rsidRDefault="00B05421" w:rsidP="00B05421">
      <w:r w:rsidRPr="00CE2DD4">
        <w:lastRenderedPageBreak/>
        <w:t>Yang, S.F., Choi, S.W. and Lee, E.B. (2023). A Prediction Model for Spot LNG Prices Based on Machine Learning Algorithms to Reduce Fluctuation Risks in Purchasing Prices. Energies 2023, 16(11), 4271.</w:t>
      </w:r>
    </w:p>
    <w:p w14:paraId="0E6647E1" w14:textId="48DEDE2F" w:rsidR="00B05421" w:rsidRDefault="0057229D" w:rsidP="00B05421">
      <w:hyperlink r:id="rId147" w:history="1">
        <w:r w:rsidRPr="00CA4EAE">
          <w:rPr>
            <w:rStyle w:val="Hyperlink"/>
          </w:rPr>
          <w:t>https://doi.org/10.3390/en16114271</w:t>
        </w:r>
      </w:hyperlink>
      <w:r w:rsidR="00915C5F">
        <w:t xml:space="preserve"> </w:t>
      </w:r>
      <w:r w:rsidR="00317B7F">
        <w:t>[658]</w:t>
      </w:r>
    </w:p>
    <w:p w14:paraId="7F62C490" w14:textId="77777777" w:rsidR="00842897" w:rsidRPr="004D41D9" w:rsidRDefault="00842897" w:rsidP="00934ED0"/>
    <w:p w14:paraId="35B832B8" w14:textId="65AC4F1A" w:rsidR="00842897" w:rsidRPr="00776226" w:rsidRDefault="00420D87" w:rsidP="00842897">
      <w:pPr>
        <w:rPr>
          <w:b/>
          <w:bCs/>
        </w:rPr>
      </w:pPr>
      <w:r w:rsidRPr="00776226">
        <w:rPr>
          <w:b/>
          <w:bCs/>
        </w:rPr>
        <w:t>GitHub</w:t>
      </w:r>
      <w:r w:rsidR="00842897" w:rsidRPr="00776226">
        <w:rPr>
          <w:b/>
          <w:bCs/>
        </w:rPr>
        <w:t xml:space="preserve"> link:</w:t>
      </w:r>
    </w:p>
    <w:p w14:paraId="693EE75F" w14:textId="3DDA2342" w:rsidR="00842897" w:rsidRDefault="00776226" w:rsidP="004B7E44">
      <w:hyperlink r:id="rId148" w:history="1">
        <w:r w:rsidRPr="00AF6B8A">
          <w:rPr>
            <w:rStyle w:val="Hyperlink"/>
          </w:rPr>
          <w:t>https://github.com/Darren-SBA23255-CCT-L8/Strategic_Thinking_HCI_S2</w:t>
        </w:r>
      </w:hyperlink>
      <w:r>
        <w:t xml:space="preserve"> </w:t>
      </w:r>
    </w:p>
    <w:p w14:paraId="4529AAED" w14:textId="5B10CA82" w:rsidR="00730442" w:rsidRPr="004B7E44" w:rsidRDefault="00730442" w:rsidP="00842FD4">
      <w:pPr>
        <w:spacing w:after="200" w:line="276" w:lineRule="auto"/>
        <w:jc w:val="left"/>
      </w:pPr>
    </w:p>
    <w:sectPr w:rsidR="00730442" w:rsidRPr="004B7E44" w:rsidSect="00953349">
      <w:headerReference w:type="first" r:id="rId149"/>
      <w:pgSz w:w="12240" w:h="15840"/>
      <w:pgMar w:top="720" w:right="1151" w:bottom="737" w:left="1151" w:header="0" w:footer="170" w:gutter="0"/>
      <w:pgNumType w:start="9"/>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C44D" w14:textId="77777777" w:rsidR="00492535" w:rsidRPr="004D41D9" w:rsidRDefault="00492535" w:rsidP="004B7E44">
      <w:r w:rsidRPr="004D41D9">
        <w:separator/>
      </w:r>
    </w:p>
  </w:endnote>
  <w:endnote w:type="continuationSeparator" w:id="0">
    <w:p w14:paraId="3D6E1D8E" w14:textId="77777777" w:rsidR="00492535" w:rsidRPr="004D41D9" w:rsidRDefault="00492535" w:rsidP="004B7E44">
      <w:r w:rsidRPr="004D41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rsidRPr="004D41D9" w14:paraId="1E5C6300"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50FE8A3" w14:textId="5F5D3DB3" w:rsidR="004B7E44" w:rsidRPr="004D41D9" w:rsidRDefault="00CD09EF" w:rsidP="004B7E44">
          <w:pPr>
            <w:pStyle w:val="Footer"/>
          </w:pPr>
          <w:r w:rsidRPr="004D41D9">
            <w:t>Higher Diploma in Data Analytics for Business: Strategic Thinking</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E8DB" w14:textId="77777777" w:rsidR="00492535" w:rsidRPr="004D41D9" w:rsidRDefault="00492535" w:rsidP="004B7E44">
      <w:r w:rsidRPr="004D41D9">
        <w:separator/>
      </w:r>
    </w:p>
  </w:footnote>
  <w:footnote w:type="continuationSeparator" w:id="0">
    <w:p w14:paraId="5562258C" w14:textId="77777777" w:rsidR="00492535" w:rsidRPr="004D41D9" w:rsidRDefault="00492535" w:rsidP="004B7E44">
      <w:r w:rsidRPr="004D41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rsidRPr="004D41D9" w14:paraId="114AC343" w14:textId="77777777" w:rsidTr="004B7E44">
      <w:trPr>
        <w:trHeight w:val="1318"/>
      </w:trPr>
      <w:tc>
        <w:tcPr>
          <w:tcW w:w="12210" w:type="dxa"/>
          <w:tcBorders>
            <w:top w:val="nil"/>
            <w:left w:val="nil"/>
            <w:bottom w:val="nil"/>
            <w:right w:val="nil"/>
          </w:tcBorders>
        </w:tcPr>
        <w:p w14:paraId="5358D0B0" w14:textId="77777777" w:rsidR="004B7E44" w:rsidRPr="004D41D9" w:rsidRDefault="004B7E44" w:rsidP="004B7E44">
          <w:pPr>
            <w:pStyle w:val="Header"/>
          </w:pPr>
          <w:r w:rsidRPr="004D41D9">
            <w:rPr>
              <w:noProof/>
            </w:rPr>
            <mc:AlternateContent>
              <mc:Choice Requires="wps">
                <w:drawing>
                  <wp:inline distT="0" distB="0" distL="0" distR="0" wp14:anchorId="70BCFFFA" wp14:editId="7694C4D6">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25DE85" w14:textId="77777777" w:rsidR="004B7E44" w:rsidRPr="004D41D9" w:rsidRDefault="004B7E44" w:rsidP="004B7E44">
                                <w:pPr>
                                  <w:jc w:val="center"/>
                                  <w:rPr>
                                    <w:b/>
                                  </w:rPr>
                                </w:pPr>
                                <w:r w:rsidRPr="004D41D9">
                                  <w:rPr>
                                    <w:b/>
                                  </w:rPr>
                                  <w:fldChar w:fldCharType="begin"/>
                                </w:r>
                                <w:r w:rsidRPr="004D41D9">
                                  <w:rPr>
                                    <w:b/>
                                  </w:rPr>
                                  <w:instrText xml:space="preserve"> PAGE  \* Arabic  \* MERGEFORMAT </w:instrText>
                                </w:r>
                                <w:r w:rsidRPr="004D41D9">
                                  <w:rPr>
                                    <w:b/>
                                  </w:rPr>
                                  <w:fldChar w:fldCharType="separate"/>
                                </w:r>
                                <w:r w:rsidR="009120E9" w:rsidRPr="004D41D9">
                                  <w:rPr>
                                    <w:b/>
                                  </w:rPr>
                                  <w:t>2</w:t>
                                </w:r>
                                <w:r w:rsidRPr="004D41D9">
                                  <w:rPr>
                                    <w: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BCFFFA" id="Rectangle 11" o:spid="_x0000_s1071"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" fillcolor="#282660 [3215]" stroked="f" strokeweight="2pt">
                    <v:textbox>
                      <w:txbxContent>
                        <w:p w14:paraId="2E25DE85" w14:textId="77777777" w:rsidR="004B7E44" w:rsidRPr="004D41D9" w:rsidRDefault="004B7E44" w:rsidP="004B7E44">
                          <w:pPr>
                            <w:jc w:val="center"/>
                            <w:rPr>
                              <w:b/>
                            </w:rPr>
                          </w:pPr>
                          <w:r w:rsidRPr="004D41D9">
                            <w:rPr>
                              <w:b/>
                            </w:rPr>
                            <w:fldChar w:fldCharType="begin"/>
                          </w:r>
                          <w:r w:rsidRPr="004D41D9">
                            <w:rPr>
                              <w:b/>
                            </w:rPr>
                            <w:instrText xml:space="preserve"> PAGE  \* Arabic  \* MERGEFORMAT </w:instrText>
                          </w:r>
                          <w:r w:rsidRPr="004D41D9">
                            <w:rPr>
                              <w:b/>
                            </w:rPr>
                            <w:fldChar w:fldCharType="separate"/>
                          </w:r>
                          <w:r w:rsidR="009120E9" w:rsidRPr="004D41D9">
                            <w:rPr>
                              <w:b/>
                            </w:rPr>
                            <w:t>2</w:t>
                          </w:r>
                          <w:r w:rsidRPr="004D41D9">
                            <w:rPr>
                              <w:b/>
                            </w:rPr>
                            <w:fldChar w:fldCharType="end"/>
                          </w:r>
                        </w:p>
                      </w:txbxContent>
                    </v:textbox>
                    <w10:anchorlock/>
                  </v:rect>
                </w:pict>
              </mc:Fallback>
            </mc:AlternateConten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C27A" w14:textId="77777777" w:rsidR="001A5402" w:rsidRDefault="001A54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600526"/>
      <w:docPartObj>
        <w:docPartGallery w:val="Page Numbers (Margins)"/>
        <w:docPartUnique/>
      </w:docPartObj>
    </w:sdtPr>
    <w:sdtEndPr/>
    <w:sdtContent>
      <w:p w14:paraId="1B22C8CB" w14:textId="42621DC0" w:rsidR="001A5402" w:rsidRDefault="0014567A">
        <w:pPr>
          <w:pStyle w:val="Header"/>
        </w:pPr>
        <w:r w:rsidRPr="00EE01E4">
          <w:rPr>
            <w:noProof/>
            <w:color w:val="FFFFFF" w:themeColor="background1"/>
          </w:rPr>
          <mc:AlternateContent>
            <mc:Choice Requires="wps">
              <w:drawing>
                <wp:anchor distT="0" distB="0" distL="114300" distR="114300" simplePos="0" relativeHeight="251660288" behindDoc="0" locked="0" layoutInCell="1" allowOverlap="1" wp14:anchorId="5183888E" wp14:editId="27671573">
                  <wp:simplePos x="0" y="0"/>
                  <wp:positionH relativeFrom="page">
                    <wp:align>left</wp:align>
                  </wp:positionH>
                  <wp:positionV relativeFrom="paragraph">
                    <wp:posOffset>-28</wp:posOffset>
                  </wp:positionV>
                  <wp:extent cx="1353600" cy="590400"/>
                  <wp:effectExtent l="0" t="0" r="0" b="635"/>
                  <wp:wrapNone/>
                  <wp:docPr id="1742052568" name="Rectangle 29"/>
                  <wp:cNvGraphicFramePr/>
                  <a:graphic xmlns:a="http://schemas.openxmlformats.org/drawingml/2006/main">
                    <a:graphicData uri="http://schemas.microsoft.com/office/word/2010/wordprocessingShape">
                      <wps:wsp>
                        <wps:cNvSpPr/>
                        <wps:spPr>
                          <a:xfrm>
                            <a:off x="0" y="0"/>
                            <a:ext cx="1353600" cy="59040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D77D86" w14:textId="0BF1384F" w:rsidR="00EE01E4" w:rsidRPr="00EE01E4" w:rsidRDefault="005A6C1A" w:rsidP="00EE01E4">
                              <w:pPr>
                                <w:jc w:val="center"/>
                                <w:rPr>
                                  <w:b/>
                                  <w:bCs/>
                                </w:rPr>
                              </w:pPr>
                              <w:r>
                                <w:rPr>
                                  <w:b/>
                                  <w:bCs/>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3888E" id="Rectangle 29" o:spid="_x0000_s1072" style="position:absolute;left:0;text-align:left;margin-left:0;margin-top:0;width:106.6pt;height:46.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" fillcolor="#002060" stroked="f" strokeweight="2pt">
                  <v:textbox>
                    <w:txbxContent>
                      <w:p w14:paraId="40D77D86" w14:textId="0BF1384F" w:rsidR="00EE01E4" w:rsidRPr="00EE01E4" w:rsidRDefault="005A6C1A" w:rsidP="00EE01E4">
                        <w:pPr>
                          <w:jc w:val="center"/>
                          <w:rPr>
                            <w:b/>
                            <w:bCs/>
                          </w:rPr>
                        </w:pPr>
                        <w:r>
                          <w:rPr>
                            <w:b/>
                            <w:bCs/>
                          </w:rPr>
                          <w:t>9</w:t>
                        </w:r>
                      </w:p>
                    </w:txbxContent>
                  </v:textbox>
                  <w10:wrap anchorx="page"/>
                </v:rect>
              </w:pict>
            </mc:Fallback>
          </mc:AlternateContent>
        </w:r>
        <w:r w:rsidR="004476B5">
          <w:t>10</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F18"/>
    <w:multiLevelType w:val="hybridMultilevel"/>
    <w:tmpl w:val="4380F9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1C33B1"/>
    <w:multiLevelType w:val="hybridMultilevel"/>
    <w:tmpl w:val="70E8CC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CA92733"/>
    <w:multiLevelType w:val="hybridMultilevel"/>
    <w:tmpl w:val="227C41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CDD3C65"/>
    <w:multiLevelType w:val="hybridMultilevel"/>
    <w:tmpl w:val="5302DCC6"/>
    <w:lvl w:ilvl="0" w:tplc="5672D2AC">
      <w:start w:val="1"/>
      <w:numFmt w:val="decimal"/>
      <w:lvlText w:val="%1."/>
      <w:lvlJc w:val="left"/>
      <w:pPr>
        <w:ind w:left="644" w:hanging="360"/>
      </w:pPr>
      <w:rPr>
        <w:rFonts w:hint="default"/>
        <w:b/>
        <w:bCs/>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 w15:restartNumberingAfterBreak="0">
    <w:nsid w:val="4C6B6DBE"/>
    <w:multiLevelType w:val="hybridMultilevel"/>
    <w:tmpl w:val="A8C64D4E"/>
    <w:lvl w:ilvl="0" w:tplc="5672D2AC">
      <w:start w:val="1"/>
      <w:numFmt w:val="decimal"/>
      <w:lvlText w:val="%1."/>
      <w:lvlJc w:val="left"/>
      <w:pPr>
        <w:ind w:left="1080" w:hanging="360"/>
      </w:pPr>
      <w:rPr>
        <w:rFonts w:hint="default"/>
        <w:b/>
        <w:bCs/>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64421098"/>
    <w:multiLevelType w:val="hybridMultilevel"/>
    <w:tmpl w:val="7A323D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A395DE2"/>
    <w:multiLevelType w:val="hybridMultilevel"/>
    <w:tmpl w:val="E5F2F9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1104686"/>
    <w:multiLevelType w:val="hybridMultilevel"/>
    <w:tmpl w:val="65F00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B9C67B5"/>
    <w:multiLevelType w:val="hybridMultilevel"/>
    <w:tmpl w:val="C24EE3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DEA4E1B"/>
    <w:multiLevelType w:val="hybridMultilevel"/>
    <w:tmpl w:val="3A30D7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89423453">
    <w:abstractNumId w:val="2"/>
  </w:num>
  <w:num w:numId="2" w16cid:durableId="855114117">
    <w:abstractNumId w:val="3"/>
  </w:num>
  <w:num w:numId="3" w16cid:durableId="362442484">
    <w:abstractNumId w:val="5"/>
  </w:num>
  <w:num w:numId="4" w16cid:durableId="982779046">
    <w:abstractNumId w:val="7"/>
  </w:num>
  <w:num w:numId="5" w16cid:durableId="156576149">
    <w:abstractNumId w:val="8"/>
  </w:num>
  <w:num w:numId="6" w16cid:durableId="150370748">
    <w:abstractNumId w:val="9"/>
  </w:num>
  <w:num w:numId="7" w16cid:durableId="1976719015">
    <w:abstractNumId w:val="1"/>
  </w:num>
  <w:num w:numId="8" w16cid:durableId="1700741490">
    <w:abstractNumId w:val="0"/>
  </w:num>
  <w:num w:numId="9" w16cid:durableId="58133959">
    <w:abstractNumId w:val="4"/>
  </w:num>
  <w:num w:numId="10" w16cid:durableId="256208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ocumentProtection w:edit="readOnly" w:enforcement="1" w:cryptProviderType="rsaAES" w:cryptAlgorithmClass="hash" w:cryptAlgorithmType="typeAny" w:cryptAlgorithmSid="14" w:cryptSpinCount="100000" w:hash="/soKyjgq3+uNdY4QJ3UjLXTJlUsI75ujSpSG9456Et0WhOup6NxKEweixXh3eOUfcxzvPRvuVd+uzU7phQ/9cQ==" w:salt="qw2ryaiC9Lju5Wtgxq+DB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F2"/>
    <w:rsid w:val="0000158F"/>
    <w:rsid w:val="00001629"/>
    <w:rsid w:val="00003C17"/>
    <w:rsid w:val="00003DAF"/>
    <w:rsid w:val="00003FBE"/>
    <w:rsid w:val="00006822"/>
    <w:rsid w:val="00006A96"/>
    <w:rsid w:val="00007DC2"/>
    <w:rsid w:val="000100A1"/>
    <w:rsid w:val="00010675"/>
    <w:rsid w:val="00011977"/>
    <w:rsid w:val="0001258E"/>
    <w:rsid w:val="00013161"/>
    <w:rsid w:val="000135A7"/>
    <w:rsid w:val="00013A27"/>
    <w:rsid w:val="00013D1B"/>
    <w:rsid w:val="00013E53"/>
    <w:rsid w:val="000146F0"/>
    <w:rsid w:val="00015C81"/>
    <w:rsid w:val="000160B1"/>
    <w:rsid w:val="0001613F"/>
    <w:rsid w:val="00017AC1"/>
    <w:rsid w:val="00017B3F"/>
    <w:rsid w:val="00017CAB"/>
    <w:rsid w:val="00020F32"/>
    <w:rsid w:val="000214AA"/>
    <w:rsid w:val="00021818"/>
    <w:rsid w:val="000223ED"/>
    <w:rsid w:val="00023581"/>
    <w:rsid w:val="00025030"/>
    <w:rsid w:val="00025D89"/>
    <w:rsid w:val="000267E7"/>
    <w:rsid w:val="00027736"/>
    <w:rsid w:val="000277F1"/>
    <w:rsid w:val="00030D6C"/>
    <w:rsid w:val="000312E7"/>
    <w:rsid w:val="0003202C"/>
    <w:rsid w:val="00032C72"/>
    <w:rsid w:val="00032D3B"/>
    <w:rsid w:val="0003330C"/>
    <w:rsid w:val="0003362A"/>
    <w:rsid w:val="00033E26"/>
    <w:rsid w:val="00034034"/>
    <w:rsid w:val="00035522"/>
    <w:rsid w:val="00035570"/>
    <w:rsid w:val="00035857"/>
    <w:rsid w:val="00035A07"/>
    <w:rsid w:val="00036517"/>
    <w:rsid w:val="00036551"/>
    <w:rsid w:val="00036C47"/>
    <w:rsid w:val="00036F18"/>
    <w:rsid w:val="000370C0"/>
    <w:rsid w:val="000371E0"/>
    <w:rsid w:val="00037544"/>
    <w:rsid w:val="00037727"/>
    <w:rsid w:val="000377F0"/>
    <w:rsid w:val="00040A31"/>
    <w:rsid w:val="00040A8C"/>
    <w:rsid w:val="0004150E"/>
    <w:rsid w:val="000420BB"/>
    <w:rsid w:val="00042D6C"/>
    <w:rsid w:val="000430DF"/>
    <w:rsid w:val="00043C74"/>
    <w:rsid w:val="000449B5"/>
    <w:rsid w:val="00045523"/>
    <w:rsid w:val="00045B01"/>
    <w:rsid w:val="0004649B"/>
    <w:rsid w:val="00046B9C"/>
    <w:rsid w:val="00050168"/>
    <w:rsid w:val="00050B35"/>
    <w:rsid w:val="0005132C"/>
    <w:rsid w:val="00051F4B"/>
    <w:rsid w:val="00053030"/>
    <w:rsid w:val="0005342B"/>
    <w:rsid w:val="00053E1F"/>
    <w:rsid w:val="00054505"/>
    <w:rsid w:val="0005597E"/>
    <w:rsid w:val="00055A45"/>
    <w:rsid w:val="00056149"/>
    <w:rsid w:val="000563EF"/>
    <w:rsid w:val="000564EA"/>
    <w:rsid w:val="0005699A"/>
    <w:rsid w:val="00057435"/>
    <w:rsid w:val="000575B0"/>
    <w:rsid w:val="00060EDB"/>
    <w:rsid w:val="000617DB"/>
    <w:rsid w:val="00061FB1"/>
    <w:rsid w:val="00063439"/>
    <w:rsid w:val="00063462"/>
    <w:rsid w:val="0006352D"/>
    <w:rsid w:val="000640C9"/>
    <w:rsid w:val="000644BE"/>
    <w:rsid w:val="00064AB2"/>
    <w:rsid w:val="0006621F"/>
    <w:rsid w:val="0006762F"/>
    <w:rsid w:val="00070AF8"/>
    <w:rsid w:val="00071CE3"/>
    <w:rsid w:val="00071FA3"/>
    <w:rsid w:val="00072457"/>
    <w:rsid w:val="000728A5"/>
    <w:rsid w:val="00073D4E"/>
    <w:rsid w:val="0007447F"/>
    <w:rsid w:val="000745A5"/>
    <w:rsid w:val="00074B2B"/>
    <w:rsid w:val="000756C0"/>
    <w:rsid w:val="00075C1D"/>
    <w:rsid w:val="00080C15"/>
    <w:rsid w:val="00080EEC"/>
    <w:rsid w:val="000813E0"/>
    <w:rsid w:val="000814D8"/>
    <w:rsid w:val="0008198B"/>
    <w:rsid w:val="000831FA"/>
    <w:rsid w:val="00084423"/>
    <w:rsid w:val="00084B0B"/>
    <w:rsid w:val="000856CC"/>
    <w:rsid w:val="00086559"/>
    <w:rsid w:val="000868D3"/>
    <w:rsid w:val="0008739A"/>
    <w:rsid w:val="00087644"/>
    <w:rsid w:val="00087ECC"/>
    <w:rsid w:val="00087F75"/>
    <w:rsid w:val="00090DA4"/>
    <w:rsid w:val="00092410"/>
    <w:rsid w:val="000927BE"/>
    <w:rsid w:val="00092E7E"/>
    <w:rsid w:val="00093B39"/>
    <w:rsid w:val="00094822"/>
    <w:rsid w:val="000951DD"/>
    <w:rsid w:val="00095602"/>
    <w:rsid w:val="00095A16"/>
    <w:rsid w:val="000968C7"/>
    <w:rsid w:val="00096C7B"/>
    <w:rsid w:val="00096D76"/>
    <w:rsid w:val="000970A6"/>
    <w:rsid w:val="0009771D"/>
    <w:rsid w:val="00097AF2"/>
    <w:rsid w:val="000A0549"/>
    <w:rsid w:val="000A0D06"/>
    <w:rsid w:val="000A1E62"/>
    <w:rsid w:val="000A1FD0"/>
    <w:rsid w:val="000A25DA"/>
    <w:rsid w:val="000A4639"/>
    <w:rsid w:val="000A4906"/>
    <w:rsid w:val="000A4F57"/>
    <w:rsid w:val="000A5FA2"/>
    <w:rsid w:val="000A674B"/>
    <w:rsid w:val="000A7B3D"/>
    <w:rsid w:val="000B0012"/>
    <w:rsid w:val="000B028F"/>
    <w:rsid w:val="000B0801"/>
    <w:rsid w:val="000B18E7"/>
    <w:rsid w:val="000B35F7"/>
    <w:rsid w:val="000B4418"/>
    <w:rsid w:val="000B4678"/>
    <w:rsid w:val="000B76E4"/>
    <w:rsid w:val="000B7D35"/>
    <w:rsid w:val="000C0BBE"/>
    <w:rsid w:val="000C0C95"/>
    <w:rsid w:val="000C1374"/>
    <w:rsid w:val="000C1937"/>
    <w:rsid w:val="000C1BD5"/>
    <w:rsid w:val="000C1D3F"/>
    <w:rsid w:val="000C32C7"/>
    <w:rsid w:val="000C345B"/>
    <w:rsid w:val="000C35EC"/>
    <w:rsid w:val="000C50E8"/>
    <w:rsid w:val="000C6A74"/>
    <w:rsid w:val="000C7D98"/>
    <w:rsid w:val="000D0528"/>
    <w:rsid w:val="000D0C2A"/>
    <w:rsid w:val="000D11E7"/>
    <w:rsid w:val="000D3E1C"/>
    <w:rsid w:val="000D466F"/>
    <w:rsid w:val="000D50CE"/>
    <w:rsid w:val="000D563B"/>
    <w:rsid w:val="000D5C52"/>
    <w:rsid w:val="000D5E0D"/>
    <w:rsid w:val="000D62CF"/>
    <w:rsid w:val="000D62D0"/>
    <w:rsid w:val="000D6B22"/>
    <w:rsid w:val="000D6C78"/>
    <w:rsid w:val="000D71E9"/>
    <w:rsid w:val="000D74B2"/>
    <w:rsid w:val="000D7840"/>
    <w:rsid w:val="000E04F6"/>
    <w:rsid w:val="000E1224"/>
    <w:rsid w:val="000E24EB"/>
    <w:rsid w:val="000E2959"/>
    <w:rsid w:val="000E2A7E"/>
    <w:rsid w:val="000E2D04"/>
    <w:rsid w:val="000E3076"/>
    <w:rsid w:val="000E34C5"/>
    <w:rsid w:val="000E4106"/>
    <w:rsid w:val="000E453D"/>
    <w:rsid w:val="000E4757"/>
    <w:rsid w:val="000E540B"/>
    <w:rsid w:val="000E5976"/>
    <w:rsid w:val="000E59EC"/>
    <w:rsid w:val="000E681B"/>
    <w:rsid w:val="000E6AEB"/>
    <w:rsid w:val="000E7B08"/>
    <w:rsid w:val="000F073F"/>
    <w:rsid w:val="000F1881"/>
    <w:rsid w:val="000F1D0C"/>
    <w:rsid w:val="000F21BD"/>
    <w:rsid w:val="000F2750"/>
    <w:rsid w:val="000F39C6"/>
    <w:rsid w:val="000F7684"/>
    <w:rsid w:val="000F76D0"/>
    <w:rsid w:val="000F78C4"/>
    <w:rsid w:val="00100364"/>
    <w:rsid w:val="0010060C"/>
    <w:rsid w:val="00100E32"/>
    <w:rsid w:val="00101CB7"/>
    <w:rsid w:val="0010212E"/>
    <w:rsid w:val="00102D45"/>
    <w:rsid w:val="001030A5"/>
    <w:rsid w:val="001042A5"/>
    <w:rsid w:val="00105DF4"/>
    <w:rsid w:val="00106951"/>
    <w:rsid w:val="00106ECE"/>
    <w:rsid w:val="0011360E"/>
    <w:rsid w:val="001159F6"/>
    <w:rsid w:val="00115DBA"/>
    <w:rsid w:val="00116ACB"/>
    <w:rsid w:val="001209FB"/>
    <w:rsid w:val="00121572"/>
    <w:rsid w:val="001227A3"/>
    <w:rsid w:val="001236D7"/>
    <w:rsid w:val="0012623B"/>
    <w:rsid w:val="001267FA"/>
    <w:rsid w:val="00126CAA"/>
    <w:rsid w:val="00127548"/>
    <w:rsid w:val="00127889"/>
    <w:rsid w:val="001304B6"/>
    <w:rsid w:val="00130822"/>
    <w:rsid w:val="00130835"/>
    <w:rsid w:val="00130B78"/>
    <w:rsid w:val="00130D3E"/>
    <w:rsid w:val="00130F32"/>
    <w:rsid w:val="001321A0"/>
    <w:rsid w:val="00132D12"/>
    <w:rsid w:val="001330AA"/>
    <w:rsid w:val="001341F2"/>
    <w:rsid w:val="00135576"/>
    <w:rsid w:val="00135EB3"/>
    <w:rsid w:val="00136282"/>
    <w:rsid w:val="00136F44"/>
    <w:rsid w:val="0013745C"/>
    <w:rsid w:val="00140E48"/>
    <w:rsid w:val="00141FC7"/>
    <w:rsid w:val="00144A54"/>
    <w:rsid w:val="0014567A"/>
    <w:rsid w:val="001466C1"/>
    <w:rsid w:val="0014680D"/>
    <w:rsid w:val="00147F67"/>
    <w:rsid w:val="00150F06"/>
    <w:rsid w:val="00151AE0"/>
    <w:rsid w:val="001523CB"/>
    <w:rsid w:val="0015245D"/>
    <w:rsid w:val="0015308A"/>
    <w:rsid w:val="001546E2"/>
    <w:rsid w:val="00154A25"/>
    <w:rsid w:val="00157079"/>
    <w:rsid w:val="0016102E"/>
    <w:rsid w:val="001614AE"/>
    <w:rsid w:val="0016295D"/>
    <w:rsid w:val="00163272"/>
    <w:rsid w:val="001636B2"/>
    <w:rsid w:val="00163963"/>
    <w:rsid w:val="00164861"/>
    <w:rsid w:val="00165235"/>
    <w:rsid w:val="00166688"/>
    <w:rsid w:val="001668CB"/>
    <w:rsid w:val="0017028C"/>
    <w:rsid w:val="001707A9"/>
    <w:rsid w:val="001707B6"/>
    <w:rsid w:val="001714CE"/>
    <w:rsid w:val="0017151F"/>
    <w:rsid w:val="0017166B"/>
    <w:rsid w:val="00171D4C"/>
    <w:rsid w:val="00172011"/>
    <w:rsid w:val="00173116"/>
    <w:rsid w:val="00174EAD"/>
    <w:rsid w:val="001751FC"/>
    <w:rsid w:val="00177032"/>
    <w:rsid w:val="00180542"/>
    <w:rsid w:val="001807E4"/>
    <w:rsid w:val="00181963"/>
    <w:rsid w:val="00181C20"/>
    <w:rsid w:val="00182589"/>
    <w:rsid w:val="00183172"/>
    <w:rsid w:val="0018390F"/>
    <w:rsid w:val="0018559E"/>
    <w:rsid w:val="001862F4"/>
    <w:rsid w:val="00186790"/>
    <w:rsid w:val="001872CC"/>
    <w:rsid w:val="00187D0A"/>
    <w:rsid w:val="00187EE8"/>
    <w:rsid w:val="001900F9"/>
    <w:rsid w:val="001911A0"/>
    <w:rsid w:val="001928C3"/>
    <w:rsid w:val="001933E0"/>
    <w:rsid w:val="001A0B14"/>
    <w:rsid w:val="001A1969"/>
    <w:rsid w:val="001A19B9"/>
    <w:rsid w:val="001A1FF6"/>
    <w:rsid w:val="001A210F"/>
    <w:rsid w:val="001A22C9"/>
    <w:rsid w:val="001A2BDA"/>
    <w:rsid w:val="001A33B3"/>
    <w:rsid w:val="001A3E1A"/>
    <w:rsid w:val="001A4B1B"/>
    <w:rsid w:val="001A4FB4"/>
    <w:rsid w:val="001A5402"/>
    <w:rsid w:val="001B0A1E"/>
    <w:rsid w:val="001B2A34"/>
    <w:rsid w:val="001B37BB"/>
    <w:rsid w:val="001B3E48"/>
    <w:rsid w:val="001B571B"/>
    <w:rsid w:val="001B6213"/>
    <w:rsid w:val="001B701B"/>
    <w:rsid w:val="001C004E"/>
    <w:rsid w:val="001C16E4"/>
    <w:rsid w:val="001C1E0C"/>
    <w:rsid w:val="001C1F92"/>
    <w:rsid w:val="001C3D6E"/>
    <w:rsid w:val="001C409B"/>
    <w:rsid w:val="001C4307"/>
    <w:rsid w:val="001C5EE5"/>
    <w:rsid w:val="001C6A7A"/>
    <w:rsid w:val="001C7089"/>
    <w:rsid w:val="001D00B7"/>
    <w:rsid w:val="001D0437"/>
    <w:rsid w:val="001D13CA"/>
    <w:rsid w:val="001D1E07"/>
    <w:rsid w:val="001D1F2E"/>
    <w:rsid w:val="001D2402"/>
    <w:rsid w:val="001D38A8"/>
    <w:rsid w:val="001D3D21"/>
    <w:rsid w:val="001D4B57"/>
    <w:rsid w:val="001D59FE"/>
    <w:rsid w:val="001D5E17"/>
    <w:rsid w:val="001D6CF6"/>
    <w:rsid w:val="001D70FD"/>
    <w:rsid w:val="001D7276"/>
    <w:rsid w:val="001E011F"/>
    <w:rsid w:val="001E031C"/>
    <w:rsid w:val="001E0417"/>
    <w:rsid w:val="001E046C"/>
    <w:rsid w:val="001E1159"/>
    <w:rsid w:val="001E1448"/>
    <w:rsid w:val="001E2BC0"/>
    <w:rsid w:val="001E31F5"/>
    <w:rsid w:val="001E38D9"/>
    <w:rsid w:val="001E448F"/>
    <w:rsid w:val="001E57C3"/>
    <w:rsid w:val="001E6826"/>
    <w:rsid w:val="001E6C10"/>
    <w:rsid w:val="001E7D3F"/>
    <w:rsid w:val="001F0CB4"/>
    <w:rsid w:val="001F1E7A"/>
    <w:rsid w:val="001F2905"/>
    <w:rsid w:val="001F2FA8"/>
    <w:rsid w:val="001F4AF2"/>
    <w:rsid w:val="001F5807"/>
    <w:rsid w:val="001F65E5"/>
    <w:rsid w:val="001F6FD2"/>
    <w:rsid w:val="002000D8"/>
    <w:rsid w:val="002003F6"/>
    <w:rsid w:val="00200677"/>
    <w:rsid w:val="00201439"/>
    <w:rsid w:val="00201691"/>
    <w:rsid w:val="00201F02"/>
    <w:rsid w:val="002029E9"/>
    <w:rsid w:val="00204B6E"/>
    <w:rsid w:val="00205C63"/>
    <w:rsid w:val="002063F2"/>
    <w:rsid w:val="0020692E"/>
    <w:rsid w:val="00206B4D"/>
    <w:rsid w:val="00207E3A"/>
    <w:rsid w:val="00210A57"/>
    <w:rsid w:val="002112F1"/>
    <w:rsid w:val="00211B02"/>
    <w:rsid w:val="002131C6"/>
    <w:rsid w:val="002153CA"/>
    <w:rsid w:val="00216D6E"/>
    <w:rsid w:val="00216EE7"/>
    <w:rsid w:val="0022027A"/>
    <w:rsid w:val="0022054D"/>
    <w:rsid w:val="00220901"/>
    <w:rsid w:val="00220D80"/>
    <w:rsid w:val="00220DC4"/>
    <w:rsid w:val="0022141C"/>
    <w:rsid w:val="002217CA"/>
    <w:rsid w:val="002224F8"/>
    <w:rsid w:val="00222776"/>
    <w:rsid w:val="00223AB9"/>
    <w:rsid w:val="0022425F"/>
    <w:rsid w:val="002262FD"/>
    <w:rsid w:val="00226D78"/>
    <w:rsid w:val="0022769C"/>
    <w:rsid w:val="0023146F"/>
    <w:rsid w:val="00231FC4"/>
    <w:rsid w:val="00232F50"/>
    <w:rsid w:val="00233101"/>
    <w:rsid w:val="00234EBF"/>
    <w:rsid w:val="0023525B"/>
    <w:rsid w:val="0023581B"/>
    <w:rsid w:val="00235822"/>
    <w:rsid w:val="00236AF0"/>
    <w:rsid w:val="00237A5C"/>
    <w:rsid w:val="00237B74"/>
    <w:rsid w:val="002416D1"/>
    <w:rsid w:val="0024178D"/>
    <w:rsid w:val="002449F5"/>
    <w:rsid w:val="00244C1D"/>
    <w:rsid w:val="00245DA4"/>
    <w:rsid w:val="00246060"/>
    <w:rsid w:val="002461EB"/>
    <w:rsid w:val="002469AE"/>
    <w:rsid w:val="00246F8F"/>
    <w:rsid w:val="002474C1"/>
    <w:rsid w:val="0025017A"/>
    <w:rsid w:val="002504FC"/>
    <w:rsid w:val="00250BD5"/>
    <w:rsid w:val="002516D3"/>
    <w:rsid w:val="00251E7A"/>
    <w:rsid w:val="00252993"/>
    <w:rsid w:val="0025371E"/>
    <w:rsid w:val="00253D95"/>
    <w:rsid w:val="0025574C"/>
    <w:rsid w:val="0026072B"/>
    <w:rsid w:val="0026103F"/>
    <w:rsid w:val="00262704"/>
    <w:rsid w:val="00262FAF"/>
    <w:rsid w:val="0026482F"/>
    <w:rsid w:val="002670C7"/>
    <w:rsid w:val="00270703"/>
    <w:rsid w:val="002707F1"/>
    <w:rsid w:val="00271377"/>
    <w:rsid w:val="0027170D"/>
    <w:rsid w:val="0027209E"/>
    <w:rsid w:val="00272A13"/>
    <w:rsid w:val="00272C7F"/>
    <w:rsid w:val="00274D0A"/>
    <w:rsid w:val="00280723"/>
    <w:rsid w:val="00281C9E"/>
    <w:rsid w:val="00286DB7"/>
    <w:rsid w:val="00290084"/>
    <w:rsid w:val="00291008"/>
    <w:rsid w:val="002923C7"/>
    <w:rsid w:val="00292E2A"/>
    <w:rsid w:val="00293143"/>
    <w:rsid w:val="00293496"/>
    <w:rsid w:val="00293B83"/>
    <w:rsid w:val="00293C14"/>
    <w:rsid w:val="002943CB"/>
    <w:rsid w:val="00294747"/>
    <w:rsid w:val="002951F5"/>
    <w:rsid w:val="002957A9"/>
    <w:rsid w:val="00296C28"/>
    <w:rsid w:val="0029715A"/>
    <w:rsid w:val="002A048E"/>
    <w:rsid w:val="002A13DD"/>
    <w:rsid w:val="002A26AD"/>
    <w:rsid w:val="002A2BFC"/>
    <w:rsid w:val="002A3B4D"/>
    <w:rsid w:val="002A4217"/>
    <w:rsid w:val="002A5165"/>
    <w:rsid w:val="002A605F"/>
    <w:rsid w:val="002A640F"/>
    <w:rsid w:val="002A7576"/>
    <w:rsid w:val="002B1BC1"/>
    <w:rsid w:val="002B2253"/>
    <w:rsid w:val="002B2CDD"/>
    <w:rsid w:val="002B3520"/>
    <w:rsid w:val="002B3ABA"/>
    <w:rsid w:val="002B46EE"/>
    <w:rsid w:val="002B4865"/>
    <w:rsid w:val="002B591B"/>
    <w:rsid w:val="002B6180"/>
    <w:rsid w:val="002B633F"/>
    <w:rsid w:val="002B69D5"/>
    <w:rsid w:val="002B6CC2"/>
    <w:rsid w:val="002B6E79"/>
    <w:rsid w:val="002C1155"/>
    <w:rsid w:val="002C1634"/>
    <w:rsid w:val="002C1B4E"/>
    <w:rsid w:val="002C2475"/>
    <w:rsid w:val="002C2A86"/>
    <w:rsid w:val="002C2AE2"/>
    <w:rsid w:val="002C310C"/>
    <w:rsid w:val="002C4052"/>
    <w:rsid w:val="002C4725"/>
    <w:rsid w:val="002C4BB4"/>
    <w:rsid w:val="002C53E2"/>
    <w:rsid w:val="002C626B"/>
    <w:rsid w:val="002C71EE"/>
    <w:rsid w:val="002C77B8"/>
    <w:rsid w:val="002C7A22"/>
    <w:rsid w:val="002D0154"/>
    <w:rsid w:val="002D0B57"/>
    <w:rsid w:val="002D1795"/>
    <w:rsid w:val="002D2BDB"/>
    <w:rsid w:val="002D319C"/>
    <w:rsid w:val="002D3D38"/>
    <w:rsid w:val="002D422F"/>
    <w:rsid w:val="002D4617"/>
    <w:rsid w:val="002D49B2"/>
    <w:rsid w:val="002D5FEE"/>
    <w:rsid w:val="002D6208"/>
    <w:rsid w:val="002D66C3"/>
    <w:rsid w:val="002D694F"/>
    <w:rsid w:val="002D6A22"/>
    <w:rsid w:val="002D6C5A"/>
    <w:rsid w:val="002D7167"/>
    <w:rsid w:val="002D7325"/>
    <w:rsid w:val="002D7446"/>
    <w:rsid w:val="002D7876"/>
    <w:rsid w:val="002D78EE"/>
    <w:rsid w:val="002E11A0"/>
    <w:rsid w:val="002E17D9"/>
    <w:rsid w:val="002E1AB6"/>
    <w:rsid w:val="002E23CC"/>
    <w:rsid w:val="002E27C3"/>
    <w:rsid w:val="002E2A1E"/>
    <w:rsid w:val="002E31B4"/>
    <w:rsid w:val="002E3358"/>
    <w:rsid w:val="002E3701"/>
    <w:rsid w:val="002E4467"/>
    <w:rsid w:val="002E5734"/>
    <w:rsid w:val="002E60E4"/>
    <w:rsid w:val="002E66FB"/>
    <w:rsid w:val="002E6D09"/>
    <w:rsid w:val="002E75CE"/>
    <w:rsid w:val="002F1F67"/>
    <w:rsid w:val="002F341B"/>
    <w:rsid w:val="002F5876"/>
    <w:rsid w:val="002F5989"/>
    <w:rsid w:val="002F5F1F"/>
    <w:rsid w:val="002F61E6"/>
    <w:rsid w:val="002F6699"/>
    <w:rsid w:val="002F6BB2"/>
    <w:rsid w:val="002F6C63"/>
    <w:rsid w:val="00300675"/>
    <w:rsid w:val="00302302"/>
    <w:rsid w:val="00302D6F"/>
    <w:rsid w:val="003031B0"/>
    <w:rsid w:val="003037AA"/>
    <w:rsid w:val="003043A8"/>
    <w:rsid w:val="00304AFD"/>
    <w:rsid w:val="00304C9E"/>
    <w:rsid w:val="0030541B"/>
    <w:rsid w:val="00306012"/>
    <w:rsid w:val="003065F2"/>
    <w:rsid w:val="003065F5"/>
    <w:rsid w:val="003076C5"/>
    <w:rsid w:val="00311192"/>
    <w:rsid w:val="00311C2D"/>
    <w:rsid w:val="00312F99"/>
    <w:rsid w:val="00313446"/>
    <w:rsid w:val="00313564"/>
    <w:rsid w:val="003140F2"/>
    <w:rsid w:val="00314815"/>
    <w:rsid w:val="003148AC"/>
    <w:rsid w:val="00314B00"/>
    <w:rsid w:val="0031507C"/>
    <w:rsid w:val="00315499"/>
    <w:rsid w:val="00315839"/>
    <w:rsid w:val="00315E67"/>
    <w:rsid w:val="003167C3"/>
    <w:rsid w:val="00316C2F"/>
    <w:rsid w:val="0031747E"/>
    <w:rsid w:val="00317B7F"/>
    <w:rsid w:val="00320A63"/>
    <w:rsid w:val="00321299"/>
    <w:rsid w:val="003238CB"/>
    <w:rsid w:val="00324062"/>
    <w:rsid w:val="0032440E"/>
    <w:rsid w:val="00325113"/>
    <w:rsid w:val="003257BC"/>
    <w:rsid w:val="00325EFC"/>
    <w:rsid w:val="00326150"/>
    <w:rsid w:val="003262DB"/>
    <w:rsid w:val="00330D95"/>
    <w:rsid w:val="00330E37"/>
    <w:rsid w:val="0033113A"/>
    <w:rsid w:val="003320CE"/>
    <w:rsid w:val="00332788"/>
    <w:rsid w:val="00334091"/>
    <w:rsid w:val="003342EC"/>
    <w:rsid w:val="00335A3F"/>
    <w:rsid w:val="00335B2D"/>
    <w:rsid w:val="00335C75"/>
    <w:rsid w:val="003366F5"/>
    <w:rsid w:val="00336B0A"/>
    <w:rsid w:val="00337868"/>
    <w:rsid w:val="003378D6"/>
    <w:rsid w:val="003379B1"/>
    <w:rsid w:val="003407EC"/>
    <w:rsid w:val="00340807"/>
    <w:rsid w:val="003414A4"/>
    <w:rsid w:val="003415C5"/>
    <w:rsid w:val="00341A65"/>
    <w:rsid w:val="00343849"/>
    <w:rsid w:val="00343D12"/>
    <w:rsid w:val="0034543A"/>
    <w:rsid w:val="00346F96"/>
    <w:rsid w:val="00347B95"/>
    <w:rsid w:val="0035082A"/>
    <w:rsid w:val="00350D66"/>
    <w:rsid w:val="00351C25"/>
    <w:rsid w:val="00351C51"/>
    <w:rsid w:val="00351FA5"/>
    <w:rsid w:val="0035258A"/>
    <w:rsid w:val="00352976"/>
    <w:rsid w:val="003536D7"/>
    <w:rsid w:val="003539F3"/>
    <w:rsid w:val="003546F7"/>
    <w:rsid w:val="0035476E"/>
    <w:rsid w:val="00355169"/>
    <w:rsid w:val="003554D3"/>
    <w:rsid w:val="00356E8C"/>
    <w:rsid w:val="0036000C"/>
    <w:rsid w:val="00361294"/>
    <w:rsid w:val="0036182B"/>
    <w:rsid w:val="00361F60"/>
    <w:rsid w:val="00362311"/>
    <w:rsid w:val="00362C60"/>
    <w:rsid w:val="0036314A"/>
    <w:rsid w:val="003632C0"/>
    <w:rsid w:val="003644F2"/>
    <w:rsid w:val="00365EEB"/>
    <w:rsid w:val="003700D7"/>
    <w:rsid w:val="00370B55"/>
    <w:rsid w:val="0037110D"/>
    <w:rsid w:val="00374045"/>
    <w:rsid w:val="00374D48"/>
    <w:rsid w:val="0037532F"/>
    <w:rsid w:val="0037597A"/>
    <w:rsid w:val="003769E6"/>
    <w:rsid w:val="0037712B"/>
    <w:rsid w:val="00377FDA"/>
    <w:rsid w:val="00380E4C"/>
    <w:rsid w:val="00380FF9"/>
    <w:rsid w:val="003818E6"/>
    <w:rsid w:val="00381A59"/>
    <w:rsid w:val="00381CCB"/>
    <w:rsid w:val="00382F9A"/>
    <w:rsid w:val="003833EF"/>
    <w:rsid w:val="00383582"/>
    <w:rsid w:val="00383929"/>
    <w:rsid w:val="00385391"/>
    <w:rsid w:val="00385861"/>
    <w:rsid w:val="00385F0A"/>
    <w:rsid w:val="00386568"/>
    <w:rsid w:val="00387B4F"/>
    <w:rsid w:val="00390690"/>
    <w:rsid w:val="003909B7"/>
    <w:rsid w:val="00391384"/>
    <w:rsid w:val="0039195D"/>
    <w:rsid w:val="00391AEF"/>
    <w:rsid w:val="00391DA5"/>
    <w:rsid w:val="003920D9"/>
    <w:rsid w:val="003924A7"/>
    <w:rsid w:val="00392557"/>
    <w:rsid w:val="003925A8"/>
    <w:rsid w:val="003939DC"/>
    <w:rsid w:val="00395328"/>
    <w:rsid w:val="0039553A"/>
    <w:rsid w:val="00395624"/>
    <w:rsid w:val="00396303"/>
    <w:rsid w:val="00397A6B"/>
    <w:rsid w:val="003A03C9"/>
    <w:rsid w:val="003A074F"/>
    <w:rsid w:val="003A0EA7"/>
    <w:rsid w:val="003A149A"/>
    <w:rsid w:val="003A1DA5"/>
    <w:rsid w:val="003A1E0F"/>
    <w:rsid w:val="003A223E"/>
    <w:rsid w:val="003A25EB"/>
    <w:rsid w:val="003A2A23"/>
    <w:rsid w:val="003A4405"/>
    <w:rsid w:val="003A665B"/>
    <w:rsid w:val="003A6D2B"/>
    <w:rsid w:val="003A6F50"/>
    <w:rsid w:val="003A7324"/>
    <w:rsid w:val="003B1224"/>
    <w:rsid w:val="003B1AD0"/>
    <w:rsid w:val="003B3A3C"/>
    <w:rsid w:val="003B3E61"/>
    <w:rsid w:val="003B561E"/>
    <w:rsid w:val="003B6DB1"/>
    <w:rsid w:val="003B6FE6"/>
    <w:rsid w:val="003B7122"/>
    <w:rsid w:val="003B7D36"/>
    <w:rsid w:val="003C022F"/>
    <w:rsid w:val="003C1304"/>
    <w:rsid w:val="003C1E22"/>
    <w:rsid w:val="003C266F"/>
    <w:rsid w:val="003C26DC"/>
    <w:rsid w:val="003C2C71"/>
    <w:rsid w:val="003C3B9E"/>
    <w:rsid w:val="003C4172"/>
    <w:rsid w:val="003C6296"/>
    <w:rsid w:val="003C6524"/>
    <w:rsid w:val="003C7DE1"/>
    <w:rsid w:val="003D0856"/>
    <w:rsid w:val="003D0CFA"/>
    <w:rsid w:val="003D20FF"/>
    <w:rsid w:val="003D4266"/>
    <w:rsid w:val="003D5972"/>
    <w:rsid w:val="003D5B67"/>
    <w:rsid w:val="003D6693"/>
    <w:rsid w:val="003D70C8"/>
    <w:rsid w:val="003D7709"/>
    <w:rsid w:val="003D7713"/>
    <w:rsid w:val="003D79B8"/>
    <w:rsid w:val="003E0183"/>
    <w:rsid w:val="003E081B"/>
    <w:rsid w:val="003E0C56"/>
    <w:rsid w:val="003E0D6E"/>
    <w:rsid w:val="003E1486"/>
    <w:rsid w:val="003E17C8"/>
    <w:rsid w:val="003E1B0D"/>
    <w:rsid w:val="003E3813"/>
    <w:rsid w:val="003E3AC9"/>
    <w:rsid w:val="003E46C3"/>
    <w:rsid w:val="003E5922"/>
    <w:rsid w:val="003E6A1E"/>
    <w:rsid w:val="003F0F67"/>
    <w:rsid w:val="003F1A52"/>
    <w:rsid w:val="003F2460"/>
    <w:rsid w:val="003F3377"/>
    <w:rsid w:val="003F353D"/>
    <w:rsid w:val="003F3C87"/>
    <w:rsid w:val="003F5440"/>
    <w:rsid w:val="003F5A03"/>
    <w:rsid w:val="003F60E1"/>
    <w:rsid w:val="003F6179"/>
    <w:rsid w:val="003F68AD"/>
    <w:rsid w:val="003F780F"/>
    <w:rsid w:val="003F782A"/>
    <w:rsid w:val="003F7CA5"/>
    <w:rsid w:val="004007CF"/>
    <w:rsid w:val="004008EA"/>
    <w:rsid w:val="0040096E"/>
    <w:rsid w:val="00400A4D"/>
    <w:rsid w:val="00400CA9"/>
    <w:rsid w:val="004019AA"/>
    <w:rsid w:val="00402137"/>
    <w:rsid w:val="00402535"/>
    <w:rsid w:val="00402DE6"/>
    <w:rsid w:val="004040E0"/>
    <w:rsid w:val="0040432F"/>
    <w:rsid w:val="00404C0D"/>
    <w:rsid w:val="00404CE6"/>
    <w:rsid w:val="00404D38"/>
    <w:rsid w:val="0040589B"/>
    <w:rsid w:val="00406212"/>
    <w:rsid w:val="00407267"/>
    <w:rsid w:val="00407DA6"/>
    <w:rsid w:val="004106DD"/>
    <w:rsid w:val="0041100C"/>
    <w:rsid w:val="00411CF0"/>
    <w:rsid w:val="00411FB9"/>
    <w:rsid w:val="00412079"/>
    <w:rsid w:val="00412AD0"/>
    <w:rsid w:val="004135F8"/>
    <w:rsid w:val="00413611"/>
    <w:rsid w:val="004152BF"/>
    <w:rsid w:val="00415AF4"/>
    <w:rsid w:val="00416EC5"/>
    <w:rsid w:val="0041792E"/>
    <w:rsid w:val="00417DB2"/>
    <w:rsid w:val="0042052C"/>
    <w:rsid w:val="00420D87"/>
    <w:rsid w:val="00420ED0"/>
    <w:rsid w:val="0042514B"/>
    <w:rsid w:val="004261E5"/>
    <w:rsid w:val="004275BB"/>
    <w:rsid w:val="0043005B"/>
    <w:rsid w:val="004307A9"/>
    <w:rsid w:val="004307D4"/>
    <w:rsid w:val="00430D5A"/>
    <w:rsid w:val="00431EF6"/>
    <w:rsid w:val="00432707"/>
    <w:rsid w:val="00432710"/>
    <w:rsid w:val="0043281C"/>
    <w:rsid w:val="0043334B"/>
    <w:rsid w:val="00433ADA"/>
    <w:rsid w:val="00433B0B"/>
    <w:rsid w:val="0043491B"/>
    <w:rsid w:val="00435CDD"/>
    <w:rsid w:val="00435FC8"/>
    <w:rsid w:val="00436175"/>
    <w:rsid w:val="0043702A"/>
    <w:rsid w:val="004372C3"/>
    <w:rsid w:val="004402D3"/>
    <w:rsid w:val="00440851"/>
    <w:rsid w:val="00440B48"/>
    <w:rsid w:val="00440CAC"/>
    <w:rsid w:val="00442BB4"/>
    <w:rsid w:val="00444B9B"/>
    <w:rsid w:val="0044506F"/>
    <w:rsid w:val="004456A9"/>
    <w:rsid w:val="00446065"/>
    <w:rsid w:val="00446176"/>
    <w:rsid w:val="004461BB"/>
    <w:rsid w:val="004469C8"/>
    <w:rsid w:val="00446C72"/>
    <w:rsid w:val="004470D2"/>
    <w:rsid w:val="004476B5"/>
    <w:rsid w:val="00451053"/>
    <w:rsid w:val="004519B4"/>
    <w:rsid w:val="004533EB"/>
    <w:rsid w:val="00455348"/>
    <w:rsid w:val="00455422"/>
    <w:rsid w:val="0045611A"/>
    <w:rsid w:val="004561DD"/>
    <w:rsid w:val="0045653A"/>
    <w:rsid w:val="00456787"/>
    <w:rsid w:val="00456924"/>
    <w:rsid w:val="00456E68"/>
    <w:rsid w:val="00457634"/>
    <w:rsid w:val="00460ECE"/>
    <w:rsid w:val="00461CAD"/>
    <w:rsid w:val="0046607C"/>
    <w:rsid w:val="00470AED"/>
    <w:rsid w:val="004710EF"/>
    <w:rsid w:val="00471474"/>
    <w:rsid w:val="00471DB0"/>
    <w:rsid w:val="004736D4"/>
    <w:rsid w:val="00474099"/>
    <w:rsid w:val="00474B64"/>
    <w:rsid w:val="00474B90"/>
    <w:rsid w:val="00475CAD"/>
    <w:rsid w:val="00476394"/>
    <w:rsid w:val="00477243"/>
    <w:rsid w:val="00480389"/>
    <w:rsid w:val="00480414"/>
    <w:rsid w:val="004817AF"/>
    <w:rsid w:val="00481CB1"/>
    <w:rsid w:val="00481F62"/>
    <w:rsid w:val="00482772"/>
    <w:rsid w:val="004832F1"/>
    <w:rsid w:val="004837CD"/>
    <w:rsid w:val="00483C9F"/>
    <w:rsid w:val="004845EF"/>
    <w:rsid w:val="004849C1"/>
    <w:rsid w:val="00485876"/>
    <w:rsid w:val="00485A40"/>
    <w:rsid w:val="00486375"/>
    <w:rsid w:val="004863A8"/>
    <w:rsid w:val="00486782"/>
    <w:rsid w:val="00486CE2"/>
    <w:rsid w:val="00487390"/>
    <w:rsid w:val="0049080C"/>
    <w:rsid w:val="00490C76"/>
    <w:rsid w:val="00492535"/>
    <w:rsid w:val="00492741"/>
    <w:rsid w:val="004936C1"/>
    <w:rsid w:val="00493BA2"/>
    <w:rsid w:val="0049548B"/>
    <w:rsid w:val="004976F1"/>
    <w:rsid w:val="004A0E19"/>
    <w:rsid w:val="004A142A"/>
    <w:rsid w:val="004A15F5"/>
    <w:rsid w:val="004A1A55"/>
    <w:rsid w:val="004A2817"/>
    <w:rsid w:val="004A725E"/>
    <w:rsid w:val="004B0CC3"/>
    <w:rsid w:val="004B210C"/>
    <w:rsid w:val="004B3866"/>
    <w:rsid w:val="004B3FF3"/>
    <w:rsid w:val="004B46FB"/>
    <w:rsid w:val="004B4C2B"/>
    <w:rsid w:val="004B51D4"/>
    <w:rsid w:val="004B5FDC"/>
    <w:rsid w:val="004B6834"/>
    <w:rsid w:val="004B69FC"/>
    <w:rsid w:val="004B6F33"/>
    <w:rsid w:val="004B7E44"/>
    <w:rsid w:val="004C0E8D"/>
    <w:rsid w:val="004C21F8"/>
    <w:rsid w:val="004C27A6"/>
    <w:rsid w:val="004C2C65"/>
    <w:rsid w:val="004C2F02"/>
    <w:rsid w:val="004C3A99"/>
    <w:rsid w:val="004C3D21"/>
    <w:rsid w:val="004C488C"/>
    <w:rsid w:val="004C4AE6"/>
    <w:rsid w:val="004C533C"/>
    <w:rsid w:val="004C729A"/>
    <w:rsid w:val="004C731A"/>
    <w:rsid w:val="004C7AD9"/>
    <w:rsid w:val="004D0EEC"/>
    <w:rsid w:val="004D351D"/>
    <w:rsid w:val="004D3AB3"/>
    <w:rsid w:val="004D3EA5"/>
    <w:rsid w:val="004D41D9"/>
    <w:rsid w:val="004D4A90"/>
    <w:rsid w:val="004D5252"/>
    <w:rsid w:val="004D63B5"/>
    <w:rsid w:val="004D64B9"/>
    <w:rsid w:val="004D64CA"/>
    <w:rsid w:val="004D71AE"/>
    <w:rsid w:val="004D7E15"/>
    <w:rsid w:val="004E0289"/>
    <w:rsid w:val="004E046F"/>
    <w:rsid w:val="004E0481"/>
    <w:rsid w:val="004E10B9"/>
    <w:rsid w:val="004E1544"/>
    <w:rsid w:val="004E199A"/>
    <w:rsid w:val="004E1C30"/>
    <w:rsid w:val="004E2271"/>
    <w:rsid w:val="004E27B9"/>
    <w:rsid w:val="004E519A"/>
    <w:rsid w:val="004E630D"/>
    <w:rsid w:val="004E6BC3"/>
    <w:rsid w:val="004E6C00"/>
    <w:rsid w:val="004E75BC"/>
    <w:rsid w:val="004E7BEE"/>
    <w:rsid w:val="004E7F1E"/>
    <w:rsid w:val="004E7F5F"/>
    <w:rsid w:val="004F1328"/>
    <w:rsid w:val="004F1E2A"/>
    <w:rsid w:val="004F200E"/>
    <w:rsid w:val="004F228E"/>
    <w:rsid w:val="004F230D"/>
    <w:rsid w:val="004F2402"/>
    <w:rsid w:val="004F2B86"/>
    <w:rsid w:val="004F2D96"/>
    <w:rsid w:val="004F3000"/>
    <w:rsid w:val="004F3660"/>
    <w:rsid w:val="004F3B14"/>
    <w:rsid w:val="004F6C30"/>
    <w:rsid w:val="004F6DEE"/>
    <w:rsid w:val="004F7462"/>
    <w:rsid w:val="004F7AE6"/>
    <w:rsid w:val="00500968"/>
    <w:rsid w:val="00501146"/>
    <w:rsid w:val="0050375A"/>
    <w:rsid w:val="00503AD8"/>
    <w:rsid w:val="00503C00"/>
    <w:rsid w:val="00503CC5"/>
    <w:rsid w:val="00504AC3"/>
    <w:rsid w:val="00504C20"/>
    <w:rsid w:val="00510168"/>
    <w:rsid w:val="00510695"/>
    <w:rsid w:val="00511CA8"/>
    <w:rsid w:val="00512101"/>
    <w:rsid w:val="005126A8"/>
    <w:rsid w:val="005131FC"/>
    <w:rsid w:val="0051348F"/>
    <w:rsid w:val="0051482E"/>
    <w:rsid w:val="005153FE"/>
    <w:rsid w:val="005162FD"/>
    <w:rsid w:val="005178C4"/>
    <w:rsid w:val="00517B56"/>
    <w:rsid w:val="005202D2"/>
    <w:rsid w:val="005234E7"/>
    <w:rsid w:val="00524633"/>
    <w:rsid w:val="00525EE6"/>
    <w:rsid w:val="005262DF"/>
    <w:rsid w:val="00526EF3"/>
    <w:rsid w:val="005276B1"/>
    <w:rsid w:val="00530479"/>
    <w:rsid w:val="005307B3"/>
    <w:rsid w:val="00531C35"/>
    <w:rsid w:val="00531DDC"/>
    <w:rsid w:val="00533356"/>
    <w:rsid w:val="005333FD"/>
    <w:rsid w:val="00533DBB"/>
    <w:rsid w:val="005340A2"/>
    <w:rsid w:val="005341D9"/>
    <w:rsid w:val="005353E5"/>
    <w:rsid w:val="00536703"/>
    <w:rsid w:val="005377AC"/>
    <w:rsid w:val="005401C9"/>
    <w:rsid w:val="00540E1E"/>
    <w:rsid w:val="00541415"/>
    <w:rsid w:val="0054249F"/>
    <w:rsid w:val="00542AD5"/>
    <w:rsid w:val="00542EC9"/>
    <w:rsid w:val="00543395"/>
    <w:rsid w:val="00543B0C"/>
    <w:rsid w:val="00543F4E"/>
    <w:rsid w:val="005455D2"/>
    <w:rsid w:val="00545870"/>
    <w:rsid w:val="005466BC"/>
    <w:rsid w:val="0054752C"/>
    <w:rsid w:val="00547AEA"/>
    <w:rsid w:val="00553C38"/>
    <w:rsid w:val="005552E0"/>
    <w:rsid w:val="00555819"/>
    <w:rsid w:val="00555DB7"/>
    <w:rsid w:val="00556A4F"/>
    <w:rsid w:val="00557043"/>
    <w:rsid w:val="00561FCE"/>
    <w:rsid w:val="005622E4"/>
    <w:rsid w:val="005625D3"/>
    <w:rsid w:val="00565DF7"/>
    <w:rsid w:val="00565E67"/>
    <w:rsid w:val="005700FD"/>
    <w:rsid w:val="00570183"/>
    <w:rsid w:val="0057148E"/>
    <w:rsid w:val="00571512"/>
    <w:rsid w:val="0057201B"/>
    <w:rsid w:val="005721EC"/>
    <w:rsid w:val="0057229D"/>
    <w:rsid w:val="005732C9"/>
    <w:rsid w:val="00574441"/>
    <w:rsid w:val="00576891"/>
    <w:rsid w:val="00576AA1"/>
    <w:rsid w:val="00577B27"/>
    <w:rsid w:val="005807B1"/>
    <w:rsid w:val="00580800"/>
    <w:rsid w:val="00580C62"/>
    <w:rsid w:val="00580CA4"/>
    <w:rsid w:val="00582ADC"/>
    <w:rsid w:val="005835EF"/>
    <w:rsid w:val="00583E26"/>
    <w:rsid w:val="00584619"/>
    <w:rsid w:val="00584D68"/>
    <w:rsid w:val="0058532E"/>
    <w:rsid w:val="0058563B"/>
    <w:rsid w:val="00585E91"/>
    <w:rsid w:val="00586102"/>
    <w:rsid w:val="00586363"/>
    <w:rsid w:val="00586562"/>
    <w:rsid w:val="00586993"/>
    <w:rsid w:val="00586D16"/>
    <w:rsid w:val="005871DC"/>
    <w:rsid w:val="00587F6E"/>
    <w:rsid w:val="00591414"/>
    <w:rsid w:val="005917E1"/>
    <w:rsid w:val="00593063"/>
    <w:rsid w:val="0059352B"/>
    <w:rsid w:val="0059379D"/>
    <w:rsid w:val="005950EF"/>
    <w:rsid w:val="00597002"/>
    <w:rsid w:val="005978B4"/>
    <w:rsid w:val="00597F32"/>
    <w:rsid w:val="005A14BE"/>
    <w:rsid w:val="005A168F"/>
    <w:rsid w:val="005A1D93"/>
    <w:rsid w:val="005A2043"/>
    <w:rsid w:val="005A31CE"/>
    <w:rsid w:val="005A32E6"/>
    <w:rsid w:val="005A38F2"/>
    <w:rsid w:val="005A41FD"/>
    <w:rsid w:val="005A46ED"/>
    <w:rsid w:val="005A49A9"/>
    <w:rsid w:val="005A5422"/>
    <w:rsid w:val="005A68E9"/>
    <w:rsid w:val="005A6C1A"/>
    <w:rsid w:val="005A6CC9"/>
    <w:rsid w:val="005A718F"/>
    <w:rsid w:val="005A73C4"/>
    <w:rsid w:val="005B0E39"/>
    <w:rsid w:val="005B3029"/>
    <w:rsid w:val="005B39B5"/>
    <w:rsid w:val="005B3B70"/>
    <w:rsid w:val="005B45AB"/>
    <w:rsid w:val="005B48B7"/>
    <w:rsid w:val="005B4A32"/>
    <w:rsid w:val="005B5641"/>
    <w:rsid w:val="005C0192"/>
    <w:rsid w:val="005C2398"/>
    <w:rsid w:val="005C2E67"/>
    <w:rsid w:val="005C2FCA"/>
    <w:rsid w:val="005C35A1"/>
    <w:rsid w:val="005C3AD0"/>
    <w:rsid w:val="005C4A0D"/>
    <w:rsid w:val="005C4C3E"/>
    <w:rsid w:val="005C589C"/>
    <w:rsid w:val="005C6482"/>
    <w:rsid w:val="005D04F1"/>
    <w:rsid w:val="005D0655"/>
    <w:rsid w:val="005D0FFC"/>
    <w:rsid w:val="005D13E3"/>
    <w:rsid w:val="005D2814"/>
    <w:rsid w:val="005D387F"/>
    <w:rsid w:val="005D47C6"/>
    <w:rsid w:val="005D5572"/>
    <w:rsid w:val="005D6D12"/>
    <w:rsid w:val="005D7F3F"/>
    <w:rsid w:val="005E088E"/>
    <w:rsid w:val="005E0C4B"/>
    <w:rsid w:val="005E17A5"/>
    <w:rsid w:val="005E2B96"/>
    <w:rsid w:val="005E3071"/>
    <w:rsid w:val="005E3663"/>
    <w:rsid w:val="005E367C"/>
    <w:rsid w:val="005E465A"/>
    <w:rsid w:val="005E4ADE"/>
    <w:rsid w:val="005E4DDD"/>
    <w:rsid w:val="005E50D6"/>
    <w:rsid w:val="005E5CAE"/>
    <w:rsid w:val="005E6483"/>
    <w:rsid w:val="005E6D77"/>
    <w:rsid w:val="005E747C"/>
    <w:rsid w:val="005E7FAA"/>
    <w:rsid w:val="005F0D22"/>
    <w:rsid w:val="005F1432"/>
    <w:rsid w:val="005F2519"/>
    <w:rsid w:val="005F2C50"/>
    <w:rsid w:val="005F3042"/>
    <w:rsid w:val="005F4390"/>
    <w:rsid w:val="005F66B8"/>
    <w:rsid w:val="005F6BCB"/>
    <w:rsid w:val="005F7709"/>
    <w:rsid w:val="005F79CE"/>
    <w:rsid w:val="005F7DC5"/>
    <w:rsid w:val="0060088E"/>
    <w:rsid w:val="006035B1"/>
    <w:rsid w:val="00604F49"/>
    <w:rsid w:val="006055FD"/>
    <w:rsid w:val="00606583"/>
    <w:rsid w:val="00607003"/>
    <w:rsid w:val="00610405"/>
    <w:rsid w:val="006106AF"/>
    <w:rsid w:val="00610CBA"/>
    <w:rsid w:val="00611B0D"/>
    <w:rsid w:val="006127A2"/>
    <w:rsid w:val="00612976"/>
    <w:rsid w:val="006134EC"/>
    <w:rsid w:val="00613AE9"/>
    <w:rsid w:val="006144B1"/>
    <w:rsid w:val="006145F7"/>
    <w:rsid w:val="00614A7A"/>
    <w:rsid w:val="00616D1D"/>
    <w:rsid w:val="00620435"/>
    <w:rsid w:val="00620A16"/>
    <w:rsid w:val="00620A3F"/>
    <w:rsid w:val="0062108B"/>
    <w:rsid w:val="00621715"/>
    <w:rsid w:val="00621A0A"/>
    <w:rsid w:val="00621FCF"/>
    <w:rsid w:val="006226BD"/>
    <w:rsid w:val="006234A3"/>
    <w:rsid w:val="00623C76"/>
    <w:rsid w:val="0062490E"/>
    <w:rsid w:val="006252FA"/>
    <w:rsid w:val="00625AE7"/>
    <w:rsid w:val="00625E9A"/>
    <w:rsid w:val="00625F76"/>
    <w:rsid w:val="00626B3D"/>
    <w:rsid w:val="00633323"/>
    <w:rsid w:val="00633FA6"/>
    <w:rsid w:val="0063431B"/>
    <w:rsid w:val="00634A45"/>
    <w:rsid w:val="006361F6"/>
    <w:rsid w:val="00641152"/>
    <w:rsid w:val="00641B73"/>
    <w:rsid w:val="006421FF"/>
    <w:rsid w:val="0064232A"/>
    <w:rsid w:val="00642919"/>
    <w:rsid w:val="00643691"/>
    <w:rsid w:val="00643A68"/>
    <w:rsid w:val="006449A5"/>
    <w:rsid w:val="006466D2"/>
    <w:rsid w:val="00647AC5"/>
    <w:rsid w:val="00647E14"/>
    <w:rsid w:val="00651682"/>
    <w:rsid w:val="0065188E"/>
    <w:rsid w:val="006518ED"/>
    <w:rsid w:val="006527D9"/>
    <w:rsid w:val="0065305B"/>
    <w:rsid w:val="00653321"/>
    <w:rsid w:val="00653A04"/>
    <w:rsid w:val="0065457B"/>
    <w:rsid w:val="00654ECE"/>
    <w:rsid w:val="00654F3D"/>
    <w:rsid w:val="00656017"/>
    <w:rsid w:val="00656071"/>
    <w:rsid w:val="00657835"/>
    <w:rsid w:val="00657D97"/>
    <w:rsid w:val="00661652"/>
    <w:rsid w:val="00661836"/>
    <w:rsid w:val="00661E4C"/>
    <w:rsid w:val="006623EF"/>
    <w:rsid w:val="00662AB4"/>
    <w:rsid w:val="00662F7E"/>
    <w:rsid w:val="006649C0"/>
    <w:rsid w:val="00664DF8"/>
    <w:rsid w:val="0066607D"/>
    <w:rsid w:val="0066772B"/>
    <w:rsid w:val="00667A5E"/>
    <w:rsid w:val="00670180"/>
    <w:rsid w:val="006705FE"/>
    <w:rsid w:val="00672581"/>
    <w:rsid w:val="006738BC"/>
    <w:rsid w:val="00673A8F"/>
    <w:rsid w:val="00674098"/>
    <w:rsid w:val="00674787"/>
    <w:rsid w:val="00674C0B"/>
    <w:rsid w:val="00680BA3"/>
    <w:rsid w:val="00681418"/>
    <w:rsid w:val="00681F20"/>
    <w:rsid w:val="006828E2"/>
    <w:rsid w:val="006832AE"/>
    <w:rsid w:val="0068370D"/>
    <w:rsid w:val="00683E6B"/>
    <w:rsid w:val="00684213"/>
    <w:rsid w:val="00684C75"/>
    <w:rsid w:val="00687809"/>
    <w:rsid w:val="00687B32"/>
    <w:rsid w:val="00687BA6"/>
    <w:rsid w:val="00687FCF"/>
    <w:rsid w:val="00690440"/>
    <w:rsid w:val="0069046A"/>
    <w:rsid w:val="00691C01"/>
    <w:rsid w:val="006931F5"/>
    <w:rsid w:val="00693383"/>
    <w:rsid w:val="006934AC"/>
    <w:rsid w:val="0069544C"/>
    <w:rsid w:val="0069548D"/>
    <w:rsid w:val="0069558D"/>
    <w:rsid w:val="00695CC8"/>
    <w:rsid w:val="00695CD4"/>
    <w:rsid w:val="00697138"/>
    <w:rsid w:val="006975AD"/>
    <w:rsid w:val="006A21C8"/>
    <w:rsid w:val="006A2448"/>
    <w:rsid w:val="006A33F9"/>
    <w:rsid w:val="006A3CE7"/>
    <w:rsid w:val="006A3EBA"/>
    <w:rsid w:val="006A4AFD"/>
    <w:rsid w:val="006A6869"/>
    <w:rsid w:val="006A6A48"/>
    <w:rsid w:val="006A75F0"/>
    <w:rsid w:val="006A7B0F"/>
    <w:rsid w:val="006A7F19"/>
    <w:rsid w:val="006B0E65"/>
    <w:rsid w:val="006B266A"/>
    <w:rsid w:val="006B267B"/>
    <w:rsid w:val="006B2E91"/>
    <w:rsid w:val="006B3CA1"/>
    <w:rsid w:val="006B459A"/>
    <w:rsid w:val="006B5ACE"/>
    <w:rsid w:val="006B7EB4"/>
    <w:rsid w:val="006C087A"/>
    <w:rsid w:val="006C0917"/>
    <w:rsid w:val="006C1DA8"/>
    <w:rsid w:val="006C5577"/>
    <w:rsid w:val="006C6690"/>
    <w:rsid w:val="006C7139"/>
    <w:rsid w:val="006C7B12"/>
    <w:rsid w:val="006D0A19"/>
    <w:rsid w:val="006D0A7D"/>
    <w:rsid w:val="006D0F0D"/>
    <w:rsid w:val="006D164B"/>
    <w:rsid w:val="006D1A88"/>
    <w:rsid w:val="006D1F44"/>
    <w:rsid w:val="006D3E82"/>
    <w:rsid w:val="006D45ED"/>
    <w:rsid w:val="006D572A"/>
    <w:rsid w:val="006D5CF2"/>
    <w:rsid w:val="006D6E83"/>
    <w:rsid w:val="006D7DCF"/>
    <w:rsid w:val="006E00CB"/>
    <w:rsid w:val="006E1CB6"/>
    <w:rsid w:val="006E23DE"/>
    <w:rsid w:val="006E2D67"/>
    <w:rsid w:val="006E3201"/>
    <w:rsid w:val="006E350F"/>
    <w:rsid w:val="006E3A3B"/>
    <w:rsid w:val="006E52FE"/>
    <w:rsid w:val="006E59DE"/>
    <w:rsid w:val="006E5FDA"/>
    <w:rsid w:val="006E6AAE"/>
    <w:rsid w:val="006E7943"/>
    <w:rsid w:val="006E7FE2"/>
    <w:rsid w:val="006F0418"/>
    <w:rsid w:val="006F474D"/>
    <w:rsid w:val="006F4800"/>
    <w:rsid w:val="006F625A"/>
    <w:rsid w:val="007000B4"/>
    <w:rsid w:val="00700959"/>
    <w:rsid w:val="0070134C"/>
    <w:rsid w:val="007017C2"/>
    <w:rsid w:val="00703ECC"/>
    <w:rsid w:val="00704116"/>
    <w:rsid w:val="00704BF9"/>
    <w:rsid w:val="00705A4C"/>
    <w:rsid w:val="00706456"/>
    <w:rsid w:val="00706A4B"/>
    <w:rsid w:val="00706F46"/>
    <w:rsid w:val="00706F88"/>
    <w:rsid w:val="007079C5"/>
    <w:rsid w:val="00707C80"/>
    <w:rsid w:val="0071056B"/>
    <w:rsid w:val="00710A06"/>
    <w:rsid w:val="00711182"/>
    <w:rsid w:val="007112D5"/>
    <w:rsid w:val="00713983"/>
    <w:rsid w:val="0071418D"/>
    <w:rsid w:val="007148C8"/>
    <w:rsid w:val="0071536E"/>
    <w:rsid w:val="0071594D"/>
    <w:rsid w:val="00716429"/>
    <w:rsid w:val="0071646A"/>
    <w:rsid w:val="007167B1"/>
    <w:rsid w:val="00717278"/>
    <w:rsid w:val="00717A21"/>
    <w:rsid w:val="00717AD5"/>
    <w:rsid w:val="00717BF2"/>
    <w:rsid w:val="007207A3"/>
    <w:rsid w:val="007229A4"/>
    <w:rsid w:val="00722E1F"/>
    <w:rsid w:val="00723038"/>
    <w:rsid w:val="00723A1E"/>
    <w:rsid w:val="00723A4B"/>
    <w:rsid w:val="00723C87"/>
    <w:rsid w:val="0072400D"/>
    <w:rsid w:val="00724448"/>
    <w:rsid w:val="007247EC"/>
    <w:rsid w:val="00725158"/>
    <w:rsid w:val="007252FE"/>
    <w:rsid w:val="007257DE"/>
    <w:rsid w:val="00725E9B"/>
    <w:rsid w:val="0072628B"/>
    <w:rsid w:val="00727344"/>
    <w:rsid w:val="007300BD"/>
    <w:rsid w:val="00730442"/>
    <w:rsid w:val="00730784"/>
    <w:rsid w:val="00731073"/>
    <w:rsid w:val="00731333"/>
    <w:rsid w:val="0073143E"/>
    <w:rsid w:val="007325E8"/>
    <w:rsid w:val="00732D54"/>
    <w:rsid w:val="00736028"/>
    <w:rsid w:val="00736AEF"/>
    <w:rsid w:val="007377D9"/>
    <w:rsid w:val="007401BD"/>
    <w:rsid w:val="007406D4"/>
    <w:rsid w:val="0074218A"/>
    <w:rsid w:val="00742D6D"/>
    <w:rsid w:val="007434EA"/>
    <w:rsid w:val="007452B5"/>
    <w:rsid w:val="00745DDB"/>
    <w:rsid w:val="007461C4"/>
    <w:rsid w:val="007462A8"/>
    <w:rsid w:val="0074723B"/>
    <w:rsid w:val="00747599"/>
    <w:rsid w:val="00747622"/>
    <w:rsid w:val="007477BC"/>
    <w:rsid w:val="007478BE"/>
    <w:rsid w:val="007511AC"/>
    <w:rsid w:val="007516CF"/>
    <w:rsid w:val="00751712"/>
    <w:rsid w:val="00753400"/>
    <w:rsid w:val="007547FA"/>
    <w:rsid w:val="007548D4"/>
    <w:rsid w:val="0075613B"/>
    <w:rsid w:val="007564B2"/>
    <w:rsid w:val="0075677C"/>
    <w:rsid w:val="00756A4D"/>
    <w:rsid w:val="00757076"/>
    <w:rsid w:val="00757429"/>
    <w:rsid w:val="00757990"/>
    <w:rsid w:val="00757A23"/>
    <w:rsid w:val="00760CD5"/>
    <w:rsid w:val="00761ABB"/>
    <w:rsid w:val="00762DE0"/>
    <w:rsid w:val="00762F1F"/>
    <w:rsid w:val="0076378A"/>
    <w:rsid w:val="007644FB"/>
    <w:rsid w:val="0076459C"/>
    <w:rsid w:val="00765FE1"/>
    <w:rsid w:val="00767113"/>
    <w:rsid w:val="00770385"/>
    <w:rsid w:val="00771642"/>
    <w:rsid w:val="00772D01"/>
    <w:rsid w:val="00772F30"/>
    <w:rsid w:val="007734D5"/>
    <w:rsid w:val="0077361B"/>
    <w:rsid w:val="0077533A"/>
    <w:rsid w:val="00776226"/>
    <w:rsid w:val="007767E2"/>
    <w:rsid w:val="00776848"/>
    <w:rsid w:val="0077762B"/>
    <w:rsid w:val="0078079F"/>
    <w:rsid w:val="0078115C"/>
    <w:rsid w:val="007815C0"/>
    <w:rsid w:val="007816D5"/>
    <w:rsid w:val="00781E8C"/>
    <w:rsid w:val="00782BE6"/>
    <w:rsid w:val="00782F44"/>
    <w:rsid w:val="00783C39"/>
    <w:rsid w:val="00785012"/>
    <w:rsid w:val="0078513B"/>
    <w:rsid w:val="00785253"/>
    <w:rsid w:val="00785451"/>
    <w:rsid w:val="00785BF6"/>
    <w:rsid w:val="00785E4B"/>
    <w:rsid w:val="00786E38"/>
    <w:rsid w:val="007871C0"/>
    <w:rsid w:val="00787D0A"/>
    <w:rsid w:val="007900AE"/>
    <w:rsid w:val="00790BB8"/>
    <w:rsid w:val="0079146A"/>
    <w:rsid w:val="00791512"/>
    <w:rsid w:val="00791629"/>
    <w:rsid w:val="007920D9"/>
    <w:rsid w:val="00794173"/>
    <w:rsid w:val="007946BB"/>
    <w:rsid w:val="00794F53"/>
    <w:rsid w:val="007964F8"/>
    <w:rsid w:val="00796F63"/>
    <w:rsid w:val="007A0422"/>
    <w:rsid w:val="007A13B0"/>
    <w:rsid w:val="007A1F5C"/>
    <w:rsid w:val="007A21EA"/>
    <w:rsid w:val="007A25AE"/>
    <w:rsid w:val="007A2CC8"/>
    <w:rsid w:val="007A2F02"/>
    <w:rsid w:val="007A3D77"/>
    <w:rsid w:val="007A5484"/>
    <w:rsid w:val="007A55C2"/>
    <w:rsid w:val="007A59A2"/>
    <w:rsid w:val="007A6FD4"/>
    <w:rsid w:val="007A7EC9"/>
    <w:rsid w:val="007B049A"/>
    <w:rsid w:val="007B25B1"/>
    <w:rsid w:val="007B298B"/>
    <w:rsid w:val="007B30A9"/>
    <w:rsid w:val="007B4385"/>
    <w:rsid w:val="007B450D"/>
    <w:rsid w:val="007B4F4D"/>
    <w:rsid w:val="007B5C44"/>
    <w:rsid w:val="007B5DE7"/>
    <w:rsid w:val="007B6465"/>
    <w:rsid w:val="007B6545"/>
    <w:rsid w:val="007B6C6C"/>
    <w:rsid w:val="007B6EAD"/>
    <w:rsid w:val="007B7709"/>
    <w:rsid w:val="007C0EEA"/>
    <w:rsid w:val="007C250E"/>
    <w:rsid w:val="007C3176"/>
    <w:rsid w:val="007C36EF"/>
    <w:rsid w:val="007C3CBD"/>
    <w:rsid w:val="007C3DBB"/>
    <w:rsid w:val="007C4145"/>
    <w:rsid w:val="007C4B48"/>
    <w:rsid w:val="007C4E5B"/>
    <w:rsid w:val="007C5034"/>
    <w:rsid w:val="007C5881"/>
    <w:rsid w:val="007D174E"/>
    <w:rsid w:val="007D18A1"/>
    <w:rsid w:val="007D1FA7"/>
    <w:rsid w:val="007D2AB1"/>
    <w:rsid w:val="007D3B67"/>
    <w:rsid w:val="007D3EB0"/>
    <w:rsid w:val="007D427D"/>
    <w:rsid w:val="007D4CCE"/>
    <w:rsid w:val="007D538A"/>
    <w:rsid w:val="007E0BA5"/>
    <w:rsid w:val="007E101C"/>
    <w:rsid w:val="007E1448"/>
    <w:rsid w:val="007E165C"/>
    <w:rsid w:val="007E2671"/>
    <w:rsid w:val="007E3F10"/>
    <w:rsid w:val="007E4845"/>
    <w:rsid w:val="007E615D"/>
    <w:rsid w:val="007E6221"/>
    <w:rsid w:val="007E6704"/>
    <w:rsid w:val="007E6A62"/>
    <w:rsid w:val="007E6FBD"/>
    <w:rsid w:val="007E790D"/>
    <w:rsid w:val="007E7ABE"/>
    <w:rsid w:val="007E7E1E"/>
    <w:rsid w:val="007F0B28"/>
    <w:rsid w:val="007F106F"/>
    <w:rsid w:val="007F1275"/>
    <w:rsid w:val="007F1C6C"/>
    <w:rsid w:val="007F38A4"/>
    <w:rsid w:val="007F3F40"/>
    <w:rsid w:val="007F42A0"/>
    <w:rsid w:val="007F45F2"/>
    <w:rsid w:val="007F49E5"/>
    <w:rsid w:val="007F58F7"/>
    <w:rsid w:val="007F5CB8"/>
    <w:rsid w:val="007F6109"/>
    <w:rsid w:val="007F63E2"/>
    <w:rsid w:val="007F6530"/>
    <w:rsid w:val="007F6879"/>
    <w:rsid w:val="007F6C43"/>
    <w:rsid w:val="00800E52"/>
    <w:rsid w:val="0080399F"/>
    <w:rsid w:val="00804C86"/>
    <w:rsid w:val="00805D04"/>
    <w:rsid w:val="00805D0B"/>
    <w:rsid w:val="00805DBE"/>
    <w:rsid w:val="00810B8F"/>
    <w:rsid w:val="008122C8"/>
    <w:rsid w:val="00814995"/>
    <w:rsid w:val="00814F3D"/>
    <w:rsid w:val="00814F60"/>
    <w:rsid w:val="008158EC"/>
    <w:rsid w:val="0081647E"/>
    <w:rsid w:val="00816B4B"/>
    <w:rsid w:val="00817CD8"/>
    <w:rsid w:val="00817E9F"/>
    <w:rsid w:val="00820848"/>
    <w:rsid w:val="00821F4A"/>
    <w:rsid w:val="008237E2"/>
    <w:rsid w:val="00823B4D"/>
    <w:rsid w:val="008301F9"/>
    <w:rsid w:val="008315F3"/>
    <w:rsid w:val="00831912"/>
    <w:rsid w:val="00832AC4"/>
    <w:rsid w:val="00832EF8"/>
    <w:rsid w:val="00833990"/>
    <w:rsid w:val="008349C7"/>
    <w:rsid w:val="008353E3"/>
    <w:rsid w:val="0083638D"/>
    <w:rsid w:val="00837D89"/>
    <w:rsid w:val="008403FF"/>
    <w:rsid w:val="008404E4"/>
    <w:rsid w:val="0084052C"/>
    <w:rsid w:val="00840C0A"/>
    <w:rsid w:val="0084193A"/>
    <w:rsid w:val="008421EC"/>
    <w:rsid w:val="00842298"/>
    <w:rsid w:val="00842897"/>
    <w:rsid w:val="00842FD4"/>
    <w:rsid w:val="008441F8"/>
    <w:rsid w:val="008448E3"/>
    <w:rsid w:val="00844973"/>
    <w:rsid w:val="0084576C"/>
    <w:rsid w:val="0084603C"/>
    <w:rsid w:val="008462D5"/>
    <w:rsid w:val="00847251"/>
    <w:rsid w:val="008538F6"/>
    <w:rsid w:val="00853EEF"/>
    <w:rsid w:val="00854366"/>
    <w:rsid w:val="00854807"/>
    <w:rsid w:val="00854BAC"/>
    <w:rsid w:val="00854D78"/>
    <w:rsid w:val="0085530E"/>
    <w:rsid w:val="00855F62"/>
    <w:rsid w:val="008568BB"/>
    <w:rsid w:val="00861542"/>
    <w:rsid w:val="00861C49"/>
    <w:rsid w:val="00862311"/>
    <w:rsid w:val="00862445"/>
    <w:rsid w:val="00862C1D"/>
    <w:rsid w:val="00863000"/>
    <w:rsid w:val="008632B2"/>
    <w:rsid w:val="008643D0"/>
    <w:rsid w:val="008643DA"/>
    <w:rsid w:val="00864CD1"/>
    <w:rsid w:val="00865C18"/>
    <w:rsid w:val="00867B79"/>
    <w:rsid w:val="00867B9D"/>
    <w:rsid w:val="00867F98"/>
    <w:rsid w:val="008706F2"/>
    <w:rsid w:val="00870978"/>
    <w:rsid w:val="00870D39"/>
    <w:rsid w:val="008712D1"/>
    <w:rsid w:val="00871D97"/>
    <w:rsid w:val="00872067"/>
    <w:rsid w:val="008744BF"/>
    <w:rsid w:val="00874873"/>
    <w:rsid w:val="0087561D"/>
    <w:rsid w:val="00875B76"/>
    <w:rsid w:val="00875BFD"/>
    <w:rsid w:val="00877C59"/>
    <w:rsid w:val="008812BD"/>
    <w:rsid w:val="00881665"/>
    <w:rsid w:val="008818F0"/>
    <w:rsid w:val="00881FFB"/>
    <w:rsid w:val="00882298"/>
    <w:rsid w:val="008828A5"/>
    <w:rsid w:val="0088295A"/>
    <w:rsid w:val="00883288"/>
    <w:rsid w:val="0088469D"/>
    <w:rsid w:val="00885C21"/>
    <w:rsid w:val="0088659C"/>
    <w:rsid w:val="0088751D"/>
    <w:rsid w:val="00890772"/>
    <w:rsid w:val="0089147E"/>
    <w:rsid w:val="0089179B"/>
    <w:rsid w:val="00891A1F"/>
    <w:rsid w:val="00893903"/>
    <w:rsid w:val="008954B6"/>
    <w:rsid w:val="00897523"/>
    <w:rsid w:val="008A10DC"/>
    <w:rsid w:val="008A25B1"/>
    <w:rsid w:val="008A278A"/>
    <w:rsid w:val="008A3BE5"/>
    <w:rsid w:val="008A3DAC"/>
    <w:rsid w:val="008A477D"/>
    <w:rsid w:val="008A4810"/>
    <w:rsid w:val="008A54DF"/>
    <w:rsid w:val="008A68B2"/>
    <w:rsid w:val="008B037C"/>
    <w:rsid w:val="008B177D"/>
    <w:rsid w:val="008B1DDE"/>
    <w:rsid w:val="008B33BC"/>
    <w:rsid w:val="008B4285"/>
    <w:rsid w:val="008B4EB4"/>
    <w:rsid w:val="008B5142"/>
    <w:rsid w:val="008B69E0"/>
    <w:rsid w:val="008B7579"/>
    <w:rsid w:val="008B77EA"/>
    <w:rsid w:val="008C30B2"/>
    <w:rsid w:val="008C55E7"/>
    <w:rsid w:val="008C69A9"/>
    <w:rsid w:val="008C6A79"/>
    <w:rsid w:val="008C6EA1"/>
    <w:rsid w:val="008D1781"/>
    <w:rsid w:val="008D17B6"/>
    <w:rsid w:val="008D3F03"/>
    <w:rsid w:val="008D43C8"/>
    <w:rsid w:val="008D4840"/>
    <w:rsid w:val="008D50ED"/>
    <w:rsid w:val="008D5537"/>
    <w:rsid w:val="008D7B11"/>
    <w:rsid w:val="008E0643"/>
    <w:rsid w:val="008E1519"/>
    <w:rsid w:val="008E262F"/>
    <w:rsid w:val="008E2F1F"/>
    <w:rsid w:val="008E36D3"/>
    <w:rsid w:val="008E4CC2"/>
    <w:rsid w:val="008E6FC6"/>
    <w:rsid w:val="008E7985"/>
    <w:rsid w:val="008E7D87"/>
    <w:rsid w:val="008F08BB"/>
    <w:rsid w:val="008F0D82"/>
    <w:rsid w:val="008F148B"/>
    <w:rsid w:val="008F1BB5"/>
    <w:rsid w:val="008F1EAD"/>
    <w:rsid w:val="008F20F5"/>
    <w:rsid w:val="008F2B65"/>
    <w:rsid w:val="008F2FAA"/>
    <w:rsid w:val="008F31F0"/>
    <w:rsid w:val="008F3F38"/>
    <w:rsid w:val="008F4244"/>
    <w:rsid w:val="008F4F06"/>
    <w:rsid w:val="008F50ED"/>
    <w:rsid w:val="009001EB"/>
    <w:rsid w:val="009008A7"/>
    <w:rsid w:val="00901FCB"/>
    <w:rsid w:val="0090269B"/>
    <w:rsid w:val="00903362"/>
    <w:rsid w:val="00903615"/>
    <w:rsid w:val="00904D7D"/>
    <w:rsid w:val="00904E50"/>
    <w:rsid w:val="00904E93"/>
    <w:rsid w:val="0090531F"/>
    <w:rsid w:val="0090732C"/>
    <w:rsid w:val="00907CE4"/>
    <w:rsid w:val="0091094C"/>
    <w:rsid w:val="00910A63"/>
    <w:rsid w:val="00910F60"/>
    <w:rsid w:val="0091151D"/>
    <w:rsid w:val="009120E9"/>
    <w:rsid w:val="00913807"/>
    <w:rsid w:val="009146E1"/>
    <w:rsid w:val="00914F12"/>
    <w:rsid w:val="00915990"/>
    <w:rsid w:val="00915C5F"/>
    <w:rsid w:val="009163B0"/>
    <w:rsid w:val="00916A21"/>
    <w:rsid w:val="00917A6E"/>
    <w:rsid w:val="00917F72"/>
    <w:rsid w:val="0092051D"/>
    <w:rsid w:val="00920802"/>
    <w:rsid w:val="00920A65"/>
    <w:rsid w:val="0092215E"/>
    <w:rsid w:val="009229E7"/>
    <w:rsid w:val="00924707"/>
    <w:rsid w:val="009249B7"/>
    <w:rsid w:val="00924AA7"/>
    <w:rsid w:val="00924AB9"/>
    <w:rsid w:val="00925519"/>
    <w:rsid w:val="00925F2E"/>
    <w:rsid w:val="009270FB"/>
    <w:rsid w:val="00931867"/>
    <w:rsid w:val="00931AF6"/>
    <w:rsid w:val="0093221E"/>
    <w:rsid w:val="009327BF"/>
    <w:rsid w:val="00932AA4"/>
    <w:rsid w:val="009333CB"/>
    <w:rsid w:val="00933903"/>
    <w:rsid w:val="00934A30"/>
    <w:rsid w:val="00934ED0"/>
    <w:rsid w:val="009352FC"/>
    <w:rsid w:val="00936FA0"/>
    <w:rsid w:val="00937BA9"/>
    <w:rsid w:val="00942411"/>
    <w:rsid w:val="009425B2"/>
    <w:rsid w:val="009429FB"/>
    <w:rsid w:val="009436F5"/>
    <w:rsid w:val="00945450"/>
    <w:rsid w:val="00945843"/>
    <w:rsid w:val="00945900"/>
    <w:rsid w:val="009464CF"/>
    <w:rsid w:val="009466EF"/>
    <w:rsid w:val="00946CC2"/>
    <w:rsid w:val="009506AB"/>
    <w:rsid w:val="00950BC4"/>
    <w:rsid w:val="0095110A"/>
    <w:rsid w:val="0095153F"/>
    <w:rsid w:val="0095167C"/>
    <w:rsid w:val="00952744"/>
    <w:rsid w:val="009531AB"/>
    <w:rsid w:val="00953349"/>
    <w:rsid w:val="0095466A"/>
    <w:rsid w:val="00954753"/>
    <w:rsid w:val="009556D1"/>
    <w:rsid w:val="00955BB5"/>
    <w:rsid w:val="00955E08"/>
    <w:rsid w:val="00956782"/>
    <w:rsid w:val="00961265"/>
    <w:rsid w:val="009618EE"/>
    <w:rsid w:val="009624AB"/>
    <w:rsid w:val="00962EF7"/>
    <w:rsid w:val="00964C88"/>
    <w:rsid w:val="00964DB2"/>
    <w:rsid w:val="00965DE0"/>
    <w:rsid w:val="009660EC"/>
    <w:rsid w:val="00966340"/>
    <w:rsid w:val="00966778"/>
    <w:rsid w:val="0097049D"/>
    <w:rsid w:val="00970D3F"/>
    <w:rsid w:val="00971411"/>
    <w:rsid w:val="009722BE"/>
    <w:rsid w:val="009729D5"/>
    <w:rsid w:val="00972A7A"/>
    <w:rsid w:val="00976110"/>
    <w:rsid w:val="00976C3E"/>
    <w:rsid w:val="00976D5D"/>
    <w:rsid w:val="00976E75"/>
    <w:rsid w:val="00977334"/>
    <w:rsid w:val="00977592"/>
    <w:rsid w:val="009777F9"/>
    <w:rsid w:val="0098041F"/>
    <w:rsid w:val="0098077A"/>
    <w:rsid w:val="0098102C"/>
    <w:rsid w:val="0098149E"/>
    <w:rsid w:val="00982458"/>
    <w:rsid w:val="009825F4"/>
    <w:rsid w:val="00983597"/>
    <w:rsid w:val="0098367A"/>
    <w:rsid w:val="009836F3"/>
    <w:rsid w:val="00983CEE"/>
    <w:rsid w:val="00983CFE"/>
    <w:rsid w:val="009843F8"/>
    <w:rsid w:val="00984888"/>
    <w:rsid w:val="00984D02"/>
    <w:rsid w:val="00985142"/>
    <w:rsid w:val="00986471"/>
    <w:rsid w:val="00987336"/>
    <w:rsid w:val="00987696"/>
    <w:rsid w:val="00987CFB"/>
    <w:rsid w:val="009907A4"/>
    <w:rsid w:val="0099112A"/>
    <w:rsid w:val="00991398"/>
    <w:rsid w:val="009915C6"/>
    <w:rsid w:val="00991AD1"/>
    <w:rsid w:val="00994B28"/>
    <w:rsid w:val="0099529D"/>
    <w:rsid w:val="0099719A"/>
    <w:rsid w:val="00997D82"/>
    <w:rsid w:val="009A08E5"/>
    <w:rsid w:val="009A0BEB"/>
    <w:rsid w:val="009A0D83"/>
    <w:rsid w:val="009A14C2"/>
    <w:rsid w:val="009A3F28"/>
    <w:rsid w:val="009A40BE"/>
    <w:rsid w:val="009A5043"/>
    <w:rsid w:val="009A5693"/>
    <w:rsid w:val="009A583E"/>
    <w:rsid w:val="009A5DBE"/>
    <w:rsid w:val="009A7572"/>
    <w:rsid w:val="009A7EC1"/>
    <w:rsid w:val="009B4EC4"/>
    <w:rsid w:val="009B529D"/>
    <w:rsid w:val="009B5675"/>
    <w:rsid w:val="009B64D8"/>
    <w:rsid w:val="009B6A92"/>
    <w:rsid w:val="009B6AE6"/>
    <w:rsid w:val="009B7620"/>
    <w:rsid w:val="009C0224"/>
    <w:rsid w:val="009C1115"/>
    <w:rsid w:val="009C1808"/>
    <w:rsid w:val="009C1AD6"/>
    <w:rsid w:val="009C21A7"/>
    <w:rsid w:val="009C2DAC"/>
    <w:rsid w:val="009C357A"/>
    <w:rsid w:val="009C3850"/>
    <w:rsid w:val="009C396C"/>
    <w:rsid w:val="009C3CAA"/>
    <w:rsid w:val="009C409C"/>
    <w:rsid w:val="009C40D0"/>
    <w:rsid w:val="009C44DA"/>
    <w:rsid w:val="009C4C18"/>
    <w:rsid w:val="009C4F97"/>
    <w:rsid w:val="009C72D7"/>
    <w:rsid w:val="009C7AD4"/>
    <w:rsid w:val="009C7B99"/>
    <w:rsid w:val="009C7C00"/>
    <w:rsid w:val="009C7D28"/>
    <w:rsid w:val="009C7FAF"/>
    <w:rsid w:val="009D114E"/>
    <w:rsid w:val="009D230A"/>
    <w:rsid w:val="009D2D52"/>
    <w:rsid w:val="009D3644"/>
    <w:rsid w:val="009D4AAA"/>
    <w:rsid w:val="009D4FBC"/>
    <w:rsid w:val="009D4FE1"/>
    <w:rsid w:val="009D5104"/>
    <w:rsid w:val="009D583E"/>
    <w:rsid w:val="009D5DFA"/>
    <w:rsid w:val="009D6BBA"/>
    <w:rsid w:val="009D6E93"/>
    <w:rsid w:val="009D79FE"/>
    <w:rsid w:val="009D7CF4"/>
    <w:rsid w:val="009E1693"/>
    <w:rsid w:val="009E31D4"/>
    <w:rsid w:val="009E3419"/>
    <w:rsid w:val="009E3B61"/>
    <w:rsid w:val="009E46E7"/>
    <w:rsid w:val="009E481F"/>
    <w:rsid w:val="009E49C0"/>
    <w:rsid w:val="009E6A48"/>
    <w:rsid w:val="009F0E2D"/>
    <w:rsid w:val="009F2252"/>
    <w:rsid w:val="009F23D1"/>
    <w:rsid w:val="009F4FE3"/>
    <w:rsid w:val="009F52E4"/>
    <w:rsid w:val="009F5D28"/>
    <w:rsid w:val="009F6DDE"/>
    <w:rsid w:val="009F7B0C"/>
    <w:rsid w:val="00A03ABA"/>
    <w:rsid w:val="00A03C6C"/>
    <w:rsid w:val="00A03F7C"/>
    <w:rsid w:val="00A058A4"/>
    <w:rsid w:val="00A067C4"/>
    <w:rsid w:val="00A10348"/>
    <w:rsid w:val="00A1036A"/>
    <w:rsid w:val="00A10C3B"/>
    <w:rsid w:val="00A10F4D"/>
    <w:rsid w:val="00A11BAC"/>
    <w:rsid w:val="00A11D87"/>
    <w:rsid w:val="00A14B38"/>
    <w:rsid w:val="00A14EF6"/>
    <w:rsid w:val="00A1585A"/>
    <w:rsid w:val="00A158C9"/>
    <w:rsid w:val="00A15CCE"/>
    <w:rsid w:val="00A15E2C"/>
    <w:rsid w:val="00A16BBE"/>
    <w:rsid w:val="00A16D93"/>
    <w:rsid w:val="00A176A1"/>
    <w:rsid w:val="00A21731"/>
    <w:rsid w:val="00A21A47"/>
    <w:rsid w:val="00A21DCF"/>
    <w:rsid w:val="00A22226"/>
    <w:rsid w:val="00A24D8A"/>
    <w:rsid w:val="00A252B4"/>
    <w:rsid w:val="00A257D4"/>
    <w:rsid w:val="00A259B8"/>
    <w:rsid w:val="00A25F7A"/>
    <w:rsid w:val="00A26E98"/>
    <w:rsid w:val="00A27126"/>
    <w:rsid w:val="00A306DB"/>
    <w:rsid w:val="00A30B4E"/>
    <w:rsid w:val="00A30EB9"/>
    <w:rsid w:val="00A3273D"/>
    <w:rsid w:val="00A32C08"/>
    <w:rsid w:val="00A34035"/>
    <w:rsid w:val="00A34803"/>
    <w:rsid w:val="00A34F4C"/>
    <w:rsid w:val="00A3515E"/>
    <w:rsid w:val="00A376B8"/>
    <w:rsid w:val="00A406D2"/>
    <w:rsid w:val="00A41300"/>
    <w:rsid w:val="00A41507"/>
    <w:rsid w:val="00A4184C"/>
    <w:rsid w:val="00A42170"/>
    <w:rsid w:val="00A42D2C"/>
    <w:rsid w:val="00A43277"/>
    <w:rsid w:val="00A433B4"/>
    <w:rsid w:val="00A43E8A"/>
    <w:rsid w:val="00A4565C"/>
    <w:rsid w:val="00A45F4C"/>
    <w:rsid w:val="00A46FFD"/>
    <w:rsid w:val="00A47410"/>
    <w:rsid w:val="00A47911"/>
    <w:rsid w:val="00A47AE3"/>
    <w:rsid w:val="00A50126"/>
    <w:rsid w:val="00A5076A"/>
    <w:rsid w:val="00A50998"/>
    <w:rsid w:val="00A512A3"/>
    <w:rsid w:val="00A51A80"/>
    <w:rsid w:val="00A5371E"/>
    <w:rsid w:val="00A53B24"/>
    <w:rsid w:val="00A53D23"/>
    <w:rsid w:val="00A557D2"/>
    <w:rsid w:val="00A5653B"/>
    <w:rsid w:val="00A57BC3"/>
    <w:rsid w:val="00A608F8"/>
    <w:rsid w:val="00A61CE5"/>
    <w:rsid w:val="00A61DC7"/>
    <w:rsid w:val="00A61DF1"/>
    <w:rsid w:val="00A630C6"/>
    <w:rsid w:val="00A63187"/>
    <w:rsid w:val="00A63B8D"/>
    <w:rsid w:val="00A63D07"/>
    <w:rsid w:val="00A64A19"/>
    <w:rsid w:val="00A65AED"/>
    <w:rsid w:val="00A6769C"/>
    <w:rsid w:val="00A70536"/>
    <w:rsid w:val="00A71EF9"/>
    <w:rsid w:val="00A71F0D"/>
    <w:rsid w:val="00A73863"/>
    <w:rsid w:val="00A74641"/>
    <w:rsid w:val="00A74F64"/>
    <w:rsid w:val="00A76328"/>
    <w:rsid w:val="00A76748"/>
    <w:rsid w:val="00A80BC9"/>
    <w:rsid w:val="00A821AC"/>
    <w:rsid w:val="00A828B6"/>
    <w:rsid w:val="00A841C1"/>
    <w:rsid w:val="00A84FC4"/>
    <w:rsid w:val="00A8507E"/>
    <w:rsid w:val="00A86175"/>
    <w:rsid w:val="00A871EB"/>
    <w:rsid w:val="00A87E8A"/>
    <w:rsid w:val="00A90F14"/>
    <w:rsid w:val="00A91543"/>
    <w:rsid w:val="00A938BB"/>
    <w:rsid w:val="00A953FA"/>
    <w:rsid w:val="00A95746"/>
    <w:rsid w:val="00A968BE"/>
    <w:rsid w:val="00A97DA2"/>
    <w:rsid w:val="00A97F8E"/>
    <w:rsid w:val="00AA0343"/>
    <w:rsid w:val="00AA07A5"/>
    <w:rsid w:val="00AA0F66"/>
    <w:rsid w:val="00AA11A8"/>
    <w:rsid w:val="00AA3228"/>
    <w:rsid w:val="00AA33A2"/>
    <w:rsid w:val="00AA3ADC"/>
    <w:rsid w:val="00AA5821"/>
    <w:rsid w:val="00AA59E8"/>
    <w:rsid w:val="00AA5A48"/>
    <w:rsid w:val="00AA67A1"/>
    <w:rsid w:val="00AB2618"/>
    <w:rsid w:val="00AB2C0B"/>
    <w:rsid w:val="00AB49F0"/>
    <w:rsid w:val="00AB53B0"/>
    <w:rsid w:val="00AB5FCD"/>
    <w:rsid w:val="00AB6291"/>
    <w:rsid w:val="00AB7328"/>
    <w:rsid w:val="00AB7588"/>
    <w:rsid w:val="00AC05EC"/>
    <w:rsid w:val="00AC0A4A"/>
    <w:rsid w:val="00AC3596"/>
    <w:rsid w:val="00AC521A"/>
    <w:rsid w:val="00AC5485"/>
    <w:rsid w:val="00AC56A6"/>
    <w:rsid w:val="00AC5AD7"/>
    <w:rsid w:val="00AC5B12"/>
    <w:rsid w:val="00AC5F26"/>
    <w:rsid w:val="00AC641D"/>
    <w:rsid w:val="00AC67DB"/>
    <w:rsid w:val="00AC7434"/>
    <w:rsid w:val="00AD00BE"/>
    <w:rsid w:val="00AD0714"/>
    <w:rsid w:val="00AD0C72"/>
    <w:rsid w:val="00AD0FB1"/>
    <w:rsid w:val="00AD1237"/>
    <w:rsid w:val="00AD2ECA"/>
    <w:rsid w:val="00AD5666"/>
    <w:rsid w:val="00AD58E2"/>
    <w:rsid w:val="00AD5E9B"/>
    <w:rsid w:val="00AD7EEA"/>
    <w:rsid w:val="00AE0362"/>
    <w:rsid w:val="00AE036A"/>
    <w:rsid w:val="00AE0969"/>
    <w:rsid w:val="00AE1C16"/>
    <w:rsid w:val="00AE5A29"/>
    <w:rsid w:val="00AE6A5B"/>
    <w:rsid w:val="00AE6DDC"/>
    <w:rsid w:val="00AF207F"/>
    <w:rsid w:val="00AF247F"/>
    <w:rsid w:val="00AF270C"/>
    <w:rsid w:val="00AF2B30"/>
    <w:rsid w:val="00AF3312"/>
    <w:rsid w:val="00AF3CD6"/>
    <w:rsid w:val="00AF575B"/>
    <w:rsid w:val="00AF5A4A"/>
    <w:rsid w:val="00AF5ADA"/>
    <w:rsid w:val="00AF5F52"/>
    <w:rsid w:val="00AF5F59"/>
    <w:rsid w:val="00B00411"/>
    <w:rsid w:val="00B01470"/>
    <w:rsid w:val="00B01788"/>
    <w:rsid w:val="00B02173"/>
    <w:rsid w:val="00B02A4A"/>
    <w:rsid w:val="00B0386B"/>
    <w:rsid w:val="00B04EA0"/>
    <w:rsid w:val="00B04ED8"/>
    <w:rsid w:val="00B05421"/>
    <w:rsid w:val="00B056AD"/>
    <w:rsid w:val="00B062DA"/>
    <w:rsid w:val="00B06A27"/>
    <w:rsid w:val="00B10D51"/>
    <w:rsid w:val="00B110A7"/>
    <w:rsid w:val="00B1130B"/>
    <w:rsid w:val="00B116D6"/>
    <w:rsid w:val="00B11A52"/>
    <w:rsid w:val="00B12F92"/>
    <w:rsid w:val="00B12FCD"/>
    <w:rsid w:val="00B1349E"/>
    <w:rsid w:val="00B14E7D"/>
    <w:rsid w:val="00B168FE"/>
    <w:rsid w:val="00B16DFB"/>
    <w:rsid w:val="00B17C2B"/>
    <w:rsid w:val="00B17E35"/>
    <w:rsid w:val="00B2011A"/>
    <w:rsid w:val="00B205F7"/>
    <w:rsid w:val="00B20D5E"/>
    <w:rsid w:val="00B21656"/>
    <w:rsid w:val="00B2251B"/>
    <w:rsid w:val="00B228A3"/>
    <w:rsid w:val="00B249EB"/>
    <w:rsid w:val="00B24EA9"/>
    <w:rsid w:val="00B251B8"/>
    <w:rsid w:val="00B25BE2"/>
    <w:rsid w:val="00B26339"/>
    <w:rsid w:val="00B279C2"/>
    <w:rsid w:val="00B27E11"/>
    <w:rsid w:val="00B31735"/>
    <w:rsid w:val="00B31DED"/>
    <w:rsid w:val="00B33947"/>
    <w:rsid w:val="00B343F6"/>
    <w:rsid w:val="00B34919"/>
    <w:rsid w:val="00B353CC"/>
    <w:rsid w:val="00B35F8C"/>
    <w:rsid w:val="00B36688"/>
    <w:rsid w:val="00B37C35"/>
    <w:rsid w:val="00B417DB"/>
    <w:rsid w:val="00B41801"/>
    <w:rsid w:val="00B424DB"/>
    <w:rsid w:val="00B4296A"/>
    <w:rsid w:val="00B42E16"/>
    <w:rsid w:val="00B44155"/>
    <w:rsid w:val="00B44848"/>
    <w:rsid w:val="00B45FC9"/>
    <w:rsid w:val="00B47FD4"/>
    <w:rsid w:val="00B5250D"/>
    <w:rsid w:val="00B5284D"/>
    <w:rsid w:val="00B52B8A"/>
    <w:rsid w:val="00B5387A"/>
    <w:rsid w:val="00B53CA4"/>
    <w:rsid w:val="00B54157"/>
    <w:rsid w:val="00B54207"/>
    <w:rsid w:val="00B54D4E"/>
    <w:rsid w:val="00B5523E"/>
    <w:rsid w:val="00B5588B"/>
    <w:rsid w:val="00B561D1"/>
    <w:rsid w:val="00B56345"/>
    <w:rsid w:val="00B5674C"/>
    <w:rsid w:val="00B572B4"/>
    <w:rsid w:val="00B57960"/>
    <w:rsid w:val="00B57BB2"/>
    <w:rsid w:val="00B609B1"/>
    <w:rsid w:val="00B61730"/>
    <w:rsid w:val="00B618C9"/>
    <w:rsid w:val="00B62247"/>
    <w:rsid w:val="00B62B87"/>
    <w:rsid w:val="00B63361"/>
    <w:rsid w:val="00B6455C"/>
    <w:rsid w:val="00B64CED"/>
    <w:rsid w:val="00B65844"/>
    <w:rsid w:val="00B65D9F"/>
    <w:rsid w:val="00B65F1E"/>
    <w:rsid w:val="00B66A1E"/>
    <w:rsid w:val="00B67185"/>
    <w:rsid w:val="00B67DB7"/>
    <w:rsid w:val="00B7052E"/>
    <w:rsid w:val="00B72333"/>
    <w:rsid w:val="00B73D21"/>
    <w:rsid w:val="00B7414E"/>
    <w:rsid w:val="00B7442B"/>
    <w:rsid w:val="00B74476"/>
    <w:rsid w:val="00B74E96"/>
    <w:rsid w:val="00B74F5A"/>
    <w:rsid w:val="00B7535C"/>
    <w:rsid w:val="00B75856"/>
    <w:rsid w:val="00B75C17"/>
    <w:rsid w:val="00B75C67"/>
    <w:rsid w:val="00B7689A"/>
    <w:rsid w:val="00B77CA8"/>
    <w:rsid w:val="00B77F6B"/>
    <w:rsid w:val="00B80332"/>
    <w:rsid w:val="00B80556"/>
    <w:rsid w:val="00B8063D"/>
    <w:rsid w:val="00B81B7A"/>
    <w:rsid w:val="00B81BBC"/>
    <w:rsid w:val="00B82B57"/>
    <w:rsid w:val="00B83BBF"/>
    <w:rsid w:val="00B83C4A"/>
    <w:rsid w:val="00B83E52"/>
    <w:rsid w:val="00B85C6E"/>
    <w:rsid w:val="00B86465"/>
    <w:rsid w:val="00B87770"/>
    <w:rsid w:val="00B9013E"/>
    <w:rsid w:val="00B90268"/>
    <w:rsid w:val="00B91249"/>
    <w:rsid w:val="00B931A6"/>
    <w:rsid w:val="00B96AA5"/>
    <w:rsid w:val="00B972AC"/>
    <w:rsid w:val="00BA0C49"/>
    <w:rsid w:val="00BA1FE5"/>
    <w:rsid w:val="00BA2428"/>
    <w:rsid w:val="00BA3DE6"/>
    <w:rsid w:val="00BA3FF7"/>
    <w:rsid w:val="00BA409A"/>
    <w:rsid w:val="00BA5152"/>
    <w:rsid w:val="00BA5438"/>
    <w:rsid w:val="00BA59FA"/>
    <w:rsid w:val="00BA6303"/>
    <w:rsid w:val="00BA66D4"/>
    <w:rsid w:val="00BA7575"/>
    <w:rsid w:val="00BA7C4B"/>
    <w:rsid w:val="00BA7E95"/>
    <w:rsid w:val="00BA7FA0"/>
    <w:rsid w:val="00BB2EFE"/>
    <w:rsid w:val="00BB3E2B"/>
    <w:rsid w:val="00BB4885"/>
    <w:rsid w:val="00BB5267"/>
    <w:rsid w:val="00BB56C4"/>
    <w:rsid w:val="00BB571E"/>
    <w:rsid w:val="00BB74AA"/>
    <w:rsid w:val="00BB76A3"/>
    <w:rsid w:val="00BC041B"/>
    <w:rsid w:val="00BC0A52"/>
    <w:rsid w:val="00BC0D90"/>
    <w:rsid w:val="00BC49D7"/>
    <w:rsid w:val="00BC585D"/>
    <w:rsid w:val="00BC69B9"/>
    <w:rsid w:val="00BC729D"/>
    <w:rsid w:val="00BD1A41"/>
    <w:rsid w:val="00BD1F52"/>
    <w:rsid w:val="00BD2284"/>
    <w:rsid w:val="00BD2B61"/>
    <w:rsid w:val="00BD2B74"/>
    <w:rsid w:val="00BD2DEA"/>
    <w:rsid w:val="00BD3957"/>
    <w:rsid w:val="00BD3BAB"/>
    <w:rsid w:val="00BD3FFA"/>
    <w:rsid w:val="00BD496D"/>
    <w:rsid w:val="00BD4A4F"/>
    <w:rsid w:val="00BD581F"/>
    <w:rsid w:val="00BD5D6A"/>
    <w:rsid w:val="00BD61FB"/>
    <w:rsid w:val="00BD71FB"/>
    <w:rsid w:val="00BD7591"/>
    <w:rsid w:val="00BD7621"/>
    <w:rsid w:val="00BD7ABD"/>
    <w:rsid w:val="00BE1166"/>
    <w:rsid w:val="00BE11B8"/>
    <w:rsid w:val="00BE12FA"/>
    <w:rsid w:val="00BE1FFE"/>
    <w:rsid w:val="00BE2C1F"/>
    <w:rsid w:val="00BE4590"/>
    <w:rsid w:val="00BE58A9"/>
    <w:rsid w:val="00BE5B01"/>
    <w:rsid w:val="00BE6CDC"/>
    <w:rsid w:val="00BE6D74"/>
    <w:rsid w:val="00BF30E2"/>
    <w:rsid w:val="00BF42FC"/>
    <w:rsid w:val="00BF483D"/>
    <w:rsid w:val="00BF5FA5"/>
    <w:rsid w:val="00BF6B25"/>
    <w:rsid w:val="00BF6DD4"/>
    <w:rsid w:val="00BF74CE"/>
    <w:rsid w:val="00C00FDE"/>
    <w:rsid w:val="00C010DF"/>
    <w:rsid w:val="00C01245"/>
    <w:rsid w:val="00C01F39"/>
    <w:rsid w:val="00C020E8"/>
    <w:rsid w:val="00C02868"/>
    <w:rsid w:val="00C030C2"/>
    <w:rsid w:val="00C03555"/>
    <w:rsid w:val="00C03A5E"/>
    <w:rsid w:val="00C04262"/>
    <w:rsid w:val="00C045B1"/>
    <w:rsid w:val="00C04AB0"/>
    <w:rsid w:val="00C04B86"/>
    <w:rsid w:val="00C05AA9"/>
    <w:rsid w:val="00C0679B"/>
    <w:rsid w:val="00C068DD"/>
    <w:rsid w:val="00C06AE7"/>
    <w:rsid w:val="00C06BC0"/>
    <w:rsid w:val="00C06C5F"/>
    <w:rsid w:val="00C06C8E"/>
    <w:rsid w:val="00C06F0A"/>
    <w:rsid w:val="00C06F35"/>
    <w:rsid w:val="00C11C11"/>
    <w:rsid w:val="00C11E01"/>
    <w:rsid w:val="00C12262"/>
    <w:rsid w:val="00C12C6E"/>
    <w:rsid w:val="00C14E3B"/>
    <w:rsid w:val="00C155C3"/>
    <w:rsid w:val="00C163B7"/>
    <w:rsid w:val="00C179EE"/>
    <w:rsid w:val="00C21A73"/>
    <w:rsid w:val="00C22D9E"/>
    <w:rsid w:val="00C232EC"/>
    <w:rsid w:val="00C23501"/>
    <w:rsid w:val="00C237B1"/>
    <w:rsid w:val="00C23E21"/>
    <w:rsid w:val="00C24F53"/>
    <w:rsid w:val="00C25252"/>
    <w:rsid w:val="00C25F41"/>
    <w:rsid w:val="00C2731F"/>
    <w:rsid w:val="00C311F8"/>
    <w:rsid w:val="00C31E1A"/>
    <w:rsid w:val="00C329BF"/>
    <w:rsid w:val="00C3364D"/>
    <w:rsid w:val="00C338EA"/>
    <w:rsid w:val="00C34A45"/>
    <w:rsid w:val="00C34BE7"/>
    <w:rsid w:val="00C365F6"/>
    <w:rsid w:val="00C36D91"/>
    <w:rsid w:val="00C375AF"/>
    <w:rsid w:val="00C402C3"/>
    <w:rsid w:val="00C40E4C"/>
    <w:rsid w:val="00C40FB1"/>
    <w:rsid w:val="00C417C8"/>
    <w:rsid w:val="00C41FE8"/>
    <w:rsid w:val="00C423CD"/>
    <w:rsid w:val="00C42DEB"/>
    <w:rsid w:val="00C432ED"/>
    <w:rsid w:val="00C443D2"/>
    <w:rsid w:val="00C44B3C"/>
    <w:rsid w:val="00C45C91"/>
    <w:rsid w:val="00C47B4F"/>
    <w:rsid w:val="00C50115"/>
    <w:rsid w:val="00C51851"/>
    <w:rsid w:val="00C51BC6"/>
    <w:rsid w:val="00C53AA7"/>
    <w:rsid w:val="00C545CB"/>
    <w:rsid w:val="00C55053"/>
    <w:rsid w:val="00C55B23"/>
    <w:rsid w:val="00C56F7B"/>
    <w:rsid w:val="00C573C0"/>
    <w:rsid w:val="00C57850"/>
    <w:rsid w:val="00C61FE9"/>
    <w:rsid w:val="00C62323"/>
    <w:rsid w:val="00C624D7"/>
    <w:rsid w:val="00C62AD7"/>
    <w:rsid w:val="00C649EA"/>
    <w:rsid w:val="00C66759"/>
    <w:rsid w:val="00C668A0"/>
    <w:rsid w:val="00C67C7F"/>
    <w:rsid w:val="00C72CF0"/>
    <w:rsid w:val="00C732EF"/>
    <w:rsid w:val="00C733DB"/>
    <w:rsid w:val="00C74010"/>
    <w:rsid w:val="00C74B48"/>
    <w:rsid w:val="00C74DF0"/>
    <w:rsid w:val="00C74F16"/>
    <w:rsid w:val="00C75FBB"/>
    <w:rsid w:val="00C773DD"/>
    <w:rsid w:val="00C80DD6"/>
    <w:rsid w:val="00C822E6"/>
    <w:rsid w:val="00C82A03"/>
    <w:rsid w:val="00C847E0"/>
    <w:rsid w:val="00C85D4C"/>
    <w:rsid w:val="00C86467"/>
    <w:rsid w:val="00C86B9A"/>
    <w:rsid w:val="00C87C04"/>
    <w:rsid w:val="00C87C4B"/>
    <w:rsid w:val="00C927F8"/>
    <w:rsid w:val="00C94750"/>
    <w:rsid w:val="00C956CC"/>
    <w:rsid w:val="00C95C5E"/>
    <w:rsid w:val="00C96FB4"/>
    <w:rsid w:val="00C97947"/>
    <w:rsid w:val="00C97EFF"/>
    <w:rsid w:val="00CA1E33"/>
    <w:rsid w:val="00CA2302"/>
    <w:rsid w:val="00CA2797"/>
    <w:rsid w:val="00CA2FDC"/>
    <w:rsid w:val="00CA3C6E"/>
    <w:rsid w:val="00CA5A4A"/>
    <w:rsid w:val="00CA6B08"/>
    <w:rsid w:val="00CA773C"/>
    <w:rsid w:val="00CA7806"/>
    <w:rsid w:val="00CA7F49"/>
    <w:rsid w:val="00CB0447"/>
    <w:rsid w:val="00CB2F3D"/>
    <w:rsid w:val="00CB3054"/>
    <w:rsid w:val="00CB3A86"/>
    <w:rsid w:val="00CB40FE"/>
    <w:rsid w:val="00CB5093"/>
    <w:rsid w:val="00CB5497"/>
    <w:rsid w:val="00CB5B67"/>
    <w:rsid w:val="00CB5BF2"/>
    <w:rsid w:val="00CB6091"/>
    <w:rsid w:val="00CB688F"/>
    <w:rsid w:val="00CB6A3E"/>
    <w:rsid w:val="00CB7AFD"/>
    <w:rsid w:val="00CC0421"/>
    <w:rsid w:val="00CC0443"/>
    <w:rsid w:val="00CC0F04"/>
    <w:rsid w:val="00CC1494"/>
    <w:rsid w:val="00CC2B50"/>
    <w:rsid w:val="00CC2ED2"/>
    <w:rsid w:val="00CC34F7"/>
    <w:rsid w:val="00CC386B"/>
    <w:rsid w:val="00CC3DFD"/>
    <w:rsid w:val="00CC4C6A"/>
    <w:rsid w:val="00CC56EB"/>
    <w:rsid w:val="00CD00E4"/>
    <w:rsid w:val="00CD09EF"/>
    <w:rsid w:val="00CD0B29"/>
    <w:rsid w:val="00CD0B98"/>
    <w:rsid w:val="00CD142B"/>
    <w:rsid w:val="00CD21F1"/>
    <w:rsid w:val="00CD2E16"/>
    <w:rsid w:val="00CD4CA5"/>
    <w:rsid w:val="00CD4D71"/>
    <w:rsid w:val="00CD6B8C"/>
    <w:rsid w:val="00CD73AF"/>
    <w:rsid w:val="00CD7EA0"/>
    <w:rsid w:val="00CE0607"/>
    <w:rsid w:val="00CE0C22"/>
    <w:rsid w:val="00CE0E14"/>
    <w:rsid w:val="00CE1937"/>
    <w:rsid w:val="00CE20C8"/>
    <w:rsid w:val="00CE2DD4"/>
    <w:rsid w:val="00CE2FBE"/>
    <w:rsid w:val="00CE3EEE"/>
    <w:rsid w:val="00CE451C"/>
    <w:rsid w:val="00CE46C4"/>
    <w:rsid w:val="00CE4AF2"/>
    <w:rsid w:val="00CE52F1"/>
    <w:rsid w:val="00CE5620"/>
    <w:rsid w:val="00CE5BB8"/>
    <w:rsid w:val="00CE5E6E"/>
    <w:rsid w:val="00CE7138"/>
    <w:rsid w:val="00CE74ED"/>
    <w:rsid w:val="00CE7A8A"/>
    <w:rsid w:val="00CF0143"/>
    <w:rsid w:val="00CF02CB"/>
    <w:rsid w:val="00CF1348"/>
    <w:rsid w:val="00CF1738"/>
    <w:rsid w:val="00CF1F27"/>
    <w:rsid w:val="00CF1FEF"/>
    <w:rsid w:val="00CF2A0E"/>
    <w:rsid w:val="00CF439B"/>
    <w:rsid w:val="00CF5906"/>
    <w:rsid w:val="00CF5C46"/>
    <w:rsid w:val="00CF6DB4"/>
    <w:rsid w:val="00CF70B2"/>
    <w:rsid w:val="00CF7E24"/>
    <w:rsid w:val="00CF7EFA"/>
    <w:rsid w:val="00D00B2B"/>
    <w:rsid w:val="00D010A9"/>
    <w:rsid w:val="00D0139B"/>
    <w:rsid w:val="00D015E8"/>
    <w:rsid w:val="00D028C9"/>
    <w:rsid w:val="00D02D37"/>
    <w:rsid w:val="00D02DB7"/>
    <w:rsid w:val="00D03C23"/>
    <w:rsid w:val="00D04C25"/>
    <w:rsid w:val="00D050CD"/>
    <w:rsid w:val="00D05119"/>
    <w:rsid w:val="00D067E1"/>
    <w:rsid w:val="00D07A87"/>
    <w:rsid w:val="00D10417"/>
    <w:rsid w:val="00D11A30"/>
    <w:rsid w:val="00D13710"/>
    <w:rsid w:val="00D14B56"/>
    <w:rsid w:val="00D14CF8"/>
    <w:rsid w:val="00D165B4"/>
    <w:rsid w:val="00D16992"/>
    <w:rsid w:val="00D173A0"/>
    <w:rsid w:val="00D17739"/>
    <w:rsid w:val="00D20FAC"/>
    <w:rsid w:val="00D21252"/>
    <w:rsid w:val="00D213C2"/>
    <w:rsid w:val="00D21662"/>
    <w:rsid w:val="00D21E11"/>
    <w:rsid w:val="00D225D1"/>
    <w:rsid w:val="00D22CC5"/>
    <w:rsid w:val="00D22D1F"/>
    <w:rsid w:val="00D22DFD"/>
    <w:rsid w:val="00D237F2"/>
    <w:rsid w:val="00D2493A"/>
    <w:rsid w:val="00D25237"/>
    <w:rsid w:val="00D25503"/>
    <w:rsid w:val="00D26241"/>
    <w:rsid w:val="00D262F0"/>
    <w:rsid w:val="00D27020"/>
    <w:rsid w:val="00D27D65"/>
    <w:rsid w:val="00D27E4D"/>
    <w:rsid w:val="00D320E1"/>
    <w:rsid w:val="00D3380E"/>
    <w:rsid w:val="00D3416B"/>
    <w:rsid w:val="00D344DF"/>
    <w:rsid w:val="00D35096"/>
    <w:rsid w:val="00D36829"/>
    <w:rsid w:val="00D369F0"/>
    <w:rsid w:val="00D3788A"/>
    <w:rsid w:val="00D379F2"/>
    <w:rsid w:val="00D40694"/>
    <w:rsid w:val="00D40D5E"/>
    <w:rsid w:val="00D40E76"/>
    <w:rsid w:val="00D41F8F"/>
    <w:rsid w:val="00D42636"/>
    <w:rsid w:val="00D4332D"/>
    <w:rsid w:val="00D43764"/>
    <w:rsid w:val="00D4410A"/>
    <w:rsid w:val="00D45DAA"/>
    <w:rsid w:val="00D4616B"/>
    <w:rsid w:val="00D4644D"/>
    <w:rsid w:val="00D4739D"/>
    <w:rsid w:val="00D47B09"/>
    <w:rsid w:val="00D47D44"/>
    <w:rsid w:val="00D51A56"/>
    <w:rsid w:val="00D55147"/>
    <w:rsid w:val="00D55208"/>
    <w:rsid w:val="00D56842"/>
    <w:rsid w:val="00D57171"/>
    <w:rsid w:val="00D57C4B"/>
    <w:rsid w:val="00D61E5E"/>
    <w:rsid w:val="00D62275"/>
    <w:rsid w:val="00D62E40"/>
    <w:rsid w:val="00D63E3E"/>
    <w:rsid w:val="00D6589C"/>
    <w:rsid w:val="00D667A8"/>
    <w:rsid w:val="00D66CA8"/>
    <w:rsid w:val="00D70CD3"/>
    <w:rsid w:val="00D70E23"/>
    <w:rsid w:val="00D71A71"/>
    <w:rsid w:val="00D71BBF"/>
    <w:rsid w:val="00D71CCD"/>
    <w:rsid w:val="00D721D8"/>
    <w:rsid w:val="00D725F7"/>
    <w:rsid w:val="00D727E4"/>
    <w:rsid w:val="00D72E74"/>
    <w:rsid w:val="00D75A91"/>
    <w:rsid w:val="00D75FBB"/>
    <w:rsid w:val="00D76766"/>
    <w:rsid w:val="00D77004"/>
    <w:rsid w:val="00D77190"/>
    <w:rsid w:val="00D779DC"/>
    <w:rsid w:val="00D80399"/>
    <w:rsid w:val="00D812C9"/>
    <w:rsid w:val="00D8263A"/>
    <w:rsid w:val="00D840C9"/>
    <w:rsid w:val="00D84DB0"/>
    <w:rsid w:val="00D84FD2"/>
    <w:rsid w:val="00D8528A"/>
    <w:rsid w:val="00D85E64"/>
    <w:rsid w:val="00D863D7"/>
    <w:rsid w:val="00D868C1"/>
    <w:rsid w:val="00D87526"/>
    <w:rsid w:val="00D87657"/>
    <w:rsid w:val="00D90A52"/>
    <w:rsid w:val="00D919EC"/>
    <w:rsid w:val="00D9217F"/>
    <w:rsid w:val="00D93EFD"/>
    <w:rsid w:val="00D94151"/>
    <w:rsid w:val="00D94408"/>
    <w:rsid w:val="00D9631B"/>
    <w:rsid w:val="00D966A2"/>
    <w:rsid w:val="00D96961"/>
    <w:rsid w:val="00DA160A"/>
    <w:rsid w:val="00DA1A1C"/>
    <w:rsid w:val="00DA1C2F"/>
    <w:rsid w:val="00DA1E4D"/>
    <w:rsid w:val="00DA2555"/>
    <w:rsid w:val="00DA36FC"/>
    <w:rsid w:val="00DA486E"/>
    <w:rsid w:val="00DA493C"/>
    <w:rsid w:val="00DA6B29"/>
    <w:rsid w:val="00DA6D78"/>
    <w:rsid w:val="00DA7536"/>
    <w:rsid w:val="00DA77B2"/>
    <w:rsid w:val="00DB0480"/>
    <w:rsid w:val="00DB0FA5"/>
    <w:rsid w:val="00DB1B63"/>
    <w:rsid w:val="00DB1D4A"/>
    <w:rsid w:val="00DB26A7"/>
    <w:rsid w:val="00DB2D1A"/>
    <w:rsid w:val="00DB3892"/>
    <w:rsid w:val="00DB3966"/>
    <w:rsid w:val="00DB398B"/>
    <w:rsid w:val="00DB4BD5"/>
    <w:rsid w:val="00DB4C19"/>
    <w:rsid w:val="00DB5716"/>
    <w:rsid w:val="00DB5DD9"/>
    <w:rsid w:val="00DB7D83"/>
    <w:rsid w:val="00DC0D4C"/>
    <w:rsid w:val="00DC123B"/>
    <w:rsid w:val="00DC19A4"/>
    <w:rsid w:val="00DC1C25"/>
    <w:rsid w:val="00DC1D05"/>
    <w:rsid w:val="00DC2147"/>
    <w:rsid w:val="00DC2461"/>
    <w:rsid w:val="00DC2597"/>
    <w:rsid w:val="00DC375A"/>
    <w:rsid w:val="00DC47EA"/>
    <w:rsid w:val="00DC4E0B"/>
    <w:rsid w:val="00DC4F31"/>
    <w:rsid w:val="00DC5426"/>
    <w:rsid w:val="00DC561A"/>
    <w:rsid w:val="00DC5BEA"/>
    <w:rsid w:val="00DC77E9"/>
    <w:rsid w:val="00DD0123"/>
    <w:rsid w:val="00DD0956"/>
    <w:rsid w:val="00DD0B9F"/>
    <w:rsid w:val="00DD17FA"/>
    <w:rsid w:val="00DD25AF"/>
    <w:rsid w:val="00DD262C"/>
    <w:rsid w:val="00DD3408"/>
    <w:rsid w:val="00DD387A"/>
    <w:rsid w:val="00DD3F0A"/>
    <w:rsid w:val="00DD57D9"/>
    <w:rsid w:val="00DD6C71"/>
    <w:rsid w:val="00DD7841"/>
    <w:rsid w:val="00DD78BC"/>
    <w:rsid w:val="00DD7F74"/>
    <w:rsid w:val="00DE0374"/>
    <w:rsid w:val="00DE2223"/>
    <w:rsid w:val="00DE291E"/>
    <w:rsid w:val="00DE30A9"/>
    <w:rsid w:val="00DE3318"/>
    <w:rsid w:val="00DE4E3B"/>
    <w:rsid w:val="00DE61B0"/>
    <w:rsid w:val="00DE683D"/>
    <w:rsid w:val="00DE72D3"/>
    <w:rsid w:val="00DE73E8"/>
    <w:rsid w:val="00DE75E6"/>
    <w:rsid w:val="00DE782D"/>
    <w:rsid w:val="00DE7E39"/>
    <w:rsid w:val="00DF1F3C"/>
    <w:rsid w:val="00DF3223"/>
    <w:rsid w:val="00DF3E0E"/>
    <w:rsid w:val="00DF55A7"/>
    <w:rsid w:val="00DF56F6"/>
    <w:rsid w:val="00DF57C3"/>
    <w:rsid w:val="00DF5AB0"/>
    <w:rsid w:val="00DF5E6F"/>
    <w:rsid w:val="00DF5F6F"/>
    <w:rsid w:val="00DF7022"/>
    <w:rsid w:val="00E00447"/>
    <w:rsid w:val="00E00906"/>
    <w:rsid w:val="00E03A83"/>
    <w:rsid w:val="00E03DBD"/>
    <w:rsid w:val="00E045E3"/>
    <w:rsid w:val="00E04967"/>
    <w:rsid w:val="00E04BE4"/>
    <w:rsid w:val="00E04D6A"/>
    <w:rsid w:val="00E05D41"/>
    <w:rsid w:val="00E0674C"/>
    <w:rsid w:val="00E06A4C"/>
    <w:rsid w:val="00E1048E"/>
    <w:rsid w:val="00E12B03"/>
    <w:rsid w:val="00E13262"/>
    <w:rsid w:val="00E13A73"/>
    <w:rsid w:val="00E13B6E"/>
    <w:rsid w:val="00E14CBC"/>
    <w:rsid w:val="00E14F54"/>
    <w:rsid w:val="00E1553C"/>
    <w:rsid w:val="00E171B3"/>
    <w:rsid w:val="00E2001A"/>
    <w:rsid w:val="00E20919"/>
    <w:rsid w:val="00E21538"/>
    <w:rsid w:val="00E21BD6"/>
    <w:rsid w:val="00E2223E"/>
    <w:rsid w:val="00E22308"/>
    <w:rsid w:val="00E22D73"/>
    <w:rsid w:val="00E22DB6"/>
    <w:rsid w:val="00E2473B"/>
    <w:rsid w:val="00E24B7D"/>
    <w:rsid w:val="00E24D73"/>
    <w:rsid w:val="00E251BC"/>
    <w:rsid w:val="00E2568E"/>
    <w:rsid w:val="00E2585F"/>
    <w:rsid w:val="00E25C1B"/>
    <w:rsid w:val="00E26414"/>
    <w:rsid w:val="00E2641A"/>
    <w:rsid w:val="00E26C4F"/>
    <w:rsid w:val="00E27167"/>
    <w:rsid w:val="00E27852"/>
    <w:rsid w:val="00E31495"/>
    <w:rsid w:val="00E31776"/>
    <w:rsid w:val="00E31D0C"/>
    <w:rsid w:val="00E32072"/>
    <w:rsid w:val="00E33116"/>
    <w:rsid w:val="00E33C32"/>
    <w:rsid w:val="00E34446"/>
    <w:rsid w:val="00E3624E"/>
    <w:rsid w:val="00E367EE"/>
    <w:rsid w:val="00E4160C"/>
    <w:rsid w:val="00E4193C"/>
    <w:rsid w:val="00E41C44"/>
    <w:rsid w:val="00E434AF"/>
    <w:rsid w:val="00E43840"/>
    <w:rsid w:val="00E43D04"/>
    <w:rsid w:val="00E4479D"/>
    <w:rsid w:val="00E45590"/>
    <w:rsid w:val="00E4601C"/>
    <w:rsid w:val="00E46E80"/>
    <w:rsid w:val="00E47AB8"/>
    <w:rsid w:val="00E52C73"/>
    <w:rsid w:val="00E52F2B"/>
    <w:rsid w:val="00E54DC8"/>
    <w:rsid w:val="00E557A1"/>
    <w:rsid w:val="00E55991"/>
    <w:rsid w:val="00E56D08"/>
    <w:rsid w:val="00E573DD"/>
    <w:rsid w:val="00E57919"/>
    <w:rsid w:val="00E57C4B"/>
    <w:rsid w:val="00E6054D"/>
    <w:rsid w:val="00E607CC"/>
    <w:rsid w:val="00E611D3"/>
    <w:rsid w:val="00E6140E"/>
    <w:rsid w:val="00E61535"/>
    <w:rsid w:val="00E63A71"/>
    <w:rsid w:val="00E63B29"/>
    <w:rsid w:val="00E649D7"/>
    <w:rsid w:val="00E665DF"/>
    <w:rsid w:val="00E6675D"/>
    <w:rsid w:val="00E6732F"/>
    <w:rsid w:val="00E675BF"/>
    <w:rsid w:val="00E6762B"/>
    <w:rsid w:val="00E70562"/>
    <w:rsid w:val="00E70922"/>
    <w:rsid w:val="00E71352"/>
    <w:rsid w:val="00E715A2"/>
    <w:rsid w:val="00E7224C"/>
    <w:rsid w:val="00E728BC"/>
    <w:rsid w:val="00E731FE"/>
    <w:rsid w:val="00E7337E"/>
    <w:rsid w:val="00E735C6"/>
    <w:rsid w:val="00E74AB9"/>
    <w:rsid w:val="00E75BAD"/>
    <w:rsid w:val="00E760DC"/>
    <w:rsid w:val="00E76CAD"/>
    <w:rsid w:val="00E77565"/>
    <w:rsid w:val="00E8004A"/>
    <w:rsid w:val="00E808D1"/>
    <w:rsid w:val="00E811C4"/>
    <w:rsid w:val="00E8168A"/>
    <w:rsid w:val="00E81CE9"/>
    <w:rsid w:val="00E82953"/>
    <w:rsid w:val="00E82D35"/>
    <w:rsid w:val="00E8375A"/>
    <w:rsid w:val="00E83AE4"/>
    <w:rsid w:val="00E83B01"/>
    <w:rsid w:val="00E845C5"/>
    <w:rsid w:val="00E862D2"/>
    <w:rsid w:val="00E92833"/>
    <w:rsid w:val="00E94B5F"/>
    <w:rsid w:val="00E96590"/>
    <w:rsid w:val="00E96A65"/>
    <w:rsid w:val="00E96D5B"/>
    <w:rsid w:val="00EA02BF"/>
    <w:rsid w:val="00EA1B62"/>
    <w:rsid w:val="00EA31E0"/>
    <w:rsid w:val="00EA4DAC"/>
    <w:rsid w:val="00EA52B5"/>
    <w:rsid w:val="00EA6174"/>
    <w:rsid w:val="00EA653F"/>
    <w:rsid w:val="00EA6A13"/>
    <w:rsid w:val="00EA711B"/>
    <w:rsid w:val="00EB05A4"/>
    <w:rsid w:val="00EB0CD0"/>
    <w:rsid w:val="00EB10AD"/>
    <w:rsid w:val="00EB150B"/>
    <w:rsid w:val="00EB4DD0"/>
    <w:rsid w:val="00EB52DB"/>
    <w:rsid w:val="00EB64C2"/>
    <w:rsid w:val="00EB6F26"/>
    <w:rsid w:val="00EC1307"/>
    <w:rsid w:val="00EC13E4"/>
    <w:rsid w:val="00EC1B0F"/>
    <w:rsid w:val="00EC20AC"/>
    <w:rsid w:val="00EC21A8"/>
    <w:rsid w:val="00EC37FD"/>
    <w:rsid w:val="00EC3979"/>
    <w:rsid w:val="00EC4B65"/>
    <w:rsid w:val="00EC4F3B"/>
    <w:rsid w:val="00EC5469"/>
    <w:rsid w:val="00EC5551"/>
    <w:rsid w:val="00ED0EFF"/>
    <w:rsid w:val="00ED10A5"/>
    <w:rsid w:val="00ED1602"/>
    <w:rsid w:val="00ED1E29"/>
    <w:rsid w:val="00ED2E0C"/>
    <w:rsid w:val="00ED4333"/>
    <w:rsid w:val="00ED5916"/>
    <w:rsid w:val="00ED5C15"/>
    <w:rsid w:val="00ED65FB"/>
    <w:rsid w:val="00EE01E4"/>
    <w:rsid w:val="00EE1F7C"/>
    <w:rsid w:val="00EE3CEE"/>
    <w:rsid w:val="00EE5282"/>
    <w:rsid w:val="00EE55EF"/>
    <w:rsid w:val="00EE6FF1"/>
    <w:rsid w:val="00EF102F"/>
    <w:rsid w:val="00EF2D13"/>
    <w:rsid w:val="00EF2DA8"/>
    <w:rsid w:val="00EF2FD3"/>
    <w:rsid w:val="00EF46E9"/>
    <w:rsid w:val="00EF4B75"/>
    <w:rsid w:val="00EF5712"/>
    <w:rsid w:val="00F00D69"/>
    <w:rsid w:val="00F01406"/>
    <w:rsid w:val="00F017F5"/>
    <w:rsid w:val="00F018B8"/>
    <w:rsid w:val="00F0313D"/>
    <w:rsid w:val="00F03277"/>
    <w:rsid w:val="00F03D6D"/>
    <w:rsid w:val="00F03E9A"/>
    <w:rsid w:val="00F0538A"/>
    <w:rsid w:val="00F05557"/>
    <w:rsid w:val="00F06C4D"/>
    <w:rsid w:val="00F070A7"/>
    <w:rsid w:val="00F10B8D"/>
    <w:rsid w:val="00F125B0"/>
    <w:rsid w:val="00F12E2A"/>
    <w:rsid w:val="00F17007"/>
    <w:rsid w:val="00F20665"/>
    <w:rsid w:val="00F211BA"/>
    <w:rsid w:val="00F21A06"/>
    <w:rsid w:val="00F21CF1"/>
    <w:rsid w:val="00F2253B"/>
    <w:rsid w:val="00F22573"/>
    <w:rsid w:val="00F22618"/>
    <w:rsid w:val="00F23172"/>
    <w:rsid w:val="00F2321C"/>
    <w:rsid w:val="00F23450"/>
    <w:rsid w:val="00F25E4F"/>
    <w:rsid w:val="00F26B0A"/>
    <w:rsid w:val="00F2755B"/>
    <w:rsid w:val="00F300F0"/>
    <w:rsid w:val="00F30942"/>
    <w:rsid w:val="00F31326"/>
    <w:rsid w:val="00F32306"/>
    <w:rsid w:val="00F33234"/>
    <w:rsid w:val="00F333AB"/>
    <w:rsid w:val="00F33DBE"/>
    <w:rsid w:val="00F33F67"/>
    <w:rsid w:val="00F3595A"/>
    <w:rsid w:val="00F35F74"/>
    <w:rsid w:val="00F3606F"/>
    <w:rsid w:val="00F3639F"/>
    <w:rsid w:val="00F36C64"/>
    <w:rsid w:val="00F37BC2"/>
    <w:rsid w:val="00F40DA0"/>
    <w:rsid w:val="00F413DF"/>
    <w:rsid w:val="00F41428"/>
    <w:rsid w:val="00F41F5E"/>
    <w:rsid w:val="00F4207B"/>
    <w:rsid w:val="00F42101"/>
    <w:rsid w:val="00F42EB7"/>
    <w:rsid w:val="00F42F8A"/>
    <w:rsid w:val="00F44E6C"/>
    <w:rsid w:val="00F45122"/>
    <w:rsid w:val="00F46A03"/>
    <w:rsid w:val="00F47799"/>
    <w:rsid w:val="00F47DE9"/>
    <w:rsid w:val="00F51F35"/>
    <w:rsid w:val="00F51FEF"/>
    <w:rsid w:val="00F52629"/>
    <w:rsid w:val="00F52B4F"/>
    <w:rsid w:val="00F5303D"/>
    <w:rsid w:val="00F54A4B"/>
    <w:rsid w:val="00F54BD8"/>
    <w:rsid w:val="00F54EAE"/>
    <w:rsid w:val="00F55ED5"/>
    <w:rsid w:val="00F5636F"/>
    <w:rsid w:val="00F574D2"/>
    <w:rsid w:val="00F57BB1"/>
    <w:rsid w:val="00F609C2"/>
    <w:rsid w:val="00F61011"/>
    <w:rsid w:val="00F61060"/>
    <w:rsid w:val="00F61E80"/>
    <w:rsid w:val="00F62969"/>
    <w:rsid w:val="00F63406"/>
    <w:rsid w:val="00F64C9B"/>
    <w:rsid w:val="00F669D9"/>
    <w:rsid w:val="00F66A32"/>
    <w:rsid w:val="00F66E93"/>
    <w:rsid w:val="00F672E4"/>
    <w:rsid w:val="00F67978"/>
    <w:rsid w:val="00F702A9"/>
    <w:rsid w:val="00F719C9"/>
    <w:rsid w:val="00F71DD6"/>
    <w:rsid w:val="00F72AA8"/>
    <w:rsid w:val="00F743A1"/>
    <w:rsid w:val="00F74B62"/>
    <w:rsid w:val="00F7545A"/>
    <w:rsid w:val="00F7713A"/>
    <w:rsid w:val="00F772A0"/>
    <w:rsid w:val="00F77987"/>
    <w:rsid w:val="00F804CA"/>
    <w:rsid w:val="00F827E2"/>
    <w:rsid w:val="00F82847"/>
    <w:rsid w:val="00F84C4A"/>
    <w:rsid w:val="00F86BDE"/>
    <w:rsid w:val="00F86F32"/>
    <w:rsid w:val="00F87CA1"/>
    <w:rsid w:val="00F902ED"/>
    <w:rsid w:val="00F90AAC"/>
    <w:rsid w:val="00F913D8"/>
    <w:rsid w:val="00F923A7"/>
    <w:rsid w:val="00F92C60"/>
    <w:rsid w:val="00F9546C"/>
    <w:rsid w:val="00F95743"/>
    <w:rsid w:val="00F9592F"/>
    <w:rsid w:val="00F959F9"/>
    <w:rsid w:val="00F95ABF"/>
    <w:rsid w:val="00F962BF"/>
    <w:rsid w:val="00F964A6"/>
    <w:rsid w:val="00F9782B"/>
    <w:rsid w:val="00F97C9A"/>
    <w:rsid w:val="00FA008F"/>
    <w:rsid w:val="00FA0575"/>
    <w:rsid w:val="00FA0982"/>
    <w:rsid w:val="00FA1421"/>
    <w:rsid w:val="00FA15FB"/>
    <w:rsid w:val="00FA1E66"/>
    <w:rsid w:val="00FA2172"/>
    <w:rsid w:val="00FA27AA"/>
    <w:rsid w:val="00FA2DE6"/>
    <w:rsid w:val="00FA31D7"/>
    <w:rsid w:val="00FA3F7C"/>
    <w:rsid w:val="00FA45DB"/>
    <w:rsid w:val="00FA46E5"/>
    <w:rsid w:val="00FA528C"/>
    <w:rsid w:val="00FA58A4"/>
    <w:rsid w:val="00FA697A"/>
    <w:rsid w:val="00FA6A99"/>
    <w:rsid w:val="00FB03A3"/>
    <w:rsid w:val="00FB1421"/>
    <w:rsid w:val="00FB1677"/>
    <w:rsid w:val="00FB26A3"/>
    <w:rsid w:val="00FB3655"/>
    <w:rsid w:val="00FB4B86"/>
    <w:rsid w:val="00FB4E20"/>
    <w:rsid w:val="00FB6E97"/>
    <w:rsid w:val="00FB7341"/>
    <w:rsid w:val="00FC05B6"/>
    <w:rsid w:val="00FC0B3B"/>
    <w:rsid w:val="00FC23FB"/>
    <w:rsid w:val="00FC2C9D"/>
    <w:rsid w:val="00FC2E4A"/>
    <w:rsid w:val="00FC5165"/>
    <w:rsid w:val="00FC577E"/>
    <w:rsid w:val="00FC58C8"/>
    <w:rsid w:val="00FC711C"/>
    <w:rsid w:val="00FC73B5"/>
    <w:rsid w:val="00FC7F0C"/>
    <w:rsid w:val="00FD4388"/>
    <w:rsid w:val="00FD48DA"/>
    <w:rsid w:val="00FD4DA0"/>
    <w:rsid w:val="00FD4E0F"/>
    <w:rsid w:val="00FD55EA"/>
    <w:rsid w:val="00FD615C"/>
    <w:rsid w:val="00FD72C9"/>
    <w:rsid w:val="00FE00A6"/>
    <w:rsid w:val="00FE0448"/>
    <w:rsid w:val="00FE1873"/>
    <w:rsid w:val="00FE19B1"/>
    <w:rsid w:val="00FE283B"/>
    <w:rsid w:val="00FE38AE"/>
    <w:rsid w:val="00FE4C8C"/>
    <w:rsid w:val="00FE51E7"/>
    <w:rsid w:val="00FE54B6"/>
    <w:rsid w:val="00FE57F8"/>
    <w:rsid w:val="00FE5932"/>
    <w:rsid w:val="00FE7C7D"/>
    <w:rsid w:val="00FF07B3"/>
    <w:rsid w:val="00FF0A9B"/>
    <w:rsid w:val="00FF226C"/>
    <w:rsid w:val="00FF40CB"/>
    <w:rsid w:val="00FF41EF"/>
    <w:rsid w:val="00FF50B8"/>
    <w:rsid w:val="00FF5EE1"/>
    <w:rsid w:val="00FF5F7E"/>
    <w:rsid w:val="00FF76D7"/>
    <w:rsid w:val="00FF7713"/>
    <w:rsid w:val="00FF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E79F3"/>
  <w15:chartTrackingRefBased/>
  <w15:docId w15:val="{DDAD2BF9-8E55-4F5F-8466-DD6652F4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7F1"/>
    <w:pPr>
      <w:spacing w:after="0" w:line="360" w:lineRule="auto"/>
      <w:jc w:val="both"/>
    </w:pPr>
    <w:rPr>
      <w:rFonts w:eastAsiaTheme="minorEastAsia"/>
      <w:sz w:val="28"/>
      <w:szCs w:val="22"/>
      <w:lang w:val="en-IE"/>
    </w:rPr>
  </w:style>
  <w:style w:type="paragraph" w:styleId="Heading1">
    <w:name w:val="heading 1"/>
    <w:basedOn w:val="Normal"/>
    <w:link w:val="Heading1Char"/>
    <w:uiPriority w:val="2"/>
    <w:qFormat/>
    <w:rsid w:val="007547FA"/>
    <w:pPr>
      <w:keepNext/>
      <w:outlineLvl w:val="0"/>
    </w:pPr>
    <w:rPr>
      <w:rFonts w:asciiTheme="majorHAnsi" w:eastAsia="Times New Roman" w:hAnsiTheme="majorHAnsi" w:cs="Times New Roman"/>
      <w:b/>
      <w:sz w:val="56"/>
      <w:szCs w:val="24"/>
    </w:rPr>
  </w:style>
  <w:style w:type="paragraph" w:styleId="Heading2">
    <w:name w:val="heading 2"/>
    <w:aliases w:val="Section_Header"/>
    <w:basedOn w:val="Normal"/>
    <w:link w:val="Heading2Char"/>
    <w:uiPriority w:val="2"/>
    <w:unhideWhenUsed/>
    <w:qFormat/>
    <w:rsid w:val="00EF102F"/>
    <w:pPr>
      <w:keepNext/>
      <w:spacing w:line="240" w:lineRule="auto"/>
      <w:outlineLvl w:val="1"/>
    </w:pPr>
    <w:rPr>
      <w:rFonts w:asciiTheme="majorHAnsi" w:eastAsia="Times New Roman" w:hAnsiTheme="majorHAnsi" w:cs="Times New Roman"/>
      <w:b/>
      <w:sz w:val="44"/>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7547FA"/>
    <w:rPr>
      <w:rFonts w:asciiTheme="majorHAnsi" w:eastAsia="Times New Roman" w:hAnsiTheme="majorHAnsi" w:cs="Times New Roman"/>
      <w:b/>
      <w:sz w:val="56"/>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link w:val="NoSpacingChar"/>
    <w:uiPriority w:val="1"/>
    <w:unhideWhenUsed/>
    <w:qFormat/>
    <w:rsid w:val="005A718F"/>
    <w:pPr>
      <w:spacing w:after="0"/>
    </w:pPr>
    <w:rPr>
      <w:rFonts w:eastAsia="Times New Roman" w:cs="Times New Roman"/>
      <w:spacing w:val="10"/>
    </w:rPr>
  </w:style>
  <w:style w:type="character" w:customStyle="1" w:styleId="Heading2Char">
    <w:name w:val="Heading 2 Char"/>
    <w:aliases w:val="Section_Header Char"/>
    <w:basedOn w:val="DefaultParagraphFont"/>
    <w:link w:val="Heading2"/>
    <w:uiPriority w:val="2"/>
    <w:rsid w:val="00EF102F"/>
    <w:rPr>
      <w:rFonts w:asciiTheme="majorHAnsi" w:eastAsia="Times New Roman" w:hAnsiTheme="majorHAnsi" w:cs="Times New Roman"/>
      <w:b/>
      <w:sz w:val="44"/>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customStyle="1" w:styleId="NoSpacingChar">
    <w:name w:val="No Spacing Char"/>
    <w:basedOn w:val="DefaultParagraphFont"/>
    <w:link w:val="NoSpacing"/>
    <w:uiPriority w:val="1"/>
    <w:rsid w:val="00621715"/>
    <w:rPr>
      <w:rFonts w:eastAsia="Times New Roman" w:cs="Times New Roman"/>
      <w:spacing w:val="10"/>
    </w:rPr>
  </w:style>
  <w:style w:type="character" w:styleId="SubtleReference">
    <w:name w:val="Subtle Reference"/>
    <w:basedOn w:val="DefaultParagraphFont"/>
    <w:uiPriority w:val="31"/>
    <w:qFormat/>
    <w:rsid w:val="00785253"/>
    <w:rPr>
      <w:smallCaps/>
      <w:color w:val="64686D" w:themeColor="text1" w:themeTint="A5"/>
    </w:rPr>
  </w:style>
  <w:style w:type="table" w:styleId="TableGrid">
    <w:name w:val="Table Grid"/>
    <w:basedOn w:val="TableNormal"/>
    <w:uiPriority w:val="39"/>
    <w:rsid w:val="00785253"/>
    <w:pPr>
      <w:spacing w:after="0" w:line="240" w:lineRule="auto"/>
    </w:pPr>
    <w:rPr>
      <w:kern w:val="2"/>
      <w:sz w:val="22"/>
      <w:szCs w:val="22"/>
      <w:lang w:val="en-I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DE683D"/>
    <w:pPr>
      <w:ind w:left="720"/>
      <w:contextualSpacing/>
    </w:pPr>
  </w:style>
  <w:style w:type="paragraph" w:styleId="Caption">
    <w:name w:val="caption"/>
    <w:basedOn w:val="Normal"/>
    <w:next w:val="Normal"/>
    <w:uiPriority w:val="35"/>
    <w:unhideWhenUsed/>
    <w:qFormat/>
    <w:rsid w:val="008C30B2"/>
    <w:pPr>
      <w:spacing w:after="200" w:line="240" w:lineRule="auto"/>
    </w:pPr>
    <w:rPr>
      <w:i/>
      <w:iCs/>
      <w:color w:val="282660" w:themeColor="text2"/>
      <w:sz w:val="18"/>
      <w:szCs w:val="18"/>
    </w:rPr>
  </w:style>
  <w:style w:type="character" w:styleId="Hyperlink">
    <w:name w:val="Hyperlink"/>
    <w:basedOn w:val="DefaultParagraphFont"/>
    <w:uiPriority w:val="99"/>
    <w:unhideWhenUsed/>
    <w:rsid w:val="00684213"/>
    <w:rPr>
      <w:color w:val="93C842" w:themeColor="hyperlink"/>
      <w:u w:val="single"/>
    </w:rPr>
  </w:style>
  <w:style w:type="character" w:styleId="UnresolvedMention">
    <w:name w:val="Unresolved Mention"/>
    <w:basedOn w:val="DefaultParagraphFont"/>
    <w:uiPriority w:val="99"/>
    <w:semiHidden/>
    <w:unhideWhenUsed/>
    <w:rsid w:val="00684213"/>
    <w:rPr>
      <w:color w:val="605E5C"/>
      <w:shd w:val="clear" w:color="auto" w:fill="E1DFDD"/>
    </w:rPr>
  </w:style>
  <w:style w:type="character" w:styleId="FollowedHyperlink">
    <w:name w:val="FollowedHyperlink"/>
    <w:basedOn w:val="DefaultParagraphFont"/>
    <w:uiPriority w:val="99"/>
    <w:semiHidden/>
    <w:unhideWhenUsed/>
    <w:rsid w:val="00770385"/>
    <w:rPr>
      <w:color w:val="93C84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3298">
      <w:bodyDiv w:val="1"/>
      <w:marLeft w:val="0"/>
      <w:marRight w:val="0"/>
      <w:marTop w:val="0"/>
      <w:marBottom w:val="0"/>
      <w:divBdr>
        <w:top w:val="none" w:sz="0" w:space="0" w:color="auto"/>
        <w:left w:val="none" w:sz="0" w:space="0" w:color="auto"/>
        <w:bottom w:val="none" w:sz="0" w:space="0" w:color="auto"/>
        <w:right w:val="none" w:sz="0" w:space="0" w:color="auto"/>
      </w:divBdr>
    </w:div>
    <w:div w:id="255947623">
      <w:bodyDiv w:val="1"/>
      <w:marLeft w:val="0"/>
      <w:marRight w:val="0"/>
      <w:marTop w:val="0"/>
      <w:marBottom w:val="0"/>
      <w:divBdr>
        <w:top w:val="none" w:sz="0" w:space="0" w:color="auto"/>
        <w:left w:val="none" w:sz="0" w:space="0" w:color="auto"/>
        <w:bottom w:val="none" w:sz="0" w:space="0" w:color="auto"/>
        <w:right w:val="none" w:sz="0" w:space="0" w:color="auto"/>
      </w:divBdr>
    </w:div>
    <w:div w:id="284578685">
      <w:bodyDiv w:val="1"/>
      <w:marLeft w:val="0"/>
      <w:marRight w:val="0"/>
      <w:marTop w:val="0"/>
      <w:marBottom w:val="0"/>
      <w:divBdr>
        <w:top w:val="none" w:sz="0" w:space="0" w:color="auto"/>
        <w:left w:val="none" w:sz="0" w:space="0" w:color="auto"/>
        <w:bottom w:val="none" w:sz="0" w:space="0" w:color="auto"/>
        <w:right w:val="none" w:sz="0" w:space="0" w:color="auto"/>
      </w:divBdr>
      <w:divsChild>
        <w:div w:id="557128946">
          <w:marLeft w:val="150"/>
          <w:marRight w:val="0"/>
          <w:marTop w:val="0"/>
          <w:marBottom w:val="0"/>
          <w:divBdr>
            <w:top w:val="none" w:sz="0" w:space="0" w:color="auto"/>
            <w:left w:val="none" w:sz="0" w:space="0" w:color="auto"/>
            <w:bottom w:val="none" w:sz="0" w:space="0" w:color="auto"/>
            <w:right w:val="none" w:sz="0" w:space="0" w:color="auto"/>
          </w:divBdr>
        </w:div>
      </w:divsChild>
    </w:div>
    <w:div w:id="379675135">
      <w:bodyDiv w:val="1"/>
      <w:marLeft w:val="0"/>
      <w:marRight w:val="0"/>
      <w:marTop w:val="0"/>
      <w:marBottom w:val="0"/>
      <w:divBdr>
        <w:top w:val="none" w:sz="0" w:space="0" w:color="auto"/>
        <w:left w:val="none" w:sz="0" w:space="0" w:color="auto"/>
        <w:bottom w:val="none" w:sz="0" w:space="0" w:color="auto"/>
        <w:right w:val="none" w:sz="0" w:space="0" w:color="auto"/>
      </w:divBdr>
    </w:div>
    <w:div w:id="614410426">
      <w:bodyDiv w:val="1"/>
      <w:marLeft w:val="0"/>
      <w:marRight w:val="0"/>
      <w:marTop w:val="0"/>
      <w:marBottom w:val="0"/>
      <w:divBdr>
        <w:top w:val="none" w:sz="0" w:space="0" w:color="auto"/>
        <w:left w:val="none" w:sz="0" w:space="0" w:color="auto"/>
        <w:bottom w:val="none" w:sz="0" w:space="0" w:color="auto"/>
        <w:right w:val="none" w:sz="0" w:space="0" w:color="auto"/>
      </w:divBdr>
    </w:div>
    <w:div w:id="1254166257">
      <w:bodyDiv w:val="1"/>
      <w:marLeft w:val="0"/>
      <w:marRight w:val="0"/>
      <w:marTop w:val="0"/>
      <w:marBottom w:val="0"/>
      <w:divBdr>
        <w:top w:val="none" w:sz="0" w:space="0" w:color="auto"/>
        <w:left w:val="none" w:sz="0" w:space="0" w:color="auto"/>
        <w:bottom w:val="none" w:sz="0" w:space="0" w:color="auto"/>
        <w:right w:val="none" w:sz="0" w:space="0" w:color="auto"/>
      </w:divBdr>
    </w:div>
    <w:div w:id="1527324582">
      <w:bodyDiv w:val="1"/>
      <w:marLeft w:val="0"/>
      <w:marRight w:val="0"/>
      <w:marTop w:val="0"/>
      <w:marBottom w:val="0"/>
      <w:divBdr>
        <w:top w:val="none" w:sz="0" w:space="0" w:color="auto"/>
        <w:left w:val="none" w:sz="0" w:space="0" w:color="auto"/>
        <w:bottom w:val="none" w:sz="0" w:space="0" w:color="auto"/>
        <w:right w:val="none" w:sz="0" w:space="0" w:color="auto"/>
      </w:divBdr>
    </w:div>
    <w:div w:id="1967850287">
      <w:bodyDiv w:val="1"/>
      <w:marLeft w:val="0"/>
      <w:marRight w:val="0"/>
      <w:marTop w:val="0"/>
      <w:marBottom w:val="0"/>
      <w:divBdr>
        <w:top w:val="none" w:sz="0" w:space="0" w:color="auto"/>
        <w:left w:val="none" w:sz="0" w:space="0" w:color="auto"/>
        <w:bottom w:val="none" w:sz="0" w:space="0" w:color="auto"/>
        <w:right w:val="none" w:sz="0" w:space="0" w:color="auto"/>
      </w:divBdr>
    </w:div>
    <w:div w:id="2000648557">
      <w:bodyDiv w:val="1"/>
      <w:marLeft w:val="0"/>
      <w:marRight w:val="0"/>
      <w:marTop w:val="0"/>
      <w:marBottom w:val="0"/>
      <w:divBdr>
        <w:top w:val="none" w:sz="0" w:space="0" w:color="auto"/>
        <w:left w:val="none" w:sz="0" w:space="0" w:color="auto"/>
        <w:bottom w:val="none" w:sz="0" w:space="0" w:color="auto"/>
        <w:right w:val="none" w:sz="0" w:space="0" w:color="auto"/>
      </w:divBdr>
      <w:divsChild>
        <w:div w:id="871306531">
          <w:marLeft w:val="150"/>
          <w:marRight w:val="0"/>
          <w:marTop w:val="0"/>
          <w:marBottom w:val="0"/>
          <w:divBdr>
            <w:top w:val="none" w:sz="0" w:space="0" w:color="auto"/>
            <w:left w:val="none" w:sz="0" w:space="0" w:color="auto"/>
            <w:bottom w:val="none" w:sz="0" w:space="0" w:color="auto"/>
            <w:right w:val="none" w:sz="0" w:space="0" w:color="auto"/>
          </w:divBdr>
        </w:div>
      </w:divsChild>
    </w:div>
    <w:div w:id="211952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hyperlink" Target="https://fred.stlouisfed.org/series/DCOILBRENTEU" TargetMode="External"/><Relationship Id="rId42" Type="http://schemas.openxmlformats.org/officeDocument/2006/relationships/image" Target="media/image19.png"/><Relationship Id="rId63" Type="http://schemas.openxmlformats.org/officeDocument/2006/relationships/image" Target="media/image40.png"/><Relationship Id="rId84" Type="http://schemas.openxmlformats.org/officeDocument/2006/relationships/image" Target="media/image61.png"/><Relationship Id="rId138" Type="http://schemas.openxmlformats.org/officeDocument/2006/relationships/hyperlink" Target="https://www.investopedia.com/articles/investing/030215/how-iron-ore-market-works-supply-market-share.asp" TargetMode="External"/><Relationship Id="rId107" Type="http://schemas.openxmlformats.org/officeDocument/2006/relationships/image" Target="media/image84.png"/><Relationship Id="rId11" Type="http://schemas.openxmlformats.org/officeDocument/2006/relationships/image" Target="media/image2.png"/><Relationship Id="rId32" Type="http://schemas.openxmlformats.org/officeDocument/2006/relationships/image" Target="media/image9.png"/><Relationship Id="rId53" Type="http://schemas.openxmlformats.org/officeDocument/2006/relationships/image" Target="media/image30.png"/><Relationship Id="rId74" Type="http://schemas.openxmlformats.org/officeDocument/2006/relationships/image" Target="media/image51.png"/><Relationship Id="rId128" Type="http://schemas.openxmlformats.org/officeDocument/2006/relationships/hyperlink" Target="https://economics.indiana.edu/documents/should-macroeconomists.pdf" TargetMode="External"/><Relationship Id="rId149" Type="http://schemas.openxmlformats.org/officeDocument/2006/relationships/header" Target="header3.xml"/><Relationship Id="rId5" Type="http://schemas.openxmlformats.org/officeDocument/2006/relationships/webSettings" Target="webSettings.xml"/><Relationship Id="rId95" Type="http://schemas.openxmlformats.org/officeDocument/2006/relationships/image" Target="media/image72.png"/><Relationship Id="rId22" Type="http://schemas.openxmlformats.org/officeDocument/2006/relationships/hyperlink" Target="https://fred.stlouisfed.org/series/DCOILWTICO" TargetMode="External"/><Relationship Id="rId27" Type="http://schemas.openxmlformats.org/officeDocument/2006/relationships/hyperlink" Target="https://fred.stlouisfed.org/series/PIORECRUSDM" TargetMode="External"/><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hyperlink" Target="https://www.bis.org/ifc/publ/ifcb57_18.pdf" TargetMode="External"/><Relationship Id="rId139" Type="http://schemas.openxmlformats.org/officeDocument/2006/relationships/hyperlink" Target="https://doi.org/10.48550/arXiv.1901.00069" TargetMode="External"/><Relationship Id="rId80" Type="http://schemas.openxmlformats.org/officeDocument/2006/relationships/image" Target="media/image57.png"/><Relationship Id="rId85" Type="http://schemas.openxmlformats.org/officeDocument/2006/relationships/image" Target="media/image62.png"/><Relationship Id="rId150"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footer" Target="footer1.xm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image" Target="media/image36.png"/><Relationship Id="rId103" Type="http://schemas.openxmlformats.org/officeDocument/2006/relationships/image" Target="media/image80.png"/><Relationship Id="rId108" Type="http://schemas.openxmlformats.org/officeDocument/2006/relationships/image" Target="media/image85.png"/><Relationship Id="rId124" Type="http://schemas.openxmlformats.org/officeDocument/2006/relationships/hyperlink" Target="https://www.statology.org/good-vs-bad-residual-plot/" TargetMode="External"/><Relationship Id="rId129" Type="http://schemas.openxmlformats.org/officeDocument/2006/relationships/hyperlink" Target="https://www.investopedia.com/terms/p/preciousmetal.asp" TargetMode="External"/><Relationship Id="rId54" Type="http://schemas.openxmlformats.org/officeDocument/2006/relationships/image" Target="media/image31.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8.png"/><Relationship Id="rId96" Type="http://schemas.openxmlformats.org/officeDocument/2006/relationships/image" Target="media/image73.png"/><Relationship Id="rId140" Type="http://schemas.openxmlformats.org/officeDocument/2006/relationships/hyperlink" Target="https://www.investopedia.com/terms/c/copper.asp" TargetMode="External"/><Relationship Id="rId145" Type="http://schemas.openxmlformats.org/officeDocument/2006/relationships/hyperlink" Target="https://medium.com/analytics-vidhya/the-perfect-fit-for-a-dnn-596954c9ea3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ed.stlouisfed.org/series/PNGASJPUSDM" TargetMode="External"/><Relationship Id="rId28" Type="http://schemas.openxmlformats.org/officeDocument/2006/relationships/hyperlink" Target="https://fred.stlouisfed.org/series/PCOPPUSDM" TargetMode="External"/><Relationship Id="rId49" Type="http://schemas.openxmlformats.org/officeDocument/2006/relationships/image" Target="media/image26.png"/><Relationship Id="rId114" Type="http://schemas.openxmlformats.org/officeDocument/2006/relationships/image" Target="media/image91.png"/><Relationship Id="rId119" Type="http://schemas.openxmlformats.org/officeDocument/2006/relationships/hyperlink" Target="https://doi.org/10.1109/IJCNN.2010.5596602" TargetMode="External"/><Relationship Id="rId44" Type="http://schemas.openxmlformats.org/officeDocument/2006/relationships/image" Target="media/image21.png"/><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8.png"/><Relationship Id="rId86" Type="http://schemas.openxmlformats.org/officeDocument/2006/relationships/image" Target="media/image63.png"/><Relationship Id="rId130" Type="http://schemas.openxmlformats.org/officeDocument/2006/relationships/hyperlink" Target="https://doi.org/10.3390/jmse10121814" TargetMode="External"/><Relationship Id="rId135" Type="http://schemas.openxmlformats.org/officeDocument/2006/relationships/hyperlink" Target="https://www.investopedia.com/ask/answers/071715/how-do-changes-interest-rates-affect-spending-habits-economy.asp" TargetMode="External"/><Relationship Id="rId151" Type="http://schemas.openxmlformats.org/officeDocument/2006/relationships/theme" Target="theme/theme1.xml"/><Relationship Id="rId13" Type="http://schemas.openxmlformats.org/officeDocument/2006/relationships/hyperlink" Target="https://www.youtube.com/watch?v=LlFJomgdjzM" TargetMode="External"/><Relationship Id="rId18" Type="http://schemas.openxmlformats.org/officeDocument/2006/relationships/image" Target="media/image5.png"/><Relationship Id="rId39" Type="http://schemas.openxmlformats.org/officeDocument/2006/relationships/image" Target="media/image16.png"/><Relationship Id="rId109" Type="http://schemas.openxmlformats.org/officeDocument/2006/relationships/image" Target="media/image8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hyperlink" Target="https://doi.org/10.1007/978-3-031-53969-5_28" TargetMode="External"/><Relationship Id="rId125" Type="http://schemas.openxmlformats.org/officeDocument/2006/relationships/hyperlink" Target="https://doi.org/10.1007/978-3-031-42536-3_33" TargetMode="External"/><Relationship Id="rId141" Type="http://schemas.openxmlformats.org/officeDocument/2006/relationships/hyperlink" Target="https://doi.org/10.1016/j.engappai.2023.106266" TargetMode="External"/><Relationship Id="rId146" Type="http://schemas.openxmlformats.org/officeDocument/2006/relationships/hyperlink" Target="https://medium.com/biased-algorithms/shap-values-explained-08764ab16466" TargetMode="Externa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hyperlink" Target="https://fred.stlouisfed.org/series/MNFCTRSMNSA" TargetMode="External"/><Relationship Id="rId24" Type="http://schemas.openxmlformats.org/officeDocument/2006/relationships/hyperlink" Target="https://fred.stlouisfed.org/series/TERMCBCCALLNS"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hyperlink" Target="https://pythonguides.com/data-preprocessing-in-machine-learning/" TargetMode="External"/><Relationship Id="rId136" Type="http://schemas.openxmlformats.org/officeDocument/2006/relationships/hyperlink" Target="https://doi.org/10.48550/arXiv.1910.00174" TargetMode="External"/><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hyperlink" Target="https://doi.org/10.1007/s10994-020-05910-7" TargetMode="External"/><Relationship Id="rId147" Type="http://schemas.openxmlformats.org/officeDocument/2006/relationships/hyperlink" Target="https://doi.org/10.3390/en16114271" TargetMode="External"/><Relationship Id="rId8" Type="http://schemas.openxmlformats.org/officeDocument/2006/relationships/hyperlink" Target="https://www.youtube.com/watch?v=LlFJomgdjzM" TargetMode="External"/><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hyperlink" Target="https://doi.org/10.3390/app14114436" TargetMode="External"/><Relationship Id="rId142" Type="http://schemas.openxmlformats.org/officeDocument/2006/relationships/hyperlink" Target="https://doi.org/10.1109/ICSEM.2010.14" TargetMode="External"/><Relationship Id="rId3" Type="http://schemas.openxmlformats.org/officeDocument/2006/relationships/styles" Target="styles.xml"/><Relationship Id="rId25" Type="http://schemas.openxmlformats.org/officeDocument/2006/relationships/hyperlink" Target="https://fred.stlouisfed.org/series/FLEXCPIM679SFRBATL" TargetMode="External"/><Relationship Id="rId46" Type="http://schemas.openxmlformats.org/officeDocument/2006/relationships/image" Target="media/image23.png"/><Relationship Id="rId67" Type="http://schemas.openxmlformats.org/officeDocument/2006/relationships/image" Target="media/image44.png"/><Relationship Id="rId116" Type="http://schemas.openxmlformats.org/officeDocument/2006/relationships/image" Target="media/image93.png"/><Relationship Id="rId137" Type="http://schemas.openxmlformats.org/officeDocument/2006/relationships/hyperlink" Target="https://www.ibm.com/think/topics/overfitting-vs-underfitting" TargetMode="External"/><Relationship Id="rId20" Type="http://schemas.openxmlformats.org/officeDocument/2006/relationships/header" Target="header2.xml"/><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8.png"/><Relationship Id="rId132" Type="http://schemas.openxmlformats.org/officeDocument/2006/relationships/hyperlink" Target="https://www.investopedia.com/terms/e/economic-forecasting.asp" TargetMode="External"/><Relationship Id="rId15" Type="http://schemas.openxmlformats.org/officeDocument/2006/relationships/hyperlink" Target="https://github.com/Darren-SBA23255-CCT-L8/Strategic_Thinking_HCI_S2" TargetMode="External"/><Relationship Id="rId36" Type="http://schemas.openxmlformats.org/officeDocument/2006/relationships/image" Target="media/image13.png"/><Relationship Id="rId57" Type="http://schemas.openxmlformats.org/officeDocument/2006/relationships/image" Target="media/image34.png"/><Relationship Id="rId106" Type="http://schemas.openxmlformats.org/officeDocument/2006/relationships/image" Target="media/image83.png"/><Relationship Id="rId127" Type="http://schemas.openxmlformats.org/officeDocument/2006/relationships/hyperlink" Target="https://doi.org/10.1201/9781420036206" TargetMode="External"/><Relationship Id="rId10" Type="http://schemas.openxmlformats.org/officeDocument/2006/relationships/image" Target="media/image1.png"/><Relationship Id="rId31" Type="http://schemas.openxmlformats.org/officeDocument/2006/relationships/image" Target="media/image8.png"/><Relationship Id="rId52" Type="http://schemas.openxmlformats.org/officeDocument/2006/relationships/image" Target="media/image29.pn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hyperlink" Target="https://doi.org/10.1155/2022/2402989" TargetMode="External"/><Relationship Id="rId143" Type="http://schemas.openxmlformats.org/officeDocument/2006/relationships/hyperlink" Target="https://doi.org/10.1007/s10115-023-02010-5" TargetMode="External"/><Relationship Id="rId148" Type="http://schemas.openxmlformats.org/officeDocument/2006/relationships/hyperlink" Target="https://github.com/Darren-SBA23255-CCT-L8/Strategic_Thinking_HCI_S2" TargetMode="External"/><Relationship Id="rId4" Type="http://schemas.openxmlformats.org/officeDocument/2006/relationships/settings" Target="settings.xml"/><Relationship Id="rId9" Type="http://schemas.openxmlformats.org/officeDocument/2006/relationships/hyperlink" Target="https://www.youtube.com/watch?v=LlFJomgdjzM" TargetMode="External"/><Relationship Id="rId26" Type="http://schemas.openxmlformats.org/officeDocument/2006/relationships/hyperlink" Target="https://fred.stlouisfed.org/series/IQ12260" TargetMode="External"/><Relationship Id="rId47" Type="http://schemas.openxmlformats.org/officeDocument/2006/relationships/image" Target="media/image24.png"/><Relationship Id="rId68" Type="http://schemas.openxmlformats.org/officeDocument/2006/relationships/image" Target="media/image45.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hyperlink" Target="https://medium.com/geekculture/feature-selection-in-machine-learning-correlation-matrix-univariate-testing-rfecv-1186168fac12" TargetMode="External"/><Relationship Id="rId16" Type="http://schemas.openxmlformats.org/officeDocument/2006/relationships/header" Target="header1.xml"/><Relationship Id="rId37" Type="http://schemas.openxmlformats.org/officeDocument/2006/relationships/image" Target="media/image14.png"/><Relationship Id="rId58" Type="http://schemas.openxmlformats.org/officeDocument/2006/relationships/image" Target="media/image35.png"/><Relationship Id="rId79" Type="http://schemas.openxmlformats.org/officeDocument/2006/relationships/image" Target="media/image56.png"/><Relationship Id="rId102" Type="http://schemas.openxmlformats.org/officeDocument/2006/relationships/image" Target="media/image79.png"/><Relationship Id="rId123" Type="http://schemas.openxmlformats.org/officeDocument/2006/relationships/hyperlink" Target="https://proceedings.mlr.press/v81/binns18a/binns18a.pdf" TargetMode="External"/><Relationship Id="rId144" Type="http://schemas.openxmlformats.org/officeDocument/2006/relationships/hyperlink" Target="https://www.energy.gov/articles/economic-impact-oil-and-gas" TargetMode="External"/><Relationship Id="rId90" Type="http://schemas.openxmlformats.org/officeDocument/2006/relationships/image" Target="media/image6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e\AppData\Roaming\Microsoft\Templates\Business%20report%20(Professional%20design).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1D016-9432-4E36-BEA7-8FCAE064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Template>
  <TotalTime>6829</TotalTime>
  <Pages>84</Pages>
  <Words>7230</Words>
  <Characters>41213</Characters>
  <Application>Microsoft Office Word</Application>
  <DocSecurity>8</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O Connell</dc:creator>
  <cp:keywords/>
  <dc:description/>
  <cp:lastModifiedBy>Darren O Connell</cp:lastModifiedBy>
  <cp:revision>2560</cp:revision>
  <dcterms:created xsi:type="dcterms:W3CDTF">2025-03-22T20:52:00Z</dcterms:created>
  <dcterms:modified xsi:type="dcterms:W3CDTF">2025-05-15T15:51:00Z</dcterms:modified>
</cp:coreProperties>
</file>